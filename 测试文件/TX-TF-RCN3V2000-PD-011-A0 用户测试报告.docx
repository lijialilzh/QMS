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2D28" w14:textId="77777777" w:rsidR="00E6152F" w:rsidRPr="00C02012" w:rsidRDefault="00E6152F" w:rsidP="009D0D91">
      <w:pPr>
        <w:rPr>
          <w:bCs/>
          <w:caps/>
          <w:sz w:val="48"/>
          <w:lang w:eastAsia="zh-CN"/>
        </w:rPr>
      </w:pPr>
      <w:bookmarkStart w:id="0" w:name="hp_TitlePage"/>
    </w:p>
    <w:p w14:paraId="127018CC" w14:textId="77777777" w:rsidR="00E6152F" w:rsidRPr="00C02012" w:rsidRDefault="00E6152F">
      <w:pPr>
        <w:rPr>
          <w:bCs/>
          <w:caps/>
          <w:sz w:val="48"/>
          <w:lang w:eastAsia="zh-CN"/>
        </w:rPr>
      </w:pPr>
    </w:p>
    <w:p w14:paraId="7174059A" w14:textId="77777777" w:rsidR="00E6152F" w:rsidRPr="00C02012" w:rsidRDefault="00E6152F">
      <w:pPr>
        <w:rPr>
          <w:bCs/>
          <w:caps/>
          <w:sz w:val="48"/>
          <w:lang w:eastAsia="zh-CN"/>
        </w:rPr>
      </w:pPr>
    </w:p>
    <w:p w14:paraId="0B07C754" w14:textId="77777777" w:rsidR="00021394" w:rsidRPr="00C02012" w:rsidRDefault="00021394" w:rsidP="009D0D91">
      <w:pPr>
        <w:rPr>
          <w:bCs/>
          <w:caps/>
          <w:sz w:val="48"/>
          <w:lang w:eastAsia="zh-CN"/>
        </w:rPr>
      </w:pPr>
      <w:bookmarkStart w:id="1" w:name="_Toc15919230"/>
      <w:bookmarkStart w:id="2" w:name="_Toc15919284"/>
      <w:bookmarkStart w:id="3" w:name="_Toc15921961"/>
      <w:bookmarkEnd w:id="0"/>
    </w:p>
    <w:p w14:paraId="4476A806" w14:textId="64D96668" w:rsidR="00952B77" w:rsidRPr="00C02012" w:rsidRDefault="00952B77" w:rsidP="009D3DC1">
      <w:pPr>
        <w:overflowPunct w:val="0"/>
        <w:autoSpaceDE w:val="0"/>
        <w:autoSpaceDN w:val="0"/>
        <w:adjustRightInd w:val="0"/>
        <w:spacing w:beforeLines="1100" w:before="2640" w:afterLines="1100" w:after="2640"/>
        <w:jc w:val="center"/>
        <w:textAlignment w:val="baseline"/>
        <w:outlineLvl w:val="0"/>
        <w:rPr>
          <w:b/>
          <w:sz w:val="52"/>
          <w:szCs w:val="52"/>
          <w:lang w:eastAsia="zh-CN"/>
        </w:rPr>
      </w:pPr>
      <w:bookmarkStart w:id="4" w:name="_Toc16261685"/>
      <w:bookmarkStart w:id="5" w:name="_Toc19630256"/>
      <w:bookmarkStart w:id="6" w:name="_Toc121845290"/>
      <w:bookmarkEnd w:id="1"/>
      <w:bookmarkEnd w:id="2"/>
      <w:bookmarkEnd w:id="3"/>
      <w:r w:rsidRPr="00C02012">
        <w:rPr>
          <w:b/>
          <w:sz w:val="52"/>
          <w:szCs w:val="52"/>
          <w:lang w:eastAsia="zh-CN"/>
        </w:rPr>
        <w:t>用户测试报告</w:t>
      </w:r>
      <w:bookmarkEnd w:id="4"/>
      <w:bookmarkEnd w:id="5"/>
      <w:bookmarkEnd w:id="6"/>
    </w:p>
    <w:p w14:paraId="7916EA38" w14:textId="77777777" w:rsidR="001B0325" w:rsidRPr="00C02012" w:rsidRDefault="001B0325" w:rsidP="009D0D91">
      <w:pPr>
        <w:rPr>
          <w:b/>
          <w:sz w:val="30"/>
          <w:szCs w:val="30"/>
          <w:lang w:val="en-US"/>
        </w:rPr>
      </w:pPr>
    </w:p>
    <w:p w14:paraId="7F246319" w14:textId="77777777" w:rsidR="001B0325" w:rsidRPr="00C02012" w:rsidRDefault="001B0325" w:rsidP="009D0D91">
      <w:pPr>
        <w:rPr>
          <w:b/>
          <w:sz w:val="30"/>
          <w:szCs w:val="30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1B0325" w:rsidRPr="00C02012" w14:paraId="005A0539" w14:textId="77777777" w:rsidTr="00424CA2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1FAB77C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  <w:lang w:eastAsia="zh-CN"/>
              </w:rPr>
            </w:pPr>
            <w:r w:rsidRPr="00C02012">
              <w:rPr>
                <w:sz w:val="24"/>
                <w:szCs w:val="24"/>
                <w:lang w:val="en-US" w:eastAsia="zh-CN"/>
              </w:rPr>
              <w:t>编制部门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A5DDE32" w14:textId="7E2CFA36" w:rsidR="001B0325" w:rsidRPr="00C02012" w:rsidRDefault="007C59E9" w:rsidP="007E262C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  <w:lang w:eastAsia="zh-CN"/>
              </w:rPr>
              <w:t>产品</w:t>
            </w:r>
            <w:r w:rsidR="001B0325" w:rsidRPr="00C02012">
              <w:rPr>
                <w:sz w:val="24"/>
                <w:szCs w:val="24"/>
                <w:lang w:eastAsia="zh-CN"/>
              </w:rPr>
              <w:t>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E220F4F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BB2404F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  <w:lang w:eastAsia="zh-CN"/>
              </w:rPr>
            </w:pPr>
            <w:r w:rsidRPr="00C02012">
              <w:rPr>
                <w:sz w:val="24"/>
                <w:szCs w:val="24"/>
                <w:lang w:eastAsia="zh-CN"/>
              </w:rPr>
              <w:t>A0</w:t>
            </w:r>
          </w:p>
        </w:tc>
      </w:tr>
      <w:tr w:rsidR="001B0325" w:rsidRPr="00C02012" w14:paraId="732FC6DC" w14:textId="77777777" w:rsidTr="00424CA2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18870C30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FEB54EC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25AE84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C02012">
              <w:rPr>
                <w:color w:val="000000"/>
                <w:sz w:val="24"/>
                <w:szCs w:val="24"/>
              </w:rPr>
              <w:t>日</w:t>
            </w:r>
            <w:r w:rsidRPr="00C02012">
              <w:rPr>
                <w:color w:val="000000"/>
                <w:sz w:val="24"/>
                <w:szCs w:val="24"/>
              </w:rPr>
              <w:t xml:space="preserve">    </w:t>
            </w:r>
            <w:r w:rsidRPr="00C02012">
              <w:rPr>
                <w:color w:val="000000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AA4E69D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  <w:lang w:eastAsia="zh-CN"/>
              </w:rPr>
            </w:pPr>
          </w:p>
        </w:tc>
      </w:tr>
      <w:tr w:rsidR="001B0325" w:rsidRPr="00C02012" w14:paraId="6B190A57" w14:textId="77777777" w:rsidTr="00424CA2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CDE1C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19923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9B4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C02012">
              <w:rPr>
                <w:color w:val="000000"/>
                <w:sz w:val="24"/>
                <w:szCs w:val="24"/>
              </w:rPr>
              <w:t>日</w:t>
            </w:r>
            <w:r w:rsidRPr="00C02012">
              <w:rPr>
                <w:color w:val="000000"/>
                <w:sz w:val="24"/>
                <w:szCs w:val="24"/>
              </w:rPr>
              <w:t xml:space="preserve">    </w:t>
            </w:r>
            <w:r w:rsidRPr="00C02012">
              <w:rPr>
                <w:color w:val="000000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13487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  <w:tr w:rsidR="001B0325" w:rsidRPr="00C02012" w14:paraId="4E3B8BA2" w14:textId="77777777" w:rsidTr="00424CA2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E89A4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330EB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88722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C02012">
              <w:rPr>
                <w:color w:val="000000"/>
                <w:sz w:val="24"/>
                <w:szCs w:val="24"/>
              </w:rPr>
              <w:t>日</w:t>
            </w:r>
            <w:r w:rsidRPr="00C02012">
              <w:rPr>
                <w:color w:val="000000"/>
                <w:sz w:val="24"/>
                <w:szCs w:val="24"/>
              </w:rPr>
              <w:t xml:space="preserve">    </w:t>
            </w:r>
            <w:r w:rsidRPr="00C02012">
              <w:rPr>
                <w:color w:val="000000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4DC12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  <w:tr w:rsidR="001B0325" w:rsidRPr="00C02012" w14:paraId="66F1E19B" w14:textId="77777777" w:rsidTr="00424CA2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8B1AC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74FBF0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</w:tbl>
    <w:p w14:paraId="6868D2B8" w14:textId="77777777" w:rsidR="001B0325" w:rsidRPr="00C02012" w:rsidRDefault="001B0325" w:rsidP="009D0D91">
      <w:pPr>
        <w:rPr>
          <w:b/>
          <w:sz w:val="30"/>
          <w:szCs w:val="30"/>
          <w:lang w:val="en-US"/>
        </w:rPr>
      </w:pPr>
    </w:p>
    <w:p w14:paraId="1868CDC3" w14:textId="77777777" w:rsidR="001B0325" w:rsidRPr="00C02012" w:rsidRDefault="001B0325" w:rsidP="009D0D91">
      <w:pPr>
        <w:rPr>
          <w:b/>
          <w:sz w:val="30"/>
          <w:szCs w:val="30"/>
          <w:lang w:val="en-US"/>
        </w:rPr>
      </w:pPr>
    </w:p>
    <w:p w14:paraId="07AA816B" w14:textId="77777777" w:rsidR="001B0325" w:rsidRPr="00C02012" w:rsidRDefault="001B0325" w:rsidP="009D0D91">
      <w:pPr>
        <w:rPr>
          <w:b/>
          <w:sz w:val="30"/>
          <w:szCs w:val="30"/>
          <w:lang w:val="en-US"/>
        </w:rPr>
      </w:pPr>
    </w:p>
    <w:p w14:paraId="3333959A" w14:textId="77777777" w:rsidR="001B0325" w:rsidRPr="00C02012" w:rsidRDefault="001B0325" w:rsidP="009D0D91">
      <w:pPr>
        <w:rPr>
          <w:b/>
          <w:sz w:val="30"/>
          <w:szCs w:val="30"/>
          <w:lang w:val="en-US"/>
        </w:rPr>
      </w:pPr>
    </w:p>
    <w:p w14:paraId="0B32CCE4" w14:textId="77777777" w:rsidR="009D0D91" w:rsidRPr="00C02012" w:rsidRDefault="009D0D91" w:rsidP="009D0D91">
      <w:pPr>
        <w:rPr>
          <w:b/>
          <w:sz w:val="30"/>
          <w:szCs w:val="30"/>
          <w:lang w:val="en-US"/>
        </w:rPr>
      </w:pPr>
    </w:p>
    <w:p w14:paraId="11701834" w14:textId="77777777" w:rsidR="001B0325" w:rsidRPr="00C02012" w:rsidRDefault="001B0325" w:rsidP="009D0D91">
      <w:pPr>
        <w:rPr>
          <w:lang w:eastAsia="zh-CN"/>
        </w:rPr>
      </w:pPr>
      <w:r w:rsidRPr="00C02012">
        <w:rPr>
          <w:lang w:eastAsia="zh-CN"/>
        </w:rPr>
        <w:tab/>
      </w:r>
    </w:p>
    <w:p w14:paraId="145D3EE9" w14:textId="77777777" w:rsidR="001B0325" w:rsidRPr="00C02012" w:rsidRDefault="001B0325" w:rsidP="001B0325">
      <w:pPr>
        <w:snapToGrid w:val="0"/>
        <w:jc w:val="center"/>
        <w:rPr>
          <w:b/>
          <w:bCs/>
          <w:sz w:val="32"/>
          <w:szCs w:val="32"/>
          <w:lang w:eastAsia="zh-CN"/>
        </w:rPr>
      </w:pPr>
      <w:r w:rsidRPr="00C02012">
        <w:rPr>
          <w:b/>
          <w:bCs/>
          <w:sz w:val="32"/>
          <w:szCs w:val="32"/>
          <w:lang w:eastAsia="zh-CN"/>
        </w:rPr>
        <w:t>文件修订记录</w:t>
      </w:r>
    </w:p>
    <w:p w14:paraId="58433713" w14:textId="77777777" w:rsidR="001B0325" w:rsidRPr="00C02012" w:rsidRDefault="001B0325" w:rsidP="001B0325">
      <w:pPr>
        <w:snapToGrid w:val="0"/>
        <w:ind w:firstLine="480"/>
        <w:jc w:val="center"/>
        <w:rPr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1B0325" w:rsidRPr="00C02012" w14:paraId="7357A659" w14:textId="77777777" w:rsidTr="00424CA2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5A4CA37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DEE728D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FAD6B80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B021D5D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5B2D4908" w14:textId="77777777" w:rsidR="001B0325" w:rsidRPr="00C02012" w:rsidRDefault="001B0325" w:rsidP="00424CA2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C02012">
              <w:rPr>
                <w:sz w:val="24"/>
                <w:szCs w:val="24"/>
              </w:rPr>
              <w:t>批准人</w:t>
            </w:r>
          </w:p>
        </w:tc>
      </w:tr>
      <w:tr w:rsidR="001B0325" w:rsidRPr="00C02012" w14:paraId="3FF1B5BE" w14:textId="77777777" w:rsidTr="00424CA2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04959A7F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A54BED8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02A53F7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2E3E900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4C6E564D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1B0325" w:rsidRPr="00C02012" w14:paraId="72847EA4" w14:textId="77777777" w:rsidTr="00424CA2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6D617D6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4E5D301A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80B3A99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1D3E1AB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088507AF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1B0325" w:rsidRPr="00C02012" w14:paraId="13720DD9" w14:textId="77777777" w:rsidTr="00424CA2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5FFB5103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475FCE9C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1860D70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EBE6890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9BE4535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1B0325" w:rsidRPr="00C02012" w14:paraId="1375B00F" w14:textId="77777777" w:rsidTr="00424CA2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198A0099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5E459AFD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F57B899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3519382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B94B877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1B0325" w:rsidRPr="00C02012" w14:paraId="2288F34E" w14:textId="77777777" w:rsidTr="00424CA2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4EFE89F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22BBE5F1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823F6B1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  <w:p w14:paraId="48CE1B88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5B1D820B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6A333899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44711EA9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44E3731B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42E2A10B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0B829F1F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2012D55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3B641D5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6FAA114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50C17D2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301DD026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292395A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455B4A73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7A1815BE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7063765E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2C4EB658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7C005CF8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33378DFB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645F636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38B18066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30C3F7B1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0F11DA30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0DFE6345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07983A1E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1FCFC983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1C2C81E2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1FFB2756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6149FACA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69511A33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76E02C9F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1A04013D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51C338AB" w14:textId="77777777" w:rsidR="00903F06" w:rsidRPr="00C02012" w:rsidRDefault="00903F06" w:rsidP="00903F06">
            <w:pPr>
              <w:rPr>
                <w:sz w:val="24"/>
                <w:szCs w:val="24"/>
              </w:rPr>
            </w:pPr>
          </w:p>
          <w:p w14:paraId="1D7121A6" w14:textId="26B03A8F" w:rsidR="00903F06" w:rsidRPr="00C02012" w:rsidRDefault="00903F06" w:rsidP="00903F0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824A1A4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5059DD3B" w14:textId="77777777" w:rsidR="001B0325" w:rsidRPr="00C02012" w:rsidRDefault="001B0325" w:rsidP="00424CA2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0605D996" w14:textId="77777777" w:rsidR="00BC6498" w:rsidRPr="00C02012" w:rsidRDefault="00BC6498" w:rsidP="00952B77">
      <w:pPr>
        <w:pStyle w:val="TOC"/>
        <w:spacing w:line="600" w:lineRule="exact"/>
        <w:jc w:val="center"/>
        <w:rPr>
          <w:color w:val="0070C0"/>
          <w:sz w:val="32"/>
          <w:szCs w:val="32"/>
          <w:lang w:val="zh-CN" w:eastAsia="zh-CN"/>
        </w:rPr>
        <w:sectPr w:rsidR="00BC6498" w:rsidRPr="00C02012" w:rsidSect="00ED1DB2">
          <w:headerReference w:type="default" r:id="rId11"/>
          <w:headerReference w:type="first" r:id="rId12"/>
          <w:pgSz w:w="11909" w:h="16834" w:code="9"/>
          <w:pgMar w:top="1440" w:right="1803" w:bottom="1440" w:left="1803" w:header="1134" w:footer="1134" w:gutter="0"/>
          <w:pgNumType w:start="0"/>
          <w:cols w:space="720"/>
          <w:docGrid w:linePitch="286"/>
        </w:sectPr>
      </w:pPr>
      <w:bookmarkStart w:id="7" w:name="_Toc87513759"/>
      <w:bookmarkStart w:id="8" w:name="_Toc101349935"/>
    </w:p>
    <w:p w14:paraId="7B4C2C03" w14:textId="67C65984" w:rsidR="009E4A58" w:rsidRPr="00C02012" w:rsidRDefault="009C4027" w:rsidP="009E4A58">
      <w:pPr>
        <w:pStyle w:val="TOC"/>
        <w:spacing w:line="360" w:lineRule="auto"/>
        <w:jc w:val="center"/>
        <w:rPr>
          <w:noProof/>
        </w:rPr>
      </w:pPr>
      <w:r w:rsidRPr="00C02012">
        <w:rPr>
          <w:color w:val="000000" w:themeColor="text1"/>
          <w:sz w:val="32"/>
          <w:szCs w:val="32"/>
          <w:lang w:val="zh-CN" w:eastAsia="zh-CN"/>
        </w:rPr>
        <w:lastRenderedPageBreak/>
        <w:t>目录</w:t>
      </w:r>
      <w:r w:rsidRPr="00C02012">
        <w:rPr>
          <w:color w:val="000000" w:themeColor="text1"/>
          <w:sz w:val="21"/>
          <w:szCs w:val="21"/>
        </w:rPr>
        <w:fldChar w:fldCharType="begin"/>
      </w:r>
      <w:r w:rsidRPr="00C02012">
        <w:rPr>
          <w:color w:val="000000" w:themeColor="text1"/>
          <w:sz w:val="21"/>
          <w:szCs w:val="21"/>
          <w:lang w:eastAsia="zh-CN"/>
        </w:rPr>
        <w:instrText xml:space="preserve"> TOC \o "1-3" \h \z \u </w:instrText>
      </w:r>
      <w:r w:rsidRPr="00C02012">
        <w:rPr>
          <w:color w:val="000000" w:themeColor="text1"/>
          <w:sz w:val="21"/>
          <w:szCs w:val="21"/>
        </w:rPr>
        <w:fldChar w:fldCharType="separate"/>
      </w:r>
    </w:p>
    <w:p w14:paraId="34417716" w14:textId="0C83070B" w:rsidR="009E4A58" w:rsidRPr="00C02012" w:rsidRDefault="009E4A58">
      <w:pPr>
        <w:pStyle w:val="TOC1"/>
        <w:tabs>
          <w:tab w:val="left" w:pos="400"/>
          <w:tab w:val="right" w:leader="dot" w:pos="8293"/>
        </w:tabs>
        <w:rPr>
          <w:b w:val="0"/>
          <w:bCs w:val="0"/>
          <w:caps w:val="0"/>
          <w:noProof/>
          <w:kern w:val="2"/>
          <w:szCs w:val="22"/>
          <w:lang w:val="en-US" w:eastAsia="zh-CN"/>
        </w:rPr>
      </w:pPr>
      <w:hyperlink w:anchor="_Toc121845291" w:history="1">
        <w:r w:rsidRPr="00C02012">
          <w:rPr>
            <w:rStyle w:val="afc"/>
            <w:noProof/>
            <w:lang w:eastAsia="zh-CN"/>
          </w:rPr>
          <w:t>1.</w:t>
        </w:r>
        <w:r w:rsidRPr="00C02012">
          <w:rPr>
            <w:b w:val="0"/>
            <w:bCs w:val="0"/>
            <w: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概述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_Toc121845291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4E82548B" w14:textId="5C925A68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2" w:history="1">
        <w:r w:rsidRPr="00C02012">
          <w:rPr>
            <w:rStyle w:val="afc"/>
            <w:noProof/>
          </w:rPr>
          <w:t>1.1.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目的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_Toc121845292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78F23242" w14:textId="625B15C5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3" w:history="1">
        <w:r w:rsidRPr="00C02012">
          <w:rPr>
            <w:rStyle w:val="afc"/>
            <w:noProof/>
            <w:lang w:eastAsia="zh-CN"/>
          </w:rPr>
          <w:t>1.2.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描述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_Toc121845293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7E7EFF0A" w14:textId="79479C69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4" w:history="1">
        <w:r w:rsidRPr="00C02012">
          <w:rPr>
            <w:rStyle w:val="afc"/>
            <w:noProof/>
          </w:rPr>
          <w:t>1.3.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范围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_Toc121845294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690B2694" w14:textId="385C4AB2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5" w:history="1">
        <w:r w:rsidRPr="00C02012">
          <w:rPr>
            <w:rStyle w:val="afc"/>
            <w:noProof/>
          </w:rPr>
          <w:t>1.4.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引用文档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_Toc121845295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6BD3F705" w14:textId="6D89CCA0" w:rsidR="009E4A58" w:rsidRPr="00C02012" w:rsidRDefault="009E4A58">
      <w:pPr>
        <w:pStyle w:val="TOC1"/>
        <w:tabs>
          <w:tab w:val="left" w:pos="400"/>
          <w:tab w:val="right" w:leader="dot" w:pos="8293"/>
        </w:tabs>
        <w:rPr>
          <w:b w:val="0"/>
          <w:bCs w:val="0"/>
          <w:caps w:val="0"/>
          <w:noProof/>
          <w:kern w:val="2"/>
          <w:szCs w:val="22"/>
          <w:lang w:val="en-US" w:eastAsia="zh-CN"/>
        </w:rPr>
      </w:pPr>
      <w:hyperlink w:anchor="_Toc121845296" w:history="1">
        <w:r w:rsidRPr="00C02012">
          <w:rPr>
            <w:rStyle w:val="afc"/>
            <w:noProof/>
            <w:lang w:eastAsia="zh-CN"/>
          </w:rPr>
          <w:t>2.</w:t>
        </w:r>
        <w:r w:rsidRPr="00C02012">
          <w:rPr>
            <w:b w:val="0"/>
            <w:bCs w:val="0"/>
            <w: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测试概要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_Toc121845296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3DB8734D" w14:textId="372B3383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7" w:history="1">
        <w:r w:rsidRPr="00C02012">
          <w:rPr>
            <w:rStyle w:val="afc"/>
            <w:noProof/>
          </w:rPr>
          <w:t>2.1.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测试版本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_Toc121845297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682C2DCF" w14:textId="51994711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8" w:history="1">
        <w:r w:rsidRPr="00C02012">
          <w:rPr>
            <w:rStyle w:val="afc"/>
            <w:noProof/>
            <w:lang w:eastAsia="zh-CN"/>
          </w:rPr>
          <w:t>2.2.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测试设备详情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_Toc121845298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2</w:t>
        </w:r>
        <w:r w:rsidRPr="00C02012">
          <w:rPr>
            <w:noProof/>
            <w:webHidden/>
          </w:rPr>
          <w:fldChar w:fldCharType="end"/>
        </w:r>
      </w:hyperlink>
    </w:p>
    <w:p w14:paraId="01E63A11" w14:textId="465BE658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299" w:history="1">
        <w:r w:rsidRPr="00C02012">
          <w:rPr>
            <w:rStyle w:val="afc"/>
            <w:noProof/>
            <w:lang w:eastAsia="zh-CN"/>
          </w:rPr>
          <w:t>2.3.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网络</w:t>
        </w:r>
        <w:r w:rsidRPr="00C02012">
          <w:rPr>
            <w:rStyle w:val="afc"/>
            <w:noProof/>
          </w:rPr>
          <w:t>环境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_Toc121845299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3</w:t>
        </w:r>
        <w:r w:rsidRPr="00C02012">
          <w:rPr>
            <w:noProof/>
            <w:webHidden/>
          </w:rPr>
          <w:fldChar w:fldCharType="end"/>
        </w:r>
      </w:hyperlink>
    </w:p>
    <w:p w14:paraId="784E45CF" w14:textId="2D483A18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300" w:history="1">
        <w:r w:rsidRPr="00C02012">
          <w:rPr>
            <w:rStyle w:val="afc"/>
            <w:noProof/>
            <w:lang w:eastAsia="zh-CN"/>
          </w:rPr>
          <w:t>2.4.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人力资源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_Toc121845300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3</w:t>
        </w:r>
        <w:r w:rsidRPr="00C02012">
          <w:rPr>
            <w:noProof/>
            <w:webHidden/>
          </w:rPr>
          <w:fldChar w:fldCharType="end"/>
        </w:r>
      </w:hyperlink>
    </w:p>
    <w:p w14:paraId="6DD919C6" w14:textId="06C99266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301" w:history="1">
        <w:r w:rsidRPr="00C02012">
          <w:rPr>
            <w:rStyle w:val="afc"/>
            <w:noProof/>
          </w:rPr>
          <w:t>2.5.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测试工作量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_Toc121845301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3</w:t>
        </w:r>
        <w:r w:rsidRPr="00C02012">
          <w:rPr>
            <w:noProof/>
            <w:webHidden/>
          </w:rPr>
          <w:fldChar w:fldCharType="end"/>
        </w:r>
      </w:hyperlink>
    </w:p>
    <w:p w14:paraId="3CBEB059" w14:textId="1D7413A2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302" w:history="1">
        <w:r w:rsidRPr="00C02012">
          <w:rPr>
            <w:rStyle w:val="afc"/>
            <w:noProof/>
          </w:rPr>
          <w:t>2.6.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测试</w:t>
        </w:r>
        <w:r w:rsidRPr="00C02012">
          <w:rPr>
            <w:rStyle w:val="afc"/>
            <w:noProof/>
            <w:lang w:eastAsia="zh-CN"/>
          </w:rPr>
          <w:t>项</w:t>
        </w:r>
        <w:r w:rsidRPr="00C02012">
          <w:rPr>
            <w:rStyle w:val="afc"/>
            <w:noProof/>
          </w:rPr>
          <w:t>列表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_Toc121845302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4</w:t>
        </w:r>
        <w:r w:rsidRPr="00C02012">
          <w:rPr>
            <w:noProof/>
            <w:webHidden/>
          </w:rPr>
          <w:fldChar w:fldCharType="end"/>
        </w:r>
      </w:hyperlink>
    </w:p>
    <w:p w14:paraId="7A802410" w14:textId="7DC8EFB2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303" w:history="1">
        <w:r w:rsidRPr="00C02012">
          <w:rPr>
            <w:rStyle w:val="afc"/>
            <w:noProof/>
          </w:rPr>
          <w:t>2.7.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未测试功能点列表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_Toc121845303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7</w:t>
        </w:r>
        <w:r w:rsidRPr="00C02012">
          <w:rPr>
            <w:noProof/>
            <w:webHidden/>
          </w:rPr>
          <w:fldChar w:fldCharType="end"/>
        </w:r>
      </w:hyperlink>
    </w:p>
    <w:p w14:paraId="20F482EF" w14:textId="6978D55F" w:rsidR="009E4A58" w:rsidRPr="00C02012" w:rsidRDefault="009E4A58">
      <w:pPr>
        <w:pStyle w:val="TOC1"/>
        <w:tabs>
          <w:tab w:val="left" w:pos="400"/>
          <w:tab w:val="right" w:leader="dot" w:pos="8293"/>
        </w:tabs>
        <w:rPr>
          <w:b w:val="0"/>
          <w:bCs w:val="0"/>
          <w:caps w:val="0"/>
          <w:noProof/>
          <w:kern w:val="2"/>
          <w:szCs w:val="22"/>
          <w:lang w:val="en-US" w:eastAsia="zh-CN"/>
        </w:rPr>
      </w:pPr>
      <w:hyperlink w:anchor="_Toc121845304" w:history="1">
        <w:r w:rsidRPr="00C02012">
          <w:rPr>
            <w:rStyle w:val="afc"/>
            <w:noProof/>
            <w:lang w:eastAsia="zh-CN"/>
          </w:rPr>
          <w:t>3.</w:t>
        </w:r>
        <w:r w:rsidRPr="00C02012">
          <w:rPr>
            <w:b w:val="0"/>
            <w:bCs w:val="0"/>
            <w: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测试结果及缺陷分析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_Toc121845304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7</w:t>
        </w:r>
        <w:r w:rsidRPr="00C02012">
          <w:rPr>
            <w:noProof/>
            <w:webHidden/>
          </w:rPr>
          <w:fldChar w:fldCharType="end"/>
        </w:r>
      </w:hyperlink>
    </w:p>
    <w:p w14:paraId="5F4FCDE2" w14:textId="5B123D89" w:rsidR="009E4A58" w:rsidRPr="00C02012" w:rsidRDefault="009E4A58">
      <w:pPr>
        <w:pStyle w:val="TOC2"/>
        <w:tabs>
          <w:tab w:val="left" w:pos="800"/>
          <w:tab w:val="right" w:leader="dot" w:pos="8293"/>
        </w:tabs>
        <w:rPr>
          <w:smallCaps w:val="0"/>
          <w:noProof/>
          <w:kern w:val="2"/>
          <w:szCs w:val="22"/>
          <w:lang w:val="en-US" w:eastAsia="zh-CN"/>
        </w:rPr>
      </w:pPr>
      <w:hyperlink w:anchor="_Toc121845305" w:history="1">
        <w:r w:rsidRPr="00C02012">
          <w:rPr>
            <w:rStyle w:val="afc"/>
            <w:noProof/>
          </w:rPr>
          <w:t>3.1.</w:t>
        </w:r>
        <w:r w:rsidRPr="00C02012">
          <w:rPr>
            <w:small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</w:rPr>
          <w:t>测试</w:t>
        </w:r>
        <w:r w:rsidRPr="00C02012">
          <w:rPr>
            <w:rStyle w:val="afc"/>
            <w:noProof/>
            <w:lang w:eastAsia="zh-CN"/>
          </w:rPr>
          <w:t>分布图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_Toc121845305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7</w:t>
        </w:r>
        <w:r w:rsidRPr="00C02012">
          <w:rPr>
            <w:noProof/>
            <w:webHidden/>
          </w:rPr>
          <w:fldChar w:fldCharType="end"/>
        </w:r>
      </w:hyperlink>
    </w:p>
    <w:p w14:paraId="139A46BF" w14:textId="6ABFA5CA" w:rsidR="009E4A58" w:rsidRPr="00C02012" w:rsidRDefault="009E4A58">
      <w:pPr>
        <w:pStyle w:val="TOC1"/>
        <w:tabs>
          <w:tab w:val="left" w:pos="400"/>
          <w:tab w:val="right" w:leader="dot" w:pos="8293"/>
        </w:tabs>
        <w:rPr>
          <w:b w:val="0"/>
          <w:bCs w:val="0"/>
          <w:caps w:val="0"/>
          <w:noProof/>
          <w:kern w:val="2"/>
          <w:szCs w:val="22"/>
          <w:lang w:val="en-US" w:eastAsia="zh-CN"/>
        </w:rPr>
      </w:pPr>
      <w:hyperlink w:anchor="_Toc121845306" w:history="1">
        <w:r w:rsidRPr="00C02012">
          <w:rPr>
            <w:rStyle w:val="afc"/>
            <w:noProof/>
            <w:lang w:eastAsia="zh-CN"/>
          </w:rPr>
          <w:t>4.</w:t>
        </w:r>
        <w:r w:rsidRPr="00C02012">
          <w:rPr>
            <w:b w:val="0"/>
            <w:bCs w:val="0"/>
            <w:caps w:val="0"/>
            <w:noProof/>
            <w:kern w:val="2"/>
            <w:szCs w:val="22"/>
            <w:lang w:val="en-US" w:eastAsia="zh-CN"/>
          </w:rPr>
          <w:tab/>
        </w:r>
        <w:r w:rsidRPr="00C02012">
          <w:rPr>
            <w:rStyle w:val="afc"/>
            <w:noProof/>
            <w:lang w:eastAsia="zh-CN"/>
          </w:rPr>
          <w:t>测试结论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_Toc121845306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7</w:t>
        </w:r>
        <w:r w:rsidRPr="00C02012">
          <w:rPr>
            <w:noProof/>
            <w:webHidden/>
          </w:rPr>
          <w:fldChar w:fldCharType="end"/>
        </w:r>
      </w:hyperlink>
    </w:p>
    <w:p w14:paraId="2098D997" w14:textId="059E06FC" w:rsidR="009E4A58" w:rsidRPr="00C02012" w:rsidRDefault="009E4A58">
      <w:pPr>
        <w:pStyle w:val="TOC1"/>
        <w:tabs>
          <w:tab w:val="right" w:leader="dot" w:pos="8293"/>
        </w:tabs>
        <w:rPr>
          <w:b w:val="0"/>
          <w:bCs w:val="0"/>
          <w:caps w:val="0"/>
          <w:noProof/>
          <w:kern w:val="2"/>
          <w:szCs w:val="22"/>
          <w:lang w:val="en-US" w:eastAsia="zh-CN"/>
        </w:rPr>
      </w:pPr>
      <w:hyperlink w:anchor="_Toc121845307" w:history="1">
        <w:r w:rsidRPr="00C02012">
          <w:rPr>
            <w:rStyle w:val="afc"/>
            <w:noProof/>
          </w:rPr>
          <w:t>附件一</w:t>
        </w:r>
        <w:r w:rsidRPr="00C02012">
          <w:rPr>
            <w:rStyle w:val="afc"/>
            <w:noProof/>
          </w:rPr>
          <w:t xml:space="preserve"> </w:t>
        </w:r>
        <w:r w:rsidRPr="00C02012">
          <w:rPr>
            <w:rStyle w:val="afc"/>
            <w:noProof/>
          </w:rPr>
          <w:t>评审结论</w:t>
        </w:r>
        <w:r w:rsidRPr="00C02012">
          <w:rPr>
            <w:noProof/>
            <w:webHidden/>
          </w:rPr>
          <w:tab/>
        </w:r>
        <w:r w:rsidRPr="00C02012">
          <w:rPr>
            <w:noProof/>
            <w:webHidden/>
          </w:rPr>
          <w:fldChar w:fldCharType="begin"/>
        </w:r>
        <w:r w:rsidRPr="00C02012">
          <w:rPr>
            <w:noProof/>
            <w:webHidden/>
          </w:rPr>
          <w:instrText xml:space="preserve"> PAGEREF _Toc121845307 \h </w:instrText>
        </w:r>
        <w:r w:rsidRPr="00C02012">
          <w:rPr>
            <w:noProof/>
            <w:webHidden/>
          </w:rPr>
        </w:r>
        <w:r w:rsidRPr="00C02012">
          <w:rPr>
            <w:noProof/>
            <w:webHidden/>
          </w:rPr>
          <w:fldChar w:fldCharType="separate"/>
        </w:r>
        <w:r w:rsidR="00F03C0E">
          <w:rPr>
            <w:noProof/>
            <w:webHidden/>
          </w:rPr>
          <w:t>8</w:t>
        </w:r>
        <w:r w:rsidRPr="00C02012">
          <w:rPr>
            <w:noProof/>
            <w:webHidden/>
          </w:rPr>
          <w:fldChar w:fldCharType="end"/>
        </w:r>
      </w:hyperlink>
    </w:p>
    <w:p w14:paraId="65BB6592" w14:textId="77777777" w:rsidR="009C4027" w:rsidRPr="00C02012" w:rsidRDefault="009C4027" w:rsidP="00903F06">
      <w:pPr>
        <w:spacing w:line="360" w:lineRule="auto"/>
        <w:rPr>
          <w:b/>
          <w:bCs/>
          <w:szCs w:val="21"/>
          <w:lang w:val="zh-CN"/>
        </w:rPr>
      </w:pPr>
      <w:r w:rsidRPr="00C02012">
        <w:rPr>
          <w:b/>
          <w:bCs/>
          <w:color w:val="000000" w:themeColor="text1"/>
          <w:szCs w:val="21"/>
          <w:lang w:val="zh-CN"/>
        </w:rPr>
        <w:fldChar w:fldCharType="end"/>
      </w:r>
    </w:p>
    <w:p w14:paraId="613491CA" w14:textId="77777777" w:rsidR="00ED4AF7" w:rsidRPr="00C02012" w:rsidRDefault="00ED4AF7"/>
    <w:p w14:paraId="38C9E6F9" w14:textId="15911589" w:rsidR="00021394" w:rsidRPr="00C02012" w:rsidRDefault="00021394" w:rsidP="00823A9C">
      <w:pPr>
        <w:jc w:val="center"/>
        <w:rPr>
          <w:b/>
          <w:bCs/>
          <w:lang w:val="zh-CN"/>
        </w:rPr>
      </w:pPr>
    </w:p>
    <w:p w14:paraId="79F3E10A" w14:textId="77777777" w:rsidR="00B65141" w:rsidRPr="00C02012" w:rsidRDefault="00B65141" w:rsidP="00823A9C">
      <w:pPr>
        <w:jc w:val="center"/>
        <w:rPr>
          <w:b/>
          <w:bCs/>
          <w:lang w:val="zh-CN"/>
        </w:rPr>
      </w:pPr>
    </w:p>
    <w:p w14:paraId="34AEAA36" w14:textId="77777777" w:rsidR="00021394" w:rsidRPr="00C02012" w:rsidRDefault="00021394" w:rsidP="00021394">
      <w:pPr>
        <w:rPr>
          <w:b/>
          <w:bCs/>
          <w:lang w:val="zh-CN"/>
        </w:rPr>
      </w:pPr>
    </w:p>
    <w:p w14:paraId="57BCCBE3" w14:textId="3F64F958" w:rsidR="00BC6498" w:rsidRPr="00C02012" w:rsidRDefault="00BC6498">
      <w:pPr>
        <w:rPr>
          <w:b/>
          <w:kern w:val="28"/>
          <w:sz w:val="32"/>
          <w:szCs w:val="32"/>
          <w:lang w:eastAsia="zh-CN"/>
        </w:rPr>
      </w:pPr>
      <w:bookmarkStart w:id="9" w:name="_Toc152150949"/>
      <w:bookmarkStart w:id="10" w:name="_Toc15223906"/>
      <w:bookmarkStart w:id="11" w:name="_Toc16261686"/>
      <w:bookmarkEnd w:id="7"/>
      <w:bookmarkEnd w:id="8"/>
    </w:p>
    <w:p w14:paraId="1FBE6E07" w14:textId="678FB9D7" w:rsidR="009E4A58" w:rsidRPr="00C02012" w:rsidRDefault="009E4A58">
      <w:pPr>
        <w:rPr>
          <w:b/>
          <w:kern w:val="28"/>
          <w:sz w:val="32"/>
          <w:szCs w:val="32"/>
          <w:lang w:eastAsia="zh-CN"/>
        </w:rPr>
      </w:pPr>
    </w:p>
    <w:p w14:paraId="0FD948E5" w14:textId="0C0ED39A" w:rsidR="009E4A58" w:rsidRPr="00C02012" w:rsidRDefault="009E4A58">
      <w:pPr>
        <w:rPr>
          <w:b/>
          <w:kern w:val="28"/>
          <w:sz w:val="32"/>
          <w:szCs w:val="32"/>
          <w:lang w:eastAsia="zh-CN"/>
        </w:rPr>
      </w:pPr>
    </w:p>
    <w:p w14:paraId="2FD877DD" w14:textId="0E3F3D43" w:rsidR="009E4A58" w:rsidRPr="00C02012" w:rsidRDefault="009E4A58">
      <w:pPr>
        <w:rPr>
          <w:b/>
          <w:kern w:val="28"/>
          <w:sz w:val="32"/>
          <w:szCs w:val="32"/>
          <w:lang w:eastAsia="zh-CN"/>
        </w:rPr>
      </w:pPr>
    </w:p>
    <w:p w14:paraId="2B1DE984" w14:textId="0B144CFC" w:rsidR="009E4A58" w:rsidRPr="00C02012" w:rsidRDefault="009E4A58">
      <w:pPr>
        <w:rPr>
          <w:b/>
          <w:kern w:val="28"/>
          <w:sz w:val="32"/>
          <w:szCs w:val="32"/>
          <w:lang w:eastAsia="zh-CN"/>
        </w:rPr>
      </w:pPr>
    </w:p>
    <w:p w14:paraId="24DA1F9D" w14:textId="0D52ECC9" w:rsidR="009E4A58" w:rsidRPr="00C02012" w:rsidRDefault="009E4A58">
      <w:pPr>
        <w:rPr>
          <w:b/>
          <w:kern w:val="28"/>
          <w:sz w:val="32"/>
          <w:szCs w:val="32"/>
          <w:lang w:eastAsia="zh-CN"/>
        </w:rPr>
      </w:pPr>
    </w:p>
    <w:p w14:paraId="41529696" w14:textId="77777777" w:rsidR="009E4A58" w:rsidRPr="00C02012" w:rsidRDefault="009E4A58">
      <w:pPr>
        <w:rPr>
          <w:b/>
          <w:kern w:val="28"/>
          <w:sz w:val="32"/>
          <w:szCs w:val="32"/>
          <w:lang w:eastAsia="zh-CN"/>
        </w:rPr>
      </w:pPr>
    </w:p>
    <w:p w14:paraId="5FB54868" w14:textId="49F85AB6" w:rsidR="00021394" w:rsidRPr="00C02012" w:rsidRDefault="00021394" w:rsidP="00021394">
      <w:pPr>
        <w:pStyle w:val="1"/>
        <w:rPr>
          <w:sz w:val="32"/>
          <w:szCs w:val="32"/>
          <w:lang w:eastAsia="zh-CN"/>
        </w:rPr>
      </w:pPr>
      <w:bookmarkStart w:id="12" w:name="_Toc121845291"/>
      <w:r w:rsidRPr="00C02012">
        <w:rPr>
          <w:sz w:val="32"/>
          <w:szCs w:val="32"/>
          <w:lang w:eastAsia="zh-CN"/>
        </w:rPr>
        <w:lastRenderedPageBreak/>
        <w:t>概述</w:t>
      </w:r>
      <w:bookmarkEnd w:id="9"/>
      <w:bookmarkEnd w:id="10"/>
      <w:bookmarkEnd w:id="11"/>
      <w:bookmarkEnd w:id="12"/>
    </w:p>
    <w:p w14:paraId="48A7A8DB" w14:textId="77777777" w:rsidR="00021394" w:rsidRPr="00C02012" w:rsidRDefault="00021394" w:rsidP="00021394">
      <w:pPr>
        <w:pStyle w:val="20"/>
        <w:keepLines/>
        <w:widowControl w:val="0"/>
        <w:tabs>
          <w:tab w:val="clear" w:pos="567"/>
          <w:tab w:val="num" w:pos="576"/>
        </w:tabs>
        <w:spacing w:line="415" w:lineRule="auto"/>
        <w:jc w:val="both"/>
      </w:pPr>
      <w:bookmarkStart w:id="13" w:name="_Toc152061649"/>
      <w:bookmarkStart w:id="14" w:name="_Toc152150950"/>
      <w:bookmarkStart w:id="15" w:name="_Toc15223907"/>
      <w:bookmarkStart w:id="16" w:name="_Toc16261687"/>
      <w:bookmarkStart w:id="17" w:name="_Toc121845292"/>
      <w:r w:rsidRPr="00C02012">
        <w:t>目的</w:t>
      </w:r>
      <w:bookmarkEnd w:id="13"/>
      <w:bookmarkEnd w:id="14"/>
      <w:bookmarkEnd w:id="15"/>
      <w:bookmarkEnd w:id="16"/>
      <w:bookmarkEnd w:id="17"/>
    </w:p>
    <w:p w14:paraId="6305A2B0" w14:textId="77777777" w:rsidR="00021394" w:rsidRPr="00C02012" w:rsidRDefault="006012D8" w:rsidP="00172703">
      <w:pPr>
        <w:spacing w:line="360" w:lineRule="auto"/>
        <w:ind w:firstLine="576"/>
        <w:rPr>
          <w:lang w:eastAsia="zh-CN"/>
        </w:rPr>
      </w:pPr>
      <w:r w:rsidRPr="00C02012">
        <w:rPr>
          <w:lang w:eastAsia="zh-CN"/>
        </w:rPr>
        <w:t>本测试报告为目的在于总结用户测试阶段的测试以及分析测试结果，描述系统是否符合需求。预期参考人员包括用户、测试人员、其他质量管理人员和需要阅读本报告的高层经理。</w:t>
      </w:r>
    </w:p>
    <w:p w14:paraId="6A3F1E90" w14:textId="77777777" w:rsidR="00021394" w:rsidRPr="00C02012" w:rsidRDefault="00E06E4D" w:rsidP="00021394">
      <w:pPr>
        <w:pStyle w:val="20"/>
        <w:keepLines/>
        <w:widowControl w:val="0"/>
        <w:tabs>
          <w:tab w:val="clear" w:pos="567"/>
          <w:tab w:val="num" w:pos="576"/>
        </w:tabs>
        <w:spacing w:line="415" w:lineRule="auto"/>
        <w:jc w:val="both"/>
        <w:rPr>
          <w:lang w:eastAsia="zh-CN"/>
        </w:rPr>
      </w:pPr>
      <w:bookmarkStart w:id="18" w:name="_Toc121845293"/>
      <w:r w:rsidRPr="00C02012">
        <w:rPr>
          <w:lang w:eastAsia="zh-CN"/>
        </w:rPr>
        <w:t>描述</w:t>
      </w:r>
      <w:bookmarkEnd w:id="18"/>
    </w:p>
    <w:p w14:paraId="5696D649" w14:textId="053B1383" w:rsidR="00BC6341" w:rsidRPr="00C02012" w:rsidRDefault="00BC6341" w:rsidP="00BC6341">
      <w:pPr>
        <w:pStyle w:val="26"/>
        <w:ind w:firstLine="420"/>
        <w:rPr>
          <w:rFonts w:ascii="Times New Roman" w:hAnsi="Times New Roman" w:cs="Times New Roman"/>
          <w:color w:val="000000" w:themeColor="text1"/>
        </w:rPr>
      </w:pPr>
      <w:r w:rsidRPr="00C02012">
        <w:rPr>
          <w:rFonts w:ascii="Times New Roman" w:hAnsi="Times New Roman" w:cs="Times New Roman"/>
        </w:rPr>
        <w:t>产品名称：</w:t>
      </w:r>
      <w:r w:rsidR="00545537" w:rsidRPr="00C02012">
        <w:rPr>
          <w:rFonts w:ascii="Times New Roman" w:hAnsi="Times New Roman" w:cs="Times New Roman"/>
          <w:color w:val="000000" w:themeColor="text1"/>
        </w:rPr>
        <w:t>肿瘤</w:t>
      </w:r>
      <w:r w:rsidR="00545537" w:rsidRPr="00C02012">
        <w:rPr>
          <w:rFonts w:ascii="Times New Roman" w:hAnsi="Times New Roman" w:cs="Times New Roman"/>
          <w:color w:val="000000" w:themeColor="text1"/>
        </w:rPr>
        <w:t>CT</w:t>
      </w:r>
      <w:r w:rsidR="00545537" w:rsidRPr="00C02012">
        <w:rPr>
          <w:rFonts w:ascii="Times New Roman" w:hAnsi="Times New Roman" w:cs="Times New Roman"/>
          <w:color w:val="000000" w:themeColor="text1"/>
        </w:rPr>
        <w:t>图像随访与评估软件</w:t>
      </w:r>
    </w:p>
    <w:p w14:paraId="05491C0B" w14:textId="2D99E37D" w:rsidR="00D32BD0" w:rsidRPr="00C02012" w:rsidRDefault="00D32BD0" w:rsidP="00BC6341">
      <w:pPr>
        <w:pStyle w:val="26"/>
        <w:ind w:firstLine="420"/>
        <w:rPr>
          <w:rFonts w:ascii="Times New Roman" w:hAnsi="Times New Roman" w:cs="Times New Roman"/>
        </w:rPr>
      </w:pPr>
      <w:r w:rsidRPr="00C02012">
        <w:rPr>
          <w:rFonts w:ascii="Times New Roman" w:hAnsi="Times New Roman" w:cs="Times New Roman"/>
          <w:color w:val="000000" w:themeColor="text1"/>
        </w:rPr>
        <w:t>产品型号：</w:t>
      </w:r>
      <w:bookmarkStart w:id="19" w:name="OLE_LINK3"/>
      <w:r w:rsidR="009A5DFB" w:rsidRPr="00C02012">
        <w:rPr>
          <w:rFonts w:ascii="Times New Roman" w:hAnsi="Times New Roman" w:cs="Times New Roman"/>
          <w:kern w:val="0"/>
          <w:sz w:val="22"/>
          <w:szCs w:val="22"/>
        </w:rPr>
        <w:t>InferCare Oncology</w:t>
      </w:r>
      <w:bookmarkEnd w:id="19"/>
    </w:p>
    <w:p w14:paraId="2CCE33B0" w14:textId="2AA6A963" w:rsidR="00C82CFC" w:rsidRPr="00C02012" w:rsidRDefault="00E74E07" w:rsidP="00BC6341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lang w:val="en-US" w:eastAsia="zh-CN"/>
        </w:rPr>
      </w:pPr>
      <w:r w:rsidRPr="00C02012">
        <w:rPr>
          <w:lang w:eastAsia="zh-CN"/>
        </w:rPr>
        <w:t>完整版本</w:t>
      </w:r>
      <w:r w:rsidR="00BC6341" w:rsidRPr="00C02012">
        <w:rPr>
          <w:lang w:eastAsia="zh-CN"/>
        </w:rPr>
        <w:t>：</w:t>
      </w:r>
      <w:r w:rsidR="00545537" w:rsidRPr="00C02012">
        <w:rPr>
          <w:lang w:eastAsia="zh-CN"/>
        </w:rPr>
        <w:t>2</w:t>
      </w:r>
      <w:r w:rsidR="005616EF" w:rsidRPr="00C02012">
        <w:rPr>
          <w:lang w:eastAsia="zh-CN"/>
        </w:rPr>
        <w:t>.0.0.0</w:t>
      </w:r>
    </w:p>
    <w:p w14:paraId="7DA1AA4B" w14:textId="6A7D7587" w:rsidR="00144E80" w:rsidRPr="00C02012" w:rsidRDefault="00144E80" w:rsidP="00C82CFC">
      <w:pPr>
        <w:spacing w:line="360" w:lineRule="auto"/>
        <w:ind w:firstLineChars="200" w:firstLine="420"/>
        <w:rPr>
          <w:lang w:eastAsia="zh-CN"/>
        </w:rPr>
      </w:pPr>
      <w:bookmarkStart w:id="20" w:name="_Toc144210454"/>
      <w:bookmarkStart w:id="21" w:name="_Toc144211523"/>
      <w:bookmarkStart w:id="22" w:name="_Toc152061651"/>
      <w:bookmarkStart w:id="23" w:name="_Toc152150952"/>
      <w:bookmarkStart w:id="24" w:name="_Toc15223909"/>
      <w:bookmarkStart w:id="25" w:name="_Toc16261689"/>
      <w:r w:rsidRPr="00C02012">
        <w:rPr>
          <w:szCs w:val="21"/>
          <w:lang w:eastAsia="zh-CN"/>
        </w:rPr>
        <w:t>本测试报告用于用户测试的执行结果进行分析</w:t>
      </w:r>
      <w:r w:rsidR="00C22D9F" w:rsidRPr="00C02012">
        <w:rPr>
          <w:lang w:eastAsia="zh-CN"/>
        </w:rPr>
        <w:t>。</w:t>
      </w:r>
    </w:p>
    <w:p w14:paraId="3E0F0AC3" w14:textId="77777777" w:rsidR="00021394" w:rsidRPr="00C02012" w:rsidRDefault="00021394" w:rsidP="00021394">
      <w:pPr>
        <w:pStyle w:val="20"/>
        <w:keepLines/>
        <w:widowControl w:val="0"/>
        <w:tabs>
          <w:tab w:val="clear" w:pos="567"/>
          <w:tab w:val="num" w:pos="576"/>
        </w:tabs>
        <w:jc w:val="both"/>
      </w:pPr>
      <w:bookmarkStart w:id="26" w:name="_Toc121845294"/>
      <w:r w:rsidRPr="00C02012">
        <w:t>范围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621CBD12" w14:textId="77777777" w:rsidR="00021394" w:rsidRPr="00C02012" w:rsidRDefault="00021394" w:rsidP="00AC04CA">
      <w:pPr>
        <w:spacing w:line="360" w:lineRule="auto"/>
        <w:ind w:firstLineChars="200" w:firstLine="420"/>
        <w:rPr>
          <w:lang w:eastAsia="zh-CN"/>
        </w:rPr>
      </w:pPr>
      <w:r w:rsidRPr="00C02012">
        <w:rPr>
          <w:lang w:eastAsia="zh-CN"/>
        </w:rPr>
        <w:t>测试阶段包含用户测试；</w:t>
      </w:r>
    </w:p>
    <w:p w14:paraId="038E3A67" w14:textId="5B41CE6B" w:rsidR="00021394" w:rsidRPr="00C02012" w:rsidRDefault="00021394" w:rsidP="00AC04CA">
      <w:pPr>
        <w:spacing w:line="360" w:lineRule="auto"/>
        <w:ind w:firstLineChars="200" w:firstLine="420"/>
        <w:rPr>
          <w:lang w:eastAsia="zh-CN"/>
        </w:rPr>
      </w:pPr>
      <w:r w:rsidRPr="00C02012">
        <w:rPr>
          <w:lang w:eastAsia="zh-CN"/>
        </w:rPr>
        <w:t>用户测试：</w:t>
      </w:r>
      <w:r w:rsidR="00BC1BF6" w:rsidRPr="00C02012">
        <w:rPr>
          <w:lang w:eastAsia="zh-CN"/>
        </w:rPr>
        <w:t>主要包含功能测试、</w:t>
      </w:r>
      <w:r w:rsidR="00BC6341" w:rsidRPr="00C02012">
        <w:rPr>
          <w:lang w:eastAsia="zh-CN"/>
        </w:rPr>
        <w:t>用户文档测试、</w:t>
      </w:r>
      <w:r w:rsidR="00BC6341" w:rsidRPr="00C02012">
        <w:rPr>
          <w:bCs/>
          <w:lang w:eastAsia="zh-CN"/>
        </w:rPr>
        <w:t>现成软件</w:t>
      </w:r>
      <w:r w:rsidR="00BC6341" w:rsidRPr="00C02012">
        <w:rPr>
          <w:lang w:eastAsia="zh-CN"/>
        </w:rPr>
        <w:t>测试</w:t>
      </w:r>
      <w:r w:rsidR="00BC1BF6" w:rsidRPr="00C02012">
        <w:rPr>
          <w:lang w:eastAsia="zh-CN"/>
        </w:rPr>
        <w:t>。</w:t>
      </w:r>
    </w:p>
    <w:p w14:paraId="02633340" w14:textId="77777777" w:rsidR="00021394" w:rsidRPr="00C02012" w:rsidRDefault="00021394" w:rsidP="00021394">
      <w:pPr>
        <w:pStyle w:val="20"/>
        <w:keepLines/>
        <w:widowControl w:val="0"/>
        <w:tabs>
          <w:tab w:val="clear" w:pos="567"/>
          <w:tab w:val="num" w:pos="576"/>
        </w:tabs>
        <w:jc w:val="both"/>
      </w:pPr>
      <w:bookmarkStart w:id="27" w:name="_Toc144210455"/>
      <w:bookmarkStart w:id="28" w:name="_Toc144211524"/>
      <w:bookmarkStart w:id="29" w:name="_Toc152061652"/>
      <w:bookmarkStart w:id="30" w:name="_Toc152150953"/>
      <w:bookmarkStart w:id="31" w:name="_Toc15223910"/>
      <w:bookmarkStart w:id="32" w:name="_Toc16261690"/>
      <w:bookmarkStart w:id="33" w:name="_Toc121845295"/>
      <w:r w:rsidRPr="00C02012">
        <w:t>引用文档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32B1C9B6" w14:textId="77777777" w:rsidR="00021394" w:rsidRPr="00C02012" w:rsidRDefault="00021394" w:rsidP="00AC04CA">
      <w:pPr>
        <w:spacing w:line="360" w:lineRule="auto"/>
        <w:ind w:firstLineChars="200" w:firstLine="420"/>
        <w:rPr>
          <w:lang w:eastAsia="zh-CN"/>
        </w:rPr>
      </w:pPr>
      <w:r w:rsidRPr="00C02012">
        <w:rPr>
          <w:lang w:eastAsia="zh-CN"/>
        </w:rPr>
        <w:t>执行测试过程所引用的文档：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261"/>
        <w:gridCol w:w="3628"/>
      </w:tblGrid>
      <w:tr w:rsidR="0090181F" w:rsidRPr="00C02012" w14:paraId="765A96D5" w14:textId="77777777" w:rsidTr="00B52EF1">
        <w:trPr>
          <w:cantSplit/>
          <w:jc w:val="center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69940C15" w14:textId="77777777" w:rsidR="0090181F" w:rsidRPr="00C02012" w:rsidRDefault="0090181F" w:rsidP="00DA3783">
            <w:pPr>
              <w:spacing w:line="288" w:lineRule="auto"/>
              <w:jc w:val="center"/>
              <w:rPr>
                <w:b/>
              </w:rPr>
            </w:pPr>
            <w:r w:rsidRPr="00C02012">
              <w:rPr>
                <w:b/>
              </w:rPr>
              <w:t>文档名称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6FA05E9D" w14:textId="77777777" w:rsidR="0090181F" w:rsidRPr="00C02012" w:rsidRDefault="0090181F" w:rsidP="00DA3783">
            <w:pPr>
              <w:spacing w:line="288" w:lineRule="auto"/>
              <w:jc w:val="center"/>
              <w:rPr>
                <w:b/>
              </w:rPr>
            </w:pPr>
            <w:r w:rsidRPr="00C02012">
              <w:rPr>
                <w:b/>
              </w:rPr>
              <w:t>作者或来源</w:t>
            </w:r>
          </w:p>
        </w:tc>
      </w:tr>
      <w:tr w:rsidR="0090181F" w:rsidRPr="00C02012" w14:paraId="48727909" w14:textId="77777777" w:rsidTr="0090181F">
        <w:trPr>
          <w:cantSplit/>
          <w:trHeight w:val="158"/>
          <w:jc w:val="center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95581" w14:textId="77777777" w:rsidR="0090181F" w:rsidRPr="00C02012" w:rsidRDefault="0090181F" w:rsidP="00DA3783">
            <w:pPr>
              <w:spacing w:line="288" w:lineRule="auto"/>
              <w:jc w:val="center"/>
            </w:pPr>
            <w:r w:rsidRPr="00C02012">
              <w:rPr>
                <w:lang w:eastAsia="zh-CN"/>
              </w:rPr>
              <w:t>用户测试用例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1ED89" w14:textId="67BF14A4" w:rsidR="0090181F" w:rsidRPr="00C02012" w:rsidRDefault="0034415F" w:rsidP="00DA3783">
            <w:pPr>
              <w:spacing w:line="288" w:lineRule="auto"/>
              <w:jc w:val="center"/>
            </w:pPr>
            <w:r w:rsidRPr="00C02012">
              <w:rPr>
                <w:lang w:eastAsia="zh-CN"/>
              </w:rPr>
              <w:t>杨静</w:t>
            </w:r>
          </w:p>
        </w:tc>
      </w:tr>
    </w:tbl>
    <w:p w14:paraId="6A9A270F" w14:textId="77777777" w:rsidR="00021394" w:rsidRPr="00C02012" w:rsidRDefault="00021394" w:rsidP="00021394">
      <w:pPr>
        <w:pStyle w:val="1"/>
        <w:tabs>
          <w:tab w:val="clear" w:pos="425"/>
          <w:tab w:val="num" w:pos="432"/>
        </w:tabs>
        <w:rPr>
          <w:lang w:eastAsia="zh-CN"/>
        </w:rPr>
      </w:pPr>
      <w:bookmarkStart w:id="34" w:name="_Toc152061653"/>
      <w:bookmarkStart w:id="35" w:name="_Toc152150954"/>
      <w:bookmarkStart w:id="36" w:name="_Toc15223911"/>
      <w:bookmarkStart w:id="37" w:name="_Toc16261691"/>
      <w:bookmarkStart w:id="38" w:name="_Toc121845296"/>
      <w:r w:rsidRPr="00C02012">
        <w:rPr>
          <w:sz w:val="32"/>
          <w:szCs w:val="32"/>
          <w:lang w:eastAsia="zh-CN"/>
        </w:rPr>
        <w:t>测试概要</w:t>
      </w:r>
      <w:bookmarkEnd w:id="34"/>
      <w:bookmarkEnd w:id="35"/>
      <w:bookmarkEnd w:id="36"/>
      <w:bookmarkEnd w:id="37"/>
      <w:bookmarkEnd w:id="38"/>
    </w:p>
    <w:p w14:paraId="36D94DA8" w14:textId="77777777" w:rsidR="00021394" w:rsidRPr="00C02012" w:rsidRDefault="00021394" w:rsidP="00021394">
      <w:pPr>
        <w:pStyle w:val="20"/>
        <w:keepLines/>
        <w:widowControl w:val="0"/>
        <w:jc w:val="both"/>
      </w:pPr>
      <w:bookmarkStart w:id="39" w:name="_Toc152061657"/>
      <w:bookmarkStart w:id="40" w:name="_Toc152150958"/>
      <w:bookmarkStart w:id="41" w:name="_Toc15223912"/>
      <w:bookmarkStart w:id="42" w:name="_Toc16261692"/>
      <w:bookmarkStart w:id="43" w:name="_Toc121845297"/>
      <w:r w:rsidRPr="00C02012">
        <w:t>测试版本</w:t>
      </w:r>
      <w:bookmarkEnd w:id="39"/>
      <w:bookmarkEnd w:id="40"/>
      <w:bookmarkEnd w:id="41"/>
      <w:bookmarkEnd w:id="42"/>
      <w:bookmarkEnd w:id="4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1"/>
        <w:gridCol w:w="6728"/>
      </w:tblGrid>
      <w:tr w:rsidR="00021394" w:rsidRPr="00C02012" w14:paraId="03068A65" w14:textId="77777777" w:rsidTr="001A40E9">
        <w:trPr>
          <w:trHeight w:val="413"/>
          <w:jc w:val="center"/>
        </w:trPr>
        <w:tc>
          <w:tcPr>
            <w:tcW w:w="1809" w:type="dxa"/>
            <w:shd w:val="clear" w:color="auto" w:fill="BFBFBF" w:themeFill="background1" w:themeFillShade="BF"/>
            <w:vAlign w:val="center"/>
          </w:tcPr>
          <w:p w14:paraId="4984EC63" w14:textId="77777777" w:rsidR="00021394" w:rsidRPr="00C02012" w:rsidRDefault="00021394" w:rsidP="00DA3783">
            <w:pPr>
              <w:spacing w:line="288" w:lineRule="auto"/>
              <w:jc w:val="center"/>
              <w:rPr>
                <w:b/>
              </w:rPr>
            </w:pPr>
            <w:r w:rsidRPr="00C02012">
              <w:rPr>
                <w:b/>
              </w:rPr>
              <w:t>测试版本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0B6D8150" w14:textId="6A90C562" w:rsidR="00021394" w:rsidRPr="00C02012" w:rsidRDefault="009E4F04" w:rsidP="00DA3783">
            <w:pPr>
              <w:spacing w:line="288" w:lineRule="auto"/>
              <w:jc w:val="center"/>
              <w:rPr>
                <w:lang w:eastAsia="zh-CN"/>
              </w:rPr>
            </w:pPr>
            <w:r w:rsidRPr="00C02012">
              <w:rPr>
                <w:lang w:eastAsia="zh-CN"/>
              </w:rPr>
              <w:t>2</w:t>
            </w:r>
            <w:r w:rsidR="005616EF" w:rsidRPr="00C02012">
              <w:rPr>
                <w:lang w:eastAsia="zh-CN"/>
              </w:rPr>
              <w:t>.0.0.0</w:t>
            </w:r>
          </w:p>
        </w:tc>
      </w:tr>
    </w:tbl>
    <w:p w14:paraId="2CF7FE3D" w14:textId="77777777" w:rsidR="00021394" w:rsidRPr="00C02012" w:rsidRDefault="00021394" w:rsidP="00021394">
      <w:pPr>
        <w:rPr>
          <w:lang w:eastAsia="zh-CN"/>
        </w:rPr>
      </w:pPr>
    </w:p>
    <w:p w14:paraId="40E130D2" w14:textId="462D8278" w:rsidR="00021394" w:rsidRPr="00C02012" w:rsidRDefault="00C72B87" w:rsidP="00C72B87">
      <w:pPr>
        <w:pStyle w:val="20"/>
        <w:keepLines/>
        <w:widowControl w:val="0"/>
        <w:jc w:val="both"/>
        <w:rPr>
          <w:lang w:eastAsia="zh-CN"/>
        </w:rPr>
      </w:pPr>
      <w:bookmarkStart w:id="44" w:name="_Toc121845298"/>
      <w:r w:rsidRPr="00C02012">
        <w:rPr>
          <w:lang w:eastAsia="zh-CN"/>
        </w:rPr>
        <w:t>测试设备详情</w:t>
      </w:r>
      <w:bookmarkEnd w:id="4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9"/>
        <w:gridCol w:w="4088"/>
        <w:gridCol w:w="1131"/>
        <w:gridCol w:w="1381"/>
      </w:tblGrid>
      <w:tr w:rsidR="004A258A" w:rsidRPr="00C02012" w14:paraId="341A7A18" w14:textId="77777777" w:rsidTr="53386453">
        <w:trPr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30404D" w14:textId="77777777" w:rsidR="004A258A" w:rsidRPr="00C02012" w:rsidRDefault="004A258A" w:rsidP="002B6DD3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C02012">
              <w:rPr>
                <w:color w:val="000000" w:themeColor="text1"/>
                <w:szCs w:val="21"/>
              </w:rPr>
              <w:t>设备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1FBFB0" w14:textId="77777777" w:rsidR="004A258A" w:rsidRPr="00C02012" w:rsidRDefault="004A258A" w:rsidP="002B6DD3">
            <w:pPr>
              <w:spacing w:line="360" w:lineRule="auto"/>
              <w:jc w:val="center"/>
              <w:rPr>
                <w:color w:val="000000" w:themeColor="text1"/>
                <w:szCs w:val="21"/>
                <w:lang w:eastAsia="zh-CN"/>
              </w:rPr>
            </w:pPr>
            <w:r w:rsidRPr="00C02012">
              <w:rPr>
                <w:color w:val="000000" w:themeColor="text1"/>
                <w:szCs w:val="21"/>
                <w:lang w:eastAsia="zh-CN"/>
              </w:rPr>
              <w:t>设备信息及浏览器版本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098420" w14:textId="77777777" w:rsidR="004A258A" w:rsidRPr="00C02012" w:rsidRDefault="004A258A" w:rsidP="002B6DD3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C02012">
              <w:rPr>
                <w:color w:val="000000" w:themeColor="text1"/>
                <w:szCs w:val="21"/>
              </w:rPr>
              <w:t>数量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1E9A83" w14:textId="77777777" w:rsidR="004A258A" w:rsidRPr="00C02012" w:rsidRDefault="004A258A" w:rsidP="002B6DD3">
            <w:pPr>
              <w:spacing w:line="360" w:lineRule="auto"/>
              <w:jc w:val="center"/>
              <w:rPr>
                <w:color w:val="000000" w:themeColor="text1"/>
                <w:szCs w:val="21"/>
                <w:lang w:eastAsia="zh-CN"/>
              </w:rPr>
            </w:pPr>
            <w:r w:rsidRPr="00C02012">
              <w:rPr>
                <w:color w:val="000000" w:themeColor="text1"/>
                <w:szCs w:val="21"/>
                <w:lang w:eastAsia="zh-CN"/>
              </w:rPr>
              <w:t>是否满足要求</w:t>
            </w:r>
          </w:p>
        </w:tc>
      </w:tr>
      <w:tr w:rsidR="00D63E1E" w:rsidRPr="00C02012" w14:paraId="367C900A" w14:textId="77777777" w:rsidTr="53386453">
        <w:trPr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CAB0C6" w14:textId="77777777" w:rsidR="00D63E1E" w:rsidRPr="00C02012" w:rsidRDefault="00D63E1E" w:rsidP="00D63E1E">
            <w:pPr>
              <w:spacing w:line="360" w:lineRule="auto"/>
              <w:jc w:val="center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color w:val="000000" w:themeColor="text1"/>
                <w:szCs w:val="21"/>
                <w:lang w:eastAsia="zh-CN"/>
              </w:rPr>
              <w:t>用户端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8136" w14:textId="77777777" w:rsidR="00C72CEC" w:rsidRPr="00C02012" w:rsidRDefault="00C72CEC" w:rsidP="00C72CEC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操作系统：</w:t>
            </w:r>
            <w:r w:rsidRPr="00C02012">
              <w:rPr>
                <w:bCs/>
                <w:szCs w:val="21"/>
                <w:lang w:eastAsia="zh-CN"/>
              </w:rPr>
              <w:t xml:space="preserve">Windows 10 </w:t>
            </w:r>
            <w:r w:rsidRPr="00C02012">
              <w:rPr>
                <w:bCs/>
                <w:szCs w:val="21"/>
                <w:lang w:eastAsia="zh-CN"/>
              </w:rPr>
              <w:t>专业版</w:t>
            </w:r>
            <w:r w:rsidRPr="00C02012">
              <w:rPr>
                <w:bCs/>
                <w:szCs w:val="21"/>
                <w:lang w:eastAsia="zh-CN"/>
              </w:rPr>
              <w:t xml:space="preserve"> 64</w:t>
            </w:r>
            <w:r w:rsidRPr="00C02012">
              <w:rPr>
                <w:bCs/>
                <w:szCs w:val="21"/>
                <w:lang w:eastAsia="zh-CN"/>
              </w:rPr>
              <w:t>位</w:t>
            </w:r>
          </w:p>
          <w:p w14:paraId="5D49C0E5" w14:textId="77777777" w:rsidR="00C72CEC" w:rsidRPr="00C02012" w:rsidRDefault="00C72CEC" w:rsidP="00C72CEC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处理器：英特尔酷睿</w:t>
            </w:r>
            <w:r w:rsidRPr="00C02012">
              <w:rPr>
                <w:bCs/>
                <w:szCs w:val="21"/>
                <w:lang w:eastAsia="zh-CN"/>
              </w:rPr>
              <w:t>i5-1135G7</w:t>
            </w:r>
          </w:p>
          <w:p w14:paraId="7179E795" w14:textId="77777777" w:rsidR="00C72CEC" w:rsidRPr="00C02012" w:rsidRDefault="00C72CEC" w:rsidP="00C72CEC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内存：</w:t>
            </w:r>
            <w:r w:rsidRPr="00C02012">
              <w:rPr>
                <w:bCs/>
                <w:szCs w:val="21"/>
                <w:lang w:eastAsia="zh-CN"/>
              </w:rPr>
              <w:t>16 G</w:t>
            </w:r>
          </w:p>
          <w:p w14:paraId="6CB62986" w14:textId="77777777" w:rsidR="00C72CEC" w:rsidRPr="00C02012" w:rsidRDefault="00C72CEC" w:rsidP="00C72CEC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lastRenderedPageBreak/>
              <w:t>显示器分辨率：</w:t>
            </w:r>
            <w:r w:rsidRPr="00C02012">
              <w:rPr>
                <w:bCs/>
                <w:szCs w:val="21"/>
                <w:lang w:eastAsia="zh-CN"/>
              </w:rPr>
              <w:t>1920*1080</w:t>
            </w:r>
          </w:p>
          <w:p w14:paraId="04C29280" w14:textId="2F147336" w:rsidR="00D63E1E" w:rsidRPr="00C02012" w:rsidRDefault="00C72CEC" w:rsidP="00A3721B">
            <w:pPr>
              <w:spacing w:line="360" w:lineRule="auto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浏览器版本：</w:t>
            </w:r>
            <w:r w:rsidRPr="00C02012">
              <w:rPr>
                <w:bCs/>
                <w:szCs w:val="21"/>
                <w:lang w:eastAsia="zh-CN"/>
              </w:rPr>
              <w:t xml:space="preserve">Chrome </w:t>
            </w:r>
            <w:r w:rsidR="00A3721B" w:rsidRPr="00C02012">
              <w:rPr>
                <w:color w:val="000000"/>
                <w:szCs w:val="21"/>
              </w:rPr>
              <w:t>96.0.4664.45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F02C" w14:textId="77777777" w:rsidR="00D63E1E" w:rsidRPr="00C02012" w:rsidRDefault="00D63E1E" w:rsidP="00D63E1E">
            <w:pPr>
              <w:spacing w:line="360" w:lineRule="auto"/>
              <w:jc w:val="center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color w:val="000000" w:themeColor="text1"/>
                <w:szCs w:val="21"/>
                <w:lang w:eastAsia="zh-CN"/>
              </w:rPr>
              <w:lastRenderedPageBreak/>
              <w:t>1</w:t>
            </w:r>
            <w:r w:rsidRPr="00C02012">
              <w:rPr>
                <w:bCs/>
                <w:color w:val="000000" w:themeColor="text1"/>
                <w:szCs w:val="21"/>
                <w:lang w:eastAsia="zh-CN"/>
              </w:rPr>
              <w:t>台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A041" w14:textId="77777777" w:rsidR="00D63E1E" w:rsidRPr="00C02012" w:rsidRDefault="00D63E1E" w:rsidP="00D63E1E">
            <w:pPr>
              <w:spacing w:line="360" w:lineRule="auto"/>
              <w:jc w:val="center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color w:val="000000" w:themeColor="text1"/>
                <w:szCs w:val="21"/>
                <w:lang w:eastAsia="zh-CN"/>
              </w:rPr>
              <w:t>全部满足</w:t>
            </w:r>
          </w:p>
        </w:tc>
      </w:tr>
      <w:tr w:rsidR="00D63E1E" w:rsidRPr="00C02012" w14:paraId="2CDBCAA4" w14:textId="77777777" w:rsidTr="53386453">
        <w:trPr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2F7D" w14:textId="77777777" w:rsidR="00D63E1E" w:rsidRPr="00C02012" w:rsidRDefault="00D63E1E" w:rsidP="00D63E1E">
            <w:pPr>
              <w:spacing w:line="360" w:lineRule="auto"/>
              <w:jc w:val="center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color w:val="000000" w:themeColor="text1"/>
                <w:szCs w:val="21"/>
                <w:lang w:eastAsia="zh-CN"/>
              </w:rPr>
              <w:t>服务端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91A8" w14:textId="77777777" w:rsidR="005616EF" w:rsidRPr="00C02012" w:rsidRDefault="005616EF" w:rsidP="005616EF">
            <w:pPr>
              <w:spacing w:line="360" w:lineRule="auto"/>
              <w:rPr>
                <w:bCs/>
                <w:szCs w:val="21"/>
                <w:lang w:eastAsia="zh-CN"/>
              </w:rPr>
            </w:pPr>
            <w:bookmarkStart w:id="45" w:name="OLE_LINK25"/>
            <w:r w:rsidRPr="00C02012">
              <w:rPr>
                <w:bCs/>
                <w:szCs w:val="21"/>
                <w:lang w:eastAsia="zh-CN"/>
              </w:rPr>
              <w:t>操作系统：</w:t>
            </w:r>
            <w:r w:rsidRPr="00C02012">
              <w:rPr>
                <w:bCs/>
                <w:szCs w:val="21"/>
                <w:lang w:eastAsia="zh-CN"/>
              </w:rPr>
              <w:t>Ubuntu 24.04 LTS</w:t>
            </w:r>
            <w:r w:rsidRPr="00C02012">
              <w:rPr>
                <w:bCs/>
                <w:szCs w:val="21"/>
                <w:lang w:eastAsia="zh-CN"/>
              </w:rPr>
              <w:t>（</w:t>
            </w:r>
            <w:r w:rsidRPr="00C02012">
              <w:rPr>
                <w:bCs/>
                <w:szCs w:val="21"/>
                <w:lang w:eastAsia="zh-CN"/>
              </w:rPr>
              <w:t>64</w:t>
            </w:r>
            <w:r w:rsidRPr="00C02012">
              <w:rPr>
                <w:bCs/>
                <w:szCs w:val="21"/>
                <w:lang w:eastAsia="zh-CN"/>
              </w:rPr>
              <w:t>位）</w:t>
            </w:r>
          </w:p>
          <w:p w14:paraId="47F3DDE8" w14:textId="77777777" w:rsidR="005616EF" w:rsidRPr="00C02012" w:rsidRDefault="005616EF" w:rsidP="005616EF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color w:val="000000" w:themeColor="text1"/>
                <w:sz w:val="24"/>
                <w:szCs w:val="24"/>
                <w:lang w:val="en-US"/>
              </w:rPr>
              <w:t>CUDA:12.6</w:t>
            </w:r>
          </w:p>
          <w:p w14:paraId="7194DB21" w14:textId="77777777" w:rsidR="005616EF" w:rsidRPr="00C02012" w:rsidRDefault="005616EF" w:rsidP="005616EF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内存：</w:t>
            </w:r>
            <w:r w:rsidRPr="00C02012">
              <w:rPr>
                <w:bCs/>
                <w:szCs w:val="21"/>
                <w:lang w:eastAsia="zh-CN"/>
              </w:rPr>
              <w:t>64G</w:t>
            </w:r>
          </w:p>
          <w:p w14:paraId="76A7769F" w14:textId="77777777" w:rsidR="005616EF" w:rsidRPr="00C02012" w:rsidRDefault="005616EF" w:rsidP="005616EF">
            <w:pPr>
              <w:spacing w:line="360" w:lineRule="auto"/>
              <w:ind w:left="630" w:hangingChars="300" w:hanging="630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CPU</w:t>
            </w:r>
            <w:r w:rsidRPr="00C02012">
              <w:rPr>
                <w:bCs/>
                <w:szCs w:val="21"/>
                <w:lang w:eastAsia="zh-CN"/>
              </w:rPr>
              <w:t>：</w:t>
            </w:r>
            <w:r w:rsidRPr="00C02012">
              <w:rPr>
                <w:color w:val="000000" w:themeColor="text1"/>
                <w:szCs w:val="21"/>
                <w:lang w:eastAsia="zh-CN"/>
              </w:rPr>
              <w:t>主频：</w:t>
            </w:r>
            <w:r w:rsidRPr="00C02012">
              <w:rPr>
                <w:color w:val="000000" w:themeColor="text1"/>
                <w:szCs w:val="21"/>
                <w:lang w:eastAsia="zh-CN"/>
              </w:rPr>
              <w:t xml:space="preserve"> 2GHz</w:t>
            </w:r>
            <w:r w:rsidRPr="00C02012">
              <w:rPr>
                <w:lang w:eastAsia="zh-CN"/>
              </w:rPr>
              <w:br/>
            </w:r>
            <w:r w:rsidRPr="00C02012">
              <w:rPr>
                <w:color w:val="000000" w:themeColor="text1"/>
                <w:szCs w:val="21"/>
                <w:lang w:eastAsia="zh-CN"/>
              </w:rPr>
              <w:t>核心数：</w:t>
            </w:r>
            <w:r w:rsidRPr="00C02012">
              <w:rPr>
                <w:color w:val="000000" w:themeColor="text1"/>
                <w:szCs w:val="21"/>
                <w:lang w:eastAsia="zh-CN"/>
              </w:rPr>
              <w:t>10</w:t>
            </w:r>
            <w:r w:rsidRPr="00C02012">
              <w:rPr>
                <w:color w:val="000000" w:themeColor="text1"/>
                <w:szCs w:val="21"/>
                <w:lang w:eastAsia="zh-CN"/>
              </w:rPr>
              <w:t>核</w:t>
            </w:r>
            <w:r w:rsidRPr="00C02012">
              <w:rPr>
                <w:lang w:eastAsia="zh-CN"/>
              </w:rPr>
              <w:br/>
            </w:r>
            <w:r w:rsidRPr="00C02012">
              <w:rPr>
                <w:color w:val="000000" w:themeColor="text1"/>
                <w:szCs w:val="21"/>
                <w:lang w:eastAsia="zh-CN"/>
              </w:rPr>
              <w:t>指令集：</w:t>
            </w:r>
            <w:r w:rsidRPr="00C02012">
              <w:rPr>
                <w:color w:val="000000" w:themeColor="text1"/>
                <w:szCs w:val="21"/>
                <w:lang w:eastAsia="zh-CN"/>
              </w:rPr>
              <w:t>x86</w:t>
            </w:r>
            <w:r w:rsidRPr="00C02012">
              <w:rPr>
                <w:color w:val="000000" w:themeColor="text1"/>
                <w:szCs w:val="21"/>
                <w:lang w:eastAsia="zh-CN"/>
              </w:rPr>
              <w:t>指令集</w:t>
            </w:r>
          </w:p>
          <w:p w14:paraId="117EB8DC" w14:textId="77777777" w:rsidR="005616EF" w:rsidRPr="00C02012" w:rsidRDefault="005616EF" w:rsidP="005616EF">
            <w:pPr>
              <w:spacing w:line="360" w:lineRule="auto"/>
              <w:ind w:left="630" w:hangingChars="300" w:hanging="630"/>
              <w:rPr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GPU</w:t>
            </w:r>
            <w:r w:rsidRPr="00C02012">
              <w:rPr>
                <w:bCs/>
                <w:szCs w:val="21"/>
                <w:lang w:eastAsia="zh-CN"/>
              </w:rPr>
              <w:t>：</w:t>
            </w:r>
            <w:r w:rsidRPr="00C02012">
              <w:rPr>
                <w:color w:val="000000" w:themeColor="text1"/>
                <w:szCs w:val="21"/>
                <w:lang w:eastAsia="zh-CN"/>
              </w:rPr>
              <w:t>厂商：英伟达</w:t>
            </w:r>
            <w:r w:rsidRPr="00C02012">
              <w:rPr>
                <w:lang w:eastAsia="zh-CN"/>
              </w:rPr>
              <w:br/>
            </w:r>
            <w:r w:rsidRPr="00C02012">
              <w:rPr>
                <w:color w:val="000000" w:themeColor="text1"/>
                <w:szCs w:val="21"/>
                <w:lang w:eastAsia="zh-CN"/>
              </w:rPr>
              <w:t>显存：</w:t>
            </w:r>
            <w:r w:rsidRPr="00C02012">
              <w:rPr>
                <w:color w:val="000000" w:themeColor="text1"/>
                <w:szCs w:val="21"/>
                <w:lang w:eastAsia="zh-CN"/>
              </w:rPr>
              <w:t>8GB</w:t>
            </w:r>
          </w:p>
          <w:p w14:paraId="45869694" w14:textId="77777777" w:rsidR="005616EF" w:rsidRPr="00C02012" w:rsidRDefault="005616EF" w:rsidP="005616EF">
            <w:pPr>
              <w:spacing w:line="360" w:lineRule="auto"/>
              <w:ind w:left="630" w:hangingChars="300" w:hanging="630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 xml:space="preserve">            </w:t>
            </w:r>
            <w:r w:rsidRPr="00C02012">
              <w:rPr>
                <w:color w:val="000000" w:themeColor="text1"/>
                <w:szCs w:val="21"/>
                <w:lang w:val="en-US" w:eastAsia="zh-CN"/>
              </w:rPr>
              <w:t>FP16</w:t>
            </w:r>
            <w:r w:rsidRPr="00C02012">
              <w:rPr>
                <w:color w:val="000000" w:themeColor="text1"/>
                <w:szCs w:val="21"/>
                <w:lang w:val="en-US" w:eastAsia="zh-CN"/>
              </w:rPr>
              <w:t>计算性能：</w:t>
            </w:r>
            <w:r w:rsidRPr="00C02012">
              <w:rPr>
                <w:color w:val="000000" w:themeColor="text1"/>
                <w:szCs w:val="21"/>
                <w:lang w:val="en-US" w:eastAsia="zh-CN"/>
              </w:rPr>
              <w:t>14TFLOPS</w:t>
            </w:r>
          </w:p>
          <w:p w14:paraId="574B909E" w14:textId="77777777" w:rsidR="005616EF" w:rsidRPr="00C02012" w:rsidRDefault="005616EF" w:rsidP="005616EF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固态硬盘：</w:t>
            </w:r>
            <w:r w:rsidRPr="00C02012">
              <w:rPr>
                <w:bCs/>
                <w:szCs w:val="21"/>
                <w:lang w:eastAsia="zh-CN"/>
              </w:rPr>
              <w:t xml:space="preserve"> 500G</w:t>
            </w:r>
          </w:p>
          <w:p w14:paraId="08F7E9F9" w14:textId="77777777" w:rsidR="005616EF" w:rsidRPr="00C02012" w:rsidRDefault="005616EF" w:rsidP="005616EF">
            <w:pPr>
              <w:spacing w:line="360" w:lineRule="auto"/>
              <w:rPr>
                <w:bCs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存储盘：</w:t>
            </w:r>
            <w:r w:rsidRPr="00C02012">
              <w:rPr>
                <w:bCs/>
                <w:szCs w:val="21"/>
                <w:lang w:eastAsia="zh-CN"/>
              </w:rPr>
              <w:t xml:space="preserve"> 3T</w:t>
            </w:r>
          </w:p>
          <w:p w14:paraId="76222195" w14:textId="29D7B081" w:rsidR="00D63E1E" w:rsidRPr="00C02012" w:rsidRDefault="005616EF" w:rsidP="005616EF">
            <w:pPr>
              <w:spacing w:line="360" w:lineRule="auto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szCs w:val="21"/>
                <w:lang w:eastAsia="zh-CN"/>
              </w:rPr>
              <w:t>网卡：千兆</w:t>
            </w:r>
            <w:r w:rsidRPr="00C02012">
              <w:rPr>
                <w:bCs/>
                <w:szCs w:val="21"/>
                <w:lang w:eastAsia="zh-CN"/>
              </w:rPr>
              <w:t>PCI-E</w:t>
            </w:r>
            <w:r w:rsidRPr="00C02012">
              <w:rPr>
                <w:bCs/>
                <w:szCs w:val="21"/>
                <w:lang w:eastAsia="zh-CN"/>
              </w:rPr>
              <w:t>网卡</w:t>
            </w:r>
            <w:bookmarkEnd w:id="45"/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5348" w14:textId="77777777" w:rsidR="00D63E1E" w:rsidRPr="00C02012" w:rsidRDefault="00D63E1E" w:rsidP="00D63E1E">
            <w:pPr>
              <w:spacing w:line="360" w:lineRule="auto"/>
              <w:jc w:val="center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color w:val="000000" w:themeColor="text1"/>
                <w:szCs w:val="21"/>
                <w:lang w:eastAsia="zh-CN"/>
              </w:rPr>
              <w:t>1</w:t>
            </w:r>
            <w:r w:rsidRPr="00C02012">
              <w:rPr>
                <w:bCs/>
                <w:color w:val="000000" w:themeColor="text1"/>
                <w:szCs w:val="21"/>
                <w:lang w:eastAsia="zh-CN"/>
              </w:rPr>
              <w:t>台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B843" w14:textId="77777777" w:rsidR="00D63E1E" w:rsidRPr="00C02012" w:rsidRDefault="00D63E1E" w:rsidP="00D63E1E">
            <w:pPr>
              <w:spacing w:line="360" w:lineRule="auto"/>
              <w:jc w:val="center"/>
              <w:rPr>
                <w:bCs/>
                <w:color w:val="000000" w:themeColor="text1"/>
                <w:szCs w:val="21"/>
                <w:lang w:eastAsia="zh-CN"/>
              </w:rPr>
            </w:pPr>
            <w:r w:rsidRPr="00C02012">
              <w:rPr>
                <w:bCs/>
                <w:color w:val="000000" w:themeColor="text1"/>
                <w:szCs w:val="21"/>
                <w:lang w:eastAsia="zh-CN"/>
              </w:rPr>
              <w:t>全部满足</w:t>
            </w:r>
          </w:p>
        </w:tc>
      </w:tr>
    </w:tbl>
    <w:p w14:paraId="5FC280EB" w14:textId="77777777" w:rsidR="004A258A" w:rsidRPr="00C02012" w:rsidRDefault="004A258A" w:rsidP="004A258A">
      <w:pPr>
        <w:rPr>
          <w:lang w:eastAsia="zh-CN"/>
        </w:rPr>
      </w:pPr>
    </w:p>
    <w:p w14:paraId="52A7BC5C" w14:textId="77777777" w:rsidR="00C72B87" w:rsidRPr="00C02012" w:rsidRDefault="00C72B87" w:rsidP="003834FA">
      <w:pPr>
        <w:pStyle w:val="20"/>
        <w:keepLines/>
        <w:widowControl w:val="0"/>
        <w:spacing w:before="436" w:after="0" w:line="416" w:lineRule="auto"/>
        <w:ind w:left="576" w:hanging="576"/>
        <w:jc w:val="both"/>
        <w:rPr>
          <w:szCs w:val="28"/>
          <w:lang w:eastAsia="zh-CN"/>
        </w:rPr>
      </w:pPr>
      <w:bookmarkStart w:id="46" w:name="_Toc121845299"/>
      <w:bookmarkStart w:id="47" w:name="_Toc106165010"/>
      <w:bookmarkStart w:id="48" w:name="_Toc152061655"/>
      <w:bookmarkStart w:id="49" w:name="_Toc152150956"/>
      <w:bookmarkStart w:id="50" w:name="_Toc15223914"/>
      <w:bookmarkStart w:id="51" w:name="_Toc16261694"/>
      <w:r w:rsidRPr="00C02012">
        <w:rPr>
          <w:szCs w:val="28"/>
          <w:lang w:eastAsia="zh-CN"/>
        </w:rPr>
        <w:t>网络</w:t>
      </w:r>
      <w:r w:rsidRPr="00C02012">
        <w:rPr>
          <w:szCs w:val="28"/>
        </w:rPr>
        <w:t>环境</w:t>
      </w:r>
      <w:bookmarkEnd w:id="4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7"/>
        <w:gridCol w:w="6352"/>
      </w:tblGrid>
      <w:tr w:rsidR="00C72B87" w:rsidRPr="00C02012" w14:paraId="7E5EDD22" w14:textId="77777777" w:rsidTr="00553CA4">
        <w:trPr>
          <w:trHeight w:val="359"/>
          <w:jc w:val="center"/>
        </w:trPr>
        <w:tc>
          <w:tcPr>
            <w:tcW w:w="2272" w:type="dxa"/>
            <w:shd w:val="clear" w:color="auto" w:fill="BFBFBF" w:themeFill="background1" w:themeFillShade="BF"/>
            <w:vAlign w:val="center"/>
          </w:tcPr>
          <w:p w14:paraId="07F1F39C" w14:textId="77777777" w:rsidR="00C72B87" w:rsidRPr="00C02012" w:rsidRDefault="00C72B87" w:rsidP="00B4676D">
            <w:pPr>
              <w:spacing w:line="288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网络环境</w:t>
            </w:r>
          </w:p>
        </w:tc>
        <w:tc>
          <w:tcPr>
            <w:tcW w:w="6709" w:type="dxa"/>
            <w:vAlign w:val="center"/>
          </w:tcPr>
          <w:p w14:paraId="681B6782" w14:textId="0FDC4EE4" w:rsidR="00C72B87" w:rsidRPr="00C02012" w:rsidRDefault="00EC5C35" w:rsidP="00B4676D">
            <w:pPr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szCs w:val="21"/>
                <w:lang w:val="en-US" w:eastAsia="zh-CN"/>
              </w:rPr>
              <w:t>百兆局域网</w:t>
            </w:r>
            <w:r w:rsidRPr="00C02012">
              <w:rPr>
                <w:szCs w:val="21"/>
                <w:lang w:val="en-US" w:eastAsia="zh-CN"/>
              </w:rPr>
              <w:t>&amp;</w:t>
            </w:r>
            <w:r w:rsidRPr="00C02012">
              <w:rPr>
                <w:szCs w:val="21"/>
                <w:lang w:val="en-US" w:eastAsia="zh-CN"/>
              </w:rPr>
              <w:t>千兆广域网</w:t>
            </w:r>
          </w:p>
        </w:tc>
      </w:tr>
    </w:tbl>
    <w:p w14:paraId="466D64F3" w14:textId="0077C65B" w:rsidR="00021394" w:rsidRPr="00C02012" w:rsidRDefault="00021394" w:rsidP="00BC6341">
      <w:pPr>
        <w:pStyle w:val="20"/>
        <w:keepLines/>
        <w:widowControl w:val="0"/>
        <w:spacing w:before="436" w:after="0" w:line="416" w:lineRule="auto"/>
        <w:ind w:left="576" w:hanging="576"/>
        <w:jc w:val="both"/>
        <w:rPr>
          <w:szCs w:val="28"/>
          <w:lang w:eastAsia="zh-CN"/>
        </w:rPr>
      </w:pPr>
      <w:bookmarkStart w:id="52" w:name="_Toc121845300"/>
      <w:r w:rsidRPr="00C02012">
        <w:rPr>
          <w:szCs w:val="28"/>
          <w:lang w:eastAsia="zh-CN"/>
        </w:rPr>
        <w:t>人力资源</w:t>
      </w:r>
      <w:bookmarkEnd w:id="47"/>
      <w:bookmarkEnd w:id="48"/>
      <w:bookmarkEnd w:id="49"/>
      <w:bookmarkEnd w:id="50"/>
      <w:bookmarkEnd w:id="51"/>
      <w:bookmarkEnd w:id="52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435"/>
        <w:gridCol w:w="2685"/>
        <w:gridCol w:w="3399"/>
      </w:tblGrid>
      <w:tr w:rsidR="00021394" w:rsidRPr="00C02012" w14:paraId="6CAE6484" w14:textId="77777777" w:rsidTr="6679DFA2">
        <w:trPr>
          <w:cantSplit/>
          <w:jc w:val="center"/>
        </w:trPr>
        <w:tc>
          <w:tcPr>
            <w:tcW w:w="14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6DC69258" w14:textId="77777777" w:rsidR="00021394" w:rsidRPr="00C02012" w:rsidRDefault="00021394" w:rsidP="00EC7A51">
            <w:pPr>
              <w:spacing w:line="276" w:lineRule="auto"/>
              <w:jc w:val="center"/>
              <w:rPr>
                <w:b/>
              </w:rPr>
            </w:pPr>
            <w:r w:rsidRPr="00C02012">
              <w:rPr>
                <w:b/>
              </w:rPr>
              <w:t>角色</w:t>
            </w:r>
          </w:p>
        </w:tc>
        <w:tc>
          <w:tcPr>
            <w:tcW w:w="15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75E93287" w14:textId="77777777" w:rsidR="00021394" w:rsidRPr="00C02012" w:rsidRDefault="00021394" w:rsidP="00EC7A51">
            <w:pPr>
              <w:spacing w:line="276" w:lineRule="auto"/>
              <w:jc w:val="center"/>
              <w:rPr>
                <w:b/>
              </w:rPr>
            </w:pPr>
            <w:r w:rsidRPr="00C02012">
              <w:rPr>
                <w:b/>
              </w:rPr>
              <w:t>资源数量</w:t>
            </w:r>
            <w:r w:rsidRPr="00C02012">
              <w:rPr>
                <w:b/>
              </w:rPr>
              <w:t>/</w:t>
            </w:r>
            <w:r w:rsidRPr="00C02012">
              <w:rPr>
                <w:b/>
              </w:rPr>
              <w:t>具体人员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0E4448ED" w14:textId="77777777" w:rsidR="00021394" w:rsidRPr="00C02012" w:rsidRDefault="00021394" w:rsidP="00EC7A51">
            <w:pPr>
              <w:spacing w:line="276" w:lineRule="auto"/>
              <w:jc w:val="center"/>
              <w:rPr>
                <w:b/>
              </w:rPr>
            </w:pPr>
            <w:r w:rsidRPr="00C02012">
              <w:rPr>
                <w:b/>
              </w:rPr>
              <w:t>具体职责或注释</w:t>
            </w:r>
          </w:p>
        </w:tc>
      </w:tr>
      <w:tr w:rsidR="00021394" w:rsidRPr="00C02012" w14:paraId="6A8824D0" w14:textId="77777777" w:rsidTr="6679DFA2">
        <w:trPr>
          <w:cantSplit/>
          <w:jc w:val="center"/>
        </w:trPr>
        <w:tc>
          <w:tcPr>
            <w:tcW w:w="142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9531389" w14:textId="41AB0D53" w:rsidR="00021394" w:rsidRPr="00C02012" w:rsidRDefault="00BC6341" w:rsidP="007D68F6">
            <w:pPr>
              <w:spacing w:before="240" w:line="276" w:lineRule="auto"/>
              <w:jc w:val="center"/>
              <w:rPr>
                <w:lang w:eastAsia="zh-CN"/>
              </w:rPr>
            </w:pPr>
            <w:r w:rsidRPr="00C02012">
              <w:rPr>
                <w:lang w:eastAsia="zh-CN"/>
              </w:rPr>
              <w:t>产品经理</w:t>
            </w:r>
          </w:p>
        </w:tc>
        <w:tc>
          <w:tcPr>
            <w:tcW w:w="157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216B14" w14:textId="7DE6CB67" w:rsidR="00021394" w:rsidRPr="00C02012" w:rsidRDefault="00AA6A48" w:rsidP="00EC7A51">
            <w:pPr>
              <w:spacing w:before="240" w:line="276" w:lineRule="auto"/>
              <w:jc w:val="center"/>
              <w:rPr>
                <w:lang w:eastAsia="zh-CN"/>
              </w:rPr>
            </w:pPr>
            <w:r w:rsidRPr="00C02012">
              <w:rPr>
                <w:lang w:eastAsia="zh-CN"/>
              </w:rPr>
              <w:t>1</w:t>
            </w:r>
            <w:r w:rsidRPr="00C02012">
              <w:rPr>
                <w:lang w:eastAsia="zh-CN"/>
              </w:rPr>
              <w:t>人</w:t>
            </w:r>
            <w:r w:rsidRPr="00C02012">
              <w:rPr>
                <w:lang w:eastAsia="zh-CN"/>
              </w:rPr>
              <w:t>/</w:t>
            </w:r>
            <w:r w:rsidR="0034415F" w:rsidRPr="00C02012">
              <w:rPr>
                <w:lang w:eastAsia="zh-CN"/>
              </w:rPr>
              <w:t>杨静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4159EEE" w14:textId="77777777" w:rsidR="00021394" w:rsidRPr="00C02012" w:rsidRDefault="00021394" w:rsidP="00792C64">
            <w:pPr>
              <w:spacing w:afterLines="50" w:after="120"/>
              <w:rPr>
                <w:lang w:eastAsia="zh-CN"/>
              </w:rPr>
            </w:pPr>
            <w:r w:rsidRPr="00C02012">
              <w:rPr>
                <w:lang w:eastAsia="zh-CN"/>
              </w:rPr>
              <w:t>确定测试用例、确定测试用例的优先级并实施测试用例。</w:t>
            </w:r>
          </w:p>
          <w:p w14:paraId="3C7EE0F0" w14:textId="77777777" w:rsidR="00021394" w:rsidRPr="00C02012" w:rsidRDefault="00021394" w:rsidP="00792C64">
            <w:pPr>
              <w:spacing w:afterLines="50" w:after="120"/>
              <w:rPr>
                <w:lang w:eastAsia="zh-CN"/>
              </w:rPr>
            </w:pPr>
            <w:r w:rsidRPr="00C02012">
              <w:rPr>
                <w:lang w:eastAsia="zh-CN"/>
              </w:rPr>
              <w:t>职责：生成测试计划、生成测试模型、评估测试工作的有效性</w:t>
            </w:r>
          </w:p>
        </w:tc>
      </w:tr>
      <w:tr w:rsidR="001B64B2" w:rsidRPr="00C02012" w14:paraId="79350543" w14:textId="77777777" w:rsidTr="6679DFA2">
        <w:trPr>
          <w:cantSplit/>
          <w:jc w:val="center"/>
        </w:trPr>
        <w:tc>
          <w:tcPr>
            <w:tcW w:w="142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F9204D" w14:textId="027D5D3A" w:rsidR="001B64B2" w:rsidRPr="00C02012" w:rsidRDefault="00BC6341" w:rsidP="00791F54">
            <w:pPr>
              <w:spacing w:before="240" w:line="276" w:lineRule="auto"/>
              <w:jc w:val="center"/>
            </w:pPr>
            <w:r w:rsidRPr="00C02012">
              <w:rPr>
                <w:lang w:eastAsia="zh-CN"/>
              </w:rPr>
              <w:t>产品经理</w:t>
            </w:r>
          </w:p>
        </w:tc>
        <w:tc>
          <w:tcPr>
            <w:tcW w:w="157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758CA32" w14:textId="603DF920" w:rsidR="001B64B2" w:rsidRPr="00C02012" w:rsidRDefault="00D161C9" w:rsidP="00EC7A51">
            <w:pPr>
              <w:spacing w:before="240" w:line="276" w:lineRule="auto"/>
              <w:jc w:val="center"/>
              <w:rPr>
                <w:lang w:eastAsia="zh-CN"/>
              </w:rPr>
            </w:pPr>
            <w:r w:rsidRPr="00C02012">
              <w:rPr>
                <w:lang w:eastAsia="zh-CN"/>
              </w:rPr>
              <w:t>1</w:t>
            </w:r>
            <w:r w:rsidRPr="00C02012">
              <w:rPr>
                <w:lang w:eastAsia="zh-CN"/>
              </w:rPr>
              <w:t>人</w:t>
            </w:r>
            <w:r w:rsidRPr="00C02012">
              <w:rPr>
                <w:lang w:eastAsia="zh-CN"/>
              </w:rPr>
              <w:t>/</w:t>
            </w:r>
            <w:r w:rsidR="0034415F" w:rsidRPr="00C02012">
              <w:rPr>
                <w:lang w:eastAsia="zh-CN"/>
              </w:rPr>
              <w:t>杨静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45197AF" w14:textId="77777777" w:rsidR="001B64B2" w:rsidRPr="00C02012" w:rsidRDefault="009C5E2D" w:rsidP="00792C64">
            <w:pPr>
              <w:spacing w:afterLines="50" w:after="120"/>
              <w:rPr>
                <w:lang w:eastAsia="zh-CN"/>
              </w:rPr>
            </w:pPr>
            <w:r w:rsidRPr="00C02012">
              <w:rPr>
                <w:lang w:eastAsia="zh-CN"/>
              </w:rPr>
              <w:t>职责：</w:t>
            </w:r>
            <w:r w:rsidR="0049667E" w:rsidRPr="00C02012">
              <w:rPr>
                <w:lang w:eastAsia="zh-CN"/>
              </w:rPr>
              <w:t>用户培训</w:t>
            </w:r>
          </w:p>
        </w:tc>
      </w:tr>
      <w:tr w:rsidR="00021394" w:rsidRPr="00C02012" w14:paraId="3113041A" w14:textId="77777777" w:rsidTr="6679DFA2">
        <w:trPr>
          <w:cantSplit/>
          <w:trHeight w:val="850"/>
          <w:jc w:val="center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7E2BD" w14:textId="1E83A912" w:rsidR="00021394" w:rsidRPr="00C02012" w:rsidRDefault="00BC6341" w:rsidP="00791F54">
            <w:pPr>
              <w:spacing w:before="240" w:line="276" w:lineRule="auto"/>
              <w:jc w:val="center"/>
            </w:pPr>
            <w:r w:rsidRPr="00C02012">
              <w:rPr>
                <w:lang w:eastAsia="zh-CN"/>
              </w:rPr>
              <w:t>用户测试人员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228D3" w14:textId="68A0828A" w:rsidR="00021394" w:rsidRPr="00C02012" w:rsidRDefault="00BC6341" w:rsidP="002204C4">
            <w:pPr>
              <w:spacing w:before="240" w:line="276" w:lineRule="auto"/>
              <w:jc w:val="center"/>
              <w:rPr>
                <w:lang w:eastAsia="zh-CN"/>
              </w:rPr>
            </w:pPr>
            <w:r w:rsidRPr="00C02012">
              <w:rPr>
                <w:lang w:eastAsia="zh-CN"/>
              </w:rPr>
              <w:t>3</w:t>
            </w:r>
            <w:r w:rsidR="00CA290F" w:rsidRPr="00C02012">
              <w:rPr>
                <w:lang w:eastAsia="zh-CN"/>
              </w:rPr>
              <w:t>人</w:t>
            </w:r>
            <w:r w:rsidRPr="00C02012">
              <w:rPr>
                <w:lang w:eastAsia="zh-CN"/>
              </w:rPr>
              <w:t>/</w:t>
            </w:r>
            <w:r w:rsidR="00A25877">
              <w:rPr>
                <w:rFonts w:hint="eastAsia"/>
                <w:lang w:eastAsia="zh-CN"/>
              </w:rPr>
              <w:t>徐冕</w:t>
            </w:r>
            <w:r w:rsidR="005616EF" w:rsidRPr="00C02012">
              <w:rPr>
                <w:lang w:eastAsia="zh-CN"/>
              </w:rPr>
              <w:t>、刘锦龙、</w:t>
            </w:r>
            <w:r w:rsidR="00C708ED" w:rsidRPr="00C02012">
              <w:rPr>
                <w:lang w:eastAsia="zh-CN"/>
              </w:rPr>
              <w:t>杨冰</w:t>
            </w:r>
          </w:p>
        </w:tc>
        <w:tc>
          <w:tcPr>
            <w:tcW w:w="1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52162" w14:textId="77777777" w:rsidR="00021394" w:rsidRPr="00C02012" w:rsidRDefault="00021394" w:rsidP="00792C64">
            <w:pPr>
              <w:spacing w:afterLines="50" w:after="120"/>
              <w:rPr>
                <w:lang w:eastAsia="zh-CN"/>
              </w:rPr>
            </w:pPr>
            <w:r w:rsidRPr="00C02012">
              <w:rPr>
                <w:lang w:eastAsia="zh-CN"/>
              </w:rPr>
              <w:t>执行测试。</w:t>
            </w:r>
          </w:p>
          <w:p w14:paraId="269EB1AD" w14:textId="77777777" w:rsidR="00021394" w:rsidRPr="00C02012" w:rsidRDefault="00021394" w:rsidP="00792C64">
            <w:pPr>
              <w:spacing w:afterLines="50" w:after="120"/>
              <w:rPr>
                <w:lang w:eastAsia="zh-CN"/>
              </w:rPr>
            </w:pPr>
            <w:r w:rsidRPr="00C02012">
              <w:rPr>
                <w:lang w:eastAsia="zh-CN"/>
              </w:rPr>
              <w:t>职责：执行测试、记录结果</w:t>
            </w:r>
          </w:p>
        </w:tc>
      </w:tr>
    </w:tbl>
    <w:p w14:paraId="41913382" w14:textId="77777777" w:rsidR="00021394" w:rsidRPr="00C02012" w:rsidRDefault="00021394" w:rsidP="00021394">
      <w:pPr>
        <w:pStyle w:val="20"/>
        <w:keepLines/>
        <w:widowControl w:val="0"/>
        <w:tabs>
          <w:tab w:val="clear" w:pos="567"/>
          <w:tab w:val="num" w:pos="576"/>
        </w:tabs>
        <w:jc w:val="both"/>
      </w:pPr>
      <w:bookmarkStart w:id="53" w:name="_Toc152061656"/>
      <w:bookmarkStart w:id="54" w:name="_Toc152150957"/>
      <w:bookmarkStart w:id="55" w:name="_Toc15223915"/>
      <w:bookmarkStart w:id="56" w:name="_Toc16261695"/>
      <w:bookmarkStart w:id="57" w:name="_Toc121845301"/>
      <w:r w:rsidRPr="00C02012">
        <w:t>测试工作量</w:t>
      </w:r>
      <w:bookmarkEnd w:id="53"/>
      <w:bookmarkEnd w:id="54"/>
      <w:bookmarkEnd w:id="55"/>
      <w:bookmarkEnd w:id="56"/>
      <w:bookmarkEnd w:id="5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65"/>
        <w:gridCol w:w="1351"/>
        <w:gridCol w:w="1515"/>
        <w:gridCol w:w="1198"/>
        <w:gridCol w:w="1867"/>
        <w:gridCol w:w="1867"/>
      </w:tblGrid>
      <w:tr w:rsidR="00021394" w:rsidRPr="00C02012" w14:paraId="3D1E04BB" w14:textId="77777777" w:rsidTr="005616EF">
        <w:trPr>
          <w:cantSplit/>
          <w:jc w:val="center"/>
        </w:trPr>
        <w:tc>
          <w:tcPr>
            <w:tcW w:w="1146" w:type="pct"/>
            <w:gridSpan w:val="2"/>
            <w:shd w:val="clear" w:color="auto" w:fill="BFBFBF" w:themeFill="background1" w:themeFillShade="BF"/>
          </w:tcPr>
          <w:p w14:paraId="7A71E8CD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任务</w:t>
            </w:r>
          </w:p>
        </w:tc>
        <w:tc>
          <w:tcPr>
            <w:tcW w:w="906" w:type="pct"/>
            <w:shd w:val="clear" w:color="auto" w:fill="BFBFBF" w:themeFill="background1" w:themeFillShade="BF"/>
          </w:tcPr>
          <w:p w14:paraId="7EFCF3DC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开始时间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92434A2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结束时间</w:t>
            </w:r>
          </w:p>
        </w:tc>
        <w:tc>
          <w:tcPr>
            <w:tcW w:w="1116" w:type="pct"/>
            <w:shd w:val="clear" w:color="auto" w:fill="BFBFBF" w:themeFill="background1" w:themeFillShade="BF"/>
          </w:tcPr>
          <w:p w14:paraId="0D04127B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总计（天数）</w:t>
            </w:r>
          </w:p>
        </w:tc>
        <w:tc>
          <w:tcPr>
            <w:tcW w:w="1116" w:type="pct"/>
            <w:shd w:val="clear" w:color="auto" w:fill="BFBFBF" w:themeFill="background1" w:themeFillShade="BF"/>
          </w:tcPr>
          <w:p w14:paraId="7045B42D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总计（人时）</w:t>
            </w:r>
          </w:p>
        </w:tc>
      </w:tr>
      <w:tr w:rsidR="00021394" w:rsidRPr="00C02012" w14:paraId="2AD54284" w14:textId="77777777" w:rsidTr="005616EF">
        <w:trPr>
          <w:cantSplit/>
          <w:jc w:val="center"/>
        </w:trPr>
        <w:tc>
          <w:tcPr>
            <w:tcW w:w="338" w:type="pct"/>
            <w:vMerge w:val="restart"/>
            <w:vAlign w:val="center"/>
          </w:tcPr>
          <w:p w14:paraId="43A84071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 w:rsidRPr="00C02012">
              <w:rPr>
                <w:b/>
                <w:color w:val="000000"/>
                <w:szCs w:val="21"/>
              </w:rPr>
              <w:t>实际</w:t>
            </w:r>
          </w:p>
        </w:tc>
        <w:tc>
          <w:tcPr>
            <w:tcW w:w="808" w:type="pct"/>
          </w:tcPr>
          <w:p w14:paraId="28BD05F8" w14:textId="77777777" w:rsidR="00021394" w:rsidRPr="00C02012" w:rsidRDefault="00021394" w:rsidP="00211EF4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测试计划</w:t>
            </w:r>
          </w:p>
        </w:tc>
        <w:tc>
          <w:tcPr>
            <w:tcW w:w="906" w:type="pct"/>
          </w:tcPr>
          <w:p w14:paraId="769AC98A" w14:textId="6B02151E" w:rsidR="00021394" w:rsidRPr="00C02012" w:rsidRDefault="00C708ED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16</w:t>
            </w:r>
          </w:p>
        </w:tc>
        <w:tc>
          <w:tcPr>
            <w:tcW w:w="716" w:type="pct"/>
          </w:tcPr>
          <w:p w14:paraId="2B32BA28" w14:textId="682B7570" w:rsidR="00021394" w:rsidRPr="00C02012" w:rsidRDefault="00C708ED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16</w:t>
            </w:r>
          </w:p>
        </w:tc>
        <w:tc>
          <w:tcPr>
            <w:tcW w:w="1116" w:type="pct"/>
          </w:tcPr>
          <w:p w14:paraId="541C504B" w14:textId="77777777" w:rsidR="00021394" w:rsidRPr="00C02012" w:rsidRDefault="00B529D9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="00381787" w:rsidRPr="00C02012">
              <w:rPr>
                <w:color w:val="000000"/>
                <w:szCs w:val="21"/>
                <w:lang w:eastAsia="zh-CN"/>
              </w:rPr>
              <w:t>天</w:t>
            </w:r>
          </w:p>
        </w:tc>
        <w:tc>
          <w:tcPr>
            <w:tcW w:w="1116" w:type="pct"/>
          </w:tcPr>
          <w:p w14:paraId="5D413D30" w14:textId="77777777" w:rsidR="00021394" w:rsidRPr="00C02012" w:rsidRDefault="00381787" w:rsidP="00211EF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人</w:t>
            </w:r>
          </w:p>
        </w:tc>
      </w:tr>
      <w:tr w:rsidR="00BD6B5A" w:rsidRPr="00C02012" w14:paraId="60B1B79E" w14:textId="77777777" w:rsidTr="005616EF">
        <w:trPr>
          <w:cantSplit/>
          <w:jc w:val="center"/>
        </w:trPr>
        <w:tc>
          <w:tcPr>
            <w:tcW w:w="338" w:type="pct"/>
            <w:vMerge/>
          </w:tcPr>
          <w:p w14:paraId="526580E4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808" w:type="pct"/>
          </w:tcPr>
          <w:p w14:paraId="1B0E9AD9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测试</w:t>
            </w:r>
            <w:r w:rsidRPr="00C02012">
              <w:rPr>
                <w:color w:val="000000"/>
                <w:szCs w:val="21"/>
                <w:lang w:eastAsia="zh-CN"/>
              </w:rPr>
              <w:t>用例</w:t>
            </w:r>
            <w:r w:rsidRPr="00C02012">
              <w:rPr>
                <w:color w:val="000000"/>
                <w:szCs w:val="21"/>
              </w:rPr>
              <w:t>设计</w:t>
            </w:r>
          </w:p>
        </w:tc>
        <w:tc>
          <w:tcPr>
            <w:tcW w:w="906" w:type="pct"/>
          </w:tcPr>
          <w:p w14:paraId="1A573F84" w14:textId="2FAA9C2E" w:rsidR="00BD6B5A" w:rsidRPr="00C02012" w:rsidRDefault="007D7033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20</w:t>
            </w:r>
          </w:p>
        </w:tc>
        <w:tc>
          <w:tcPr>
            <w:tcW w:w="716" w:type="pct"/>
          </w:tcPr>
          <w:p w14:paraId="202C65C6" w14:textId="408E3AE3" w:rsidR="00BD6B5A" w:rsidRPr="00C02012" w:rsidRDefault="007D7033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20</w:t>
            </w:r>
          </w:p>
        </w:tc>
        <w:tc>
          <w:tcPr>
            <w:tcW w:w="1116" w:type="pct"/>
          </w:tcPr>
          <w:p w14:paraId="624926F5" w14:textId="1F01051F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天</w:t>
            </w:r>
          </w:p>
        </w:tc>
        <w:tc>
          <w:tcPr>
            <w:tcW w:w="1116" w:type="pct"/>
          </w:tcPr>
          <w:p w14:paraId="2B687087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人</w:t>
            </w:r>
          </w:p>
        </w:tc>
      </w:tr>
      <w:tr w:rsidR="00BD6B5A" w:rsidRPr="00C02012" w14:paraId="6170828E" w14:textId="77777777" w:rsidTr="005616EF">
        <w:trPr>
          <w:cantSplit/>
          <w:jc w:val="center"/>
        </w:trPr>
        <w:tc>
          <w:tcPr>
            <w:tcW w:w="338" w:type="pct"/>
            <w:vMerge/>
          </w:tcPr>
          <w:p w14:paraId="1CDE1AAB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808" w:type="pct"/>
          </w:tcPr>
          <w:p w14:paraId="0FB1C5AD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  <w:lang w:eastAsia="zh-CN"/>
              </w:rPr>
              <w:t>用户培训</w:t>
            </w:r>
          </w:p>
        </w:tc>
        <w:tc>
          <w:tcPr>
            <w:tcW w:w="906" w:type="pct"/>
          </w:tcPr>
          <w:p w14:paraId="31F93020" w14:textId="35201E13" w:rsidR="00BD6B5A" w:rsidRPr="00C02012" w:rsidRDefault="00E23619" w:rsidP="7DEF47E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21</w:t>
            </w:r>
          </w:p>
        </w:tc>
        <w:tc>
          <w:tcPr>
            <w:tcW w:w="716" w:type="pct"/>
          </w:tcPr>
          <w:p w14:paraId="3FB810E5" w14:textId="0BBF78E2" w:rsidR="00BD6B5A" w:rsidRPr="00C02012" w:rsidRDefault="00E23619" w:rsidP="7DEF47E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21</w:t>
            </w:r>
          </w:p>
        </w:tc>
        <w:tc>
          <w:tcPr>
            <w:tcW w:w="1116" w:type="pct"/>
          </w:tcPr>
          <w:p w14:paraId="136CEFCB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天</w:t>
            </w:r>
          </w:p>
        </w:tc>
        <w:tc>
          <w:tcPr>
            <w:tcW w:w="1116" w:type="pct"/>
          </w:tcPr>
          <w:p w14:paraId="553806FA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人</w:t>
            </w:r>
          </w:p>
        </w:tc>
      </w:tr>
      <w:tr w:rsidR="00BD6B5A" w:rsidRPr="00C02012" w14:paraId="33EFD846" w14:textId="77777777" w:rsidTr="005616EF">
        <w:trPr>
          <w:cantSplit/>
          <w:jc w:val="center"/>
        </w:trPr>
        <w:tc>
          <w:tcPr>
            <w:tcW w:w="338" w:type="pct"/>
            <w:vMerge/>
          </w:tcPr>
          <w:p w14:paraId="344D6458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808" w:type="pct"/>
          </w:tcPr>
          <w:p w14:paraId="180F46E2" w14:textId="77777777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测试执行</w:t>
            </w:r>
          </w:p>
        </w:tc>
        <w:tc>
          <w:tcPr>
            <w:tcW w:w="906" w:type="pct"/>
          </w:tcPr>
          <w:p w14:paraId="1D1F0772" w14:textId="76EA8838" w:rsidR="00BD6B5A" w:rsidRPr="00C02012" w:rsidRDefault="00201A7D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22</w:t>
            </w:r>
          </w:p>
        </w:tc>
        <w:tc>
          <w:tcPr>
            <w:tcW w:w="716" w:type="pct"/>
          </w:tcPr>
          <w:p w14:paraId="4A6D74DC" w14:textId="066E28B9" w:rsidR="00BD6B5A" w:rsidRPr="00C02012" w:rsidRDefault="00201A7D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10.22</w:t>
            </w:r>
          </w:p>
        </w:tc>
        <w:tc>
          <w:tcPr>
            <w:tcW w:w="1116" w:type="pct"/>
          </w:tcPr>
          <w:p w14:paraId="6428EA98" w14:textId="51BE7132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天</w:t>
            </w:r>
          </w:p>
        </w:tc>
        <w:tc>
          <w:tcPr>
            <w:tcW w:w="1116" w:type="pct"/>
          </w:tcPr>
          <w:p w14:paraId="10BCBEC9" w14:textId="0C103913" w:rsidR="00BD6B5A" w:rsidRPr="00C02012" w:rsidRDefault="00BD6B5A" w:rsidP="00BD6B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3</w:t>
            </w:r>
            <w:r w:rsidRPr="00C02012">
              <w:rPr>
                <w:color w:val="000000"/>
                <w:szCs w:val="21"/>
                <w:lang w:eastAsia="zh-CN"/>
              </w:rPr>
              <w:t>人</w:t>
            </w:r>
          </w:p>
        </w:tc>
      </w:tr>
      <w:tr w:rsidR="00183BB1" w:rsidRPr="00C02012" w14:paraId="55BD1A0E" w14:textId="77777777" w:rsidTr="005616EF">
        <w:trPr>
          <w:cantSplit/>
          <w:jc w:val="center"/>
        </w:trPr>
        <w:tc>
          <w:tcPr>
            <w:tcW w:w="338" w:type="pct"/>
            <w:vMerge/>
          </w:tcPr>
          <w:p w14:paraId="1348B233" w14:textId="77777777" w:rsidR="00183BB1" w:rsidRPr="00C02012" w:rsidRDefault="00183BB1" w:rsidP="00183BB1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808" w:type="pct"/>
          </w:tcPr>
          <w:p w14:paraId="66E90DEA" w14:textId="77777777" w:rsidR="00183BB1" w:rsidRPr="00C02012" w:rsidRDefault="00183BB1" w:rsidP="00183BB1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测试总结</w:t>
            </w:r>
          </w:p>
        </w:tc>
        <w:tc>
          <w:tcPr>
            <w:tcW w:w="906" w:type="pct"/>
          </w:tcPr>
          <w:p w14:paraId="15C7BD7A" w14:textId="138728D1" w:rsidR="00183BB1" w:rsidRPr="00C02012" w:rsidRDefault="00201A7D" w:rsidP="00183B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23</w:t>
            </w:r>
          </w:p>
        </w:tc>
        <w:tc>
          <w:tcPr>
            <w:tcW w:w="716" w:type="pct"/>
          </w:tcPr>
          <w:p w14:paraId="2ABCA147" w14:textId="766C829B" w:rsidR="00183BB1" w:rsidRPr="00C02012" w:rsidRDefault="00201A7D" w:rsidP="00183B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2025.</w:t>
            </w:r>
            <w:r w:rsidR="00E335F6" w:rsidRPr="00C02012">
              <w:rPr>
                <w:color w:val="000000"/>
                <w:szCs w:val="21"/>
                <w:lang w:eastAsia="zh-CN"/>
              </w:rPr>
              <w:t>10</w:t>
            </w:r>
            <w:r w:rsidRPr="00C02012">
              <w:rPr>
                <w:color w:val="000000"/>
                <w:szCs w:val="21"/>
                <w:lang w:eastAsia="zh-CN"/>
              </w:rPr>
              <w:t>.</w:t>
            </w:r>
            <w:r w:rsidR="00E335F6" w:rsidRPr="00C02012">
              <w:rPr>
                <w:color w:val="000000"/>
                <w:szCs w:val="21"/>
                <w:lang w:eastAsia="zh-CN"/>
              </w:rPr>
              <w:t>23</w:t>
            </w:r>
          </w:p>
        </w:tc>
        <w:tc>
          <w:tcPr>
            <w:tcW w:w="1116" w:type="pct"/>
          </w:tcPr>
          <w:p w14:paraId="2183DDDD" w14:textId="77777777" w:rsidR="00183BB1" w:rsidRPr="00C02012" w:rsidRDefault="00183BB1" w:rsidP="00183B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天</w:t>
            </w:r>
          </w:p>
        </w:tc>
        <w:tc>
          <w:tcPr>
            <w:tcW w:w="1116" w:type="pct"/>
          </w:tcPr>
          <w:p w14:paraId="5AE31C2F" w14:textId="77777777" w:rsidR="00183BB1" w:rsidRPr="00C02012" w:rsidRDefault="00183BB1" w:rsidP="00183B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1</w:t>
            </w:r>
            <w:r w:rsidRPr="00C02012">
              <w:rPr>
                <w:color w:val="000000"/>
                <w:szCs w:val="21"/>
                <w:lang w:eastAsia="zh-CN"/>
              </w:rPr>
              <w:t>人</w:t>
            </w:r>
          </w:p>
        </w:tc>
      </w:tr>
    </w:tbl>
    <w:p w14:paraId="529D62E7" w14:textId="77777777" w:rsidR="00EB4C04" w:rsidRPr="00C02012" w:rsidRDefault="009639A4" w:rsidP="00E62A12">
      <w:pPr>
        <w:pStyle w:val="20"/>
        <w:keepLines/>
        <w:widowControl w:val="0"/>
        <w:spacing w:before="260" w:after="0"/>
        <w:ind w:left="576" w:hanging="576"/>
        <w:jc w:val="both"/>
      </w:pPr>
      <w:bookmarkStart w:id="58" w:name="_Toc106165006"/>
      <w:bookmarkStart w:id="59" w:name="_Toc152061658"/>
      <w:bookmarkStart w:id="60" w:name="_Toc152150959"/>
      <w:bookmarkStart w:id="61" w:name="_Toc15223844"/>
      <w:bookmarkStart w:id="62" w:name="_Toc121845302"/>
      <w:r w:rsidRPr="00C02012">
        <w:t>测试</w:t>
      </w:r>
      <w:r w:rsidRPr="00C02012">
        <w:rPr>
          <w:lang w:eastAsia="zh-CN"/>
        </w:rPr>
        <w:t>项</w:t>
      </w:r>
      <w:r w:rsidR="00E62A12" w:rsidRPr="00C02012">
        <w:t>列表</w:t>
      </w:r>
      <w:bookmarkEnd w:id="58"/>
      <w:bookmarkEnd w:id="59"/>
      <w:bookmarkEnd w:id="60"/>
      <w:bookmarkEnd w:id="61"/>
      <w:bookmarkEnd w:id="62"/>
    </w:p>
    <w:p w14:paraId="360BD5DD" w14:textId="402070ED" w:rsidR="003938A9" w:rsidRPr="00C02012" w:rsidRDefault="001C7E3A" w:rsidP="008E0975">
      <w:pPr>
        <w:spacing w:line="360" w:lineRule="auto"/>
        <w:rPr>
          <w:lang w:eastAsia="zh-CN"/>
        </w:rPr>
      </w:pPr>
      <w:r w:rsidRPr="00C02012">
        <w:rPr>
          <w:lang w:eastAsia="zh-CN"/>
        </w:rPr>
        <w:t>RCN3</w:t>
      </w:r>
      <w:r w:rsidR="00183BB1" w:rsidRPr="00C02012">
        <w:rPr>
          <w:lang w:eastAsia="zh-CN"/>
        </w:rPr>
        <w:t xml:space="preserve"> </w:t>
      </w:r>
      <w:r w:rsidR="005616EF" w:rsidRPr="00C02012">
        <w:rPr>
          <w:lang w:eastAsia="zh-CN"/>
        </w:rPr>
        <w:t>1.0.0.0</w:t>
      </w:r>
      <w:r w:rsidR="008A281D" w:rsidRPr="00C02012">
        <w:rPr>
          <w:lang w:eastAsia="zh-CN"/>
        </w:rPr>
        <w:t>用户</w:t>
      </w:r>
      <w:r w:rsidR="008E0975" w:rsidRPr="00C02012">
        <w:rPr>
          <w:lang w:eastAsia="zh-CN"/>
        </w:rPr>
        <w:t>测试功能点列表：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164"/>
        <w:gridCol w:w="2166"/>
        <w:gridCol w:w="1718"/>
        <w:gridCol w:w="926"/>
        <w:gridCol w:w="869"/>
        <w:gridCol w:w="676"/>
      </w:tblGrid>
      <w:tr w:rsidR="00E87C07" w:rsidRPr="00C02012" w14:paraId="39F5C78B" w14:textId="77777777" w:rsidTr="009563C5">
        <w:trPr>
          <w:trHeight w:val="427"/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8E7140F" w14:textId="4BA2D18B" w:rsidR="00E87C07" w:rsidRPr="00C02012" w:rsidRDefault="00E87C07" w:rsidP="00942062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szCs w:val="21"/>
                <w:lang w:eastAsia="zh-CN"/>
              </w:rPr>
              <w:t>需求编号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DE084D7" w14:textId="37573DB5" w:rsidR="00E87C07" w:rsidRPr="00C02012" w:rsidRDefault="00E87C07" w:rsidP="00942062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szCs w:val="21"/>
              </w:rPr>
              <w:t>Case</w:t>
            </w:r>
            <w:r w:rsidRPr="00C02012">
              <w:rPr>
                <w:szCs w:val="21"/>
              </w:rPr>
              <w:t>编号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954F322" w14:textId="77777777" w:rsidR="00E87C07" w:rsidRPr="00C02012" w:rsidRDefault="00E87C07" w:rsidP="00942062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szCs w:val="21"/>
              </w:rPr>
              <w:t>功能点概述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00670C" w14:textId="77777777" w:rsidR="00E87C07" w:rsidRPr="00C02012" w:rsidRDefault="00E87C07" w:rsidP="00942062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szCs w:val="21"/>
              </w:rPr>
              <w:t>用例个数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14:paraId="697E0F66" w14:textId="77777777" w:rsidR="00E87C07" w:rsidRPr="00C02012" w:rsidRDefault="00E87C07" w:rsidP="00942062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szCs w:val="21"/>
              </w:rPr>
              <w:t>是否通过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14:paraId="2421A64E" w14:textId="77777777" w:rsidR="00E87C07" w:rsidRPr="00C02012" w:rsidRDefault="00E87C07" w:rsidP="00942062">
            <w:pPr>
              <w:spacing w:line="360" w:lineRule="auto"/>
              <w:rPr>
                <w:szCs w:val="21"/>
              </w:rPr>
            </w:pPr>
            <w:r w:rsidRPr="00C02012">
              <w:rPr>
                <w:szCs w:val="21"/>
              </w:rPr>
              <w:t>备注</w:t>
            </w:r>
          </w:p>
        </w:tc>
      </w:tr>
      <w:tr w:rsidR="008F3D1B" w:rsidRPr="00C02012" w14:paraId="5BA899FC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AA64" w14:textId="6BE192CC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84BE" w14:textId="1B0E8B5E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TY01-001-0001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TY01-001-0002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425E" w14:textId="1D4A191A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用户登录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0E5B8" w14:textId="43ABCE69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9987F5" w14:textId="5FF4F9F7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0179C1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3F999651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319EE" w14:textId="5E45D0AF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2D37" w14:textId="047E0B50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TY01-002-0001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TY01-002-0005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B7A90" w14:textId="67DBEC77" w:rsidR="008F3D1B" w:rsidRPr="00C02012" w:rsidRDefault="008F3D1B" w:rsidP="008F3D1B">
            <w:pPr>
              <w:jc w:val="center"/>
              <w:rPr>
                <w:szCs w:val="21"/>
                <w:lang w:val="en-US"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关于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9A939" w14:textId="0444B31B" w:rsidR="008F3D1B" w:rsidRPr="00C02012" w:rsidRDefault="008F3D1B" w:rsidP="008F3D1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5DD16A" w14:textId="0BCCAE20" w:rsidR="008F3D1B" w:rsidRPr="00C02012" w:rsidRDefault="008F3D1B" w:rsidP="008F3D1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37A3F4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394BE2AD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A0C2" w14:textId="3CFD2645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70A1" w14:textId="067E5118" w:rsidR="008F3D1B" w:rsidRPr="00C02012" w:rsidRDefault="008F3D1B" w:rsidP="008F3D1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TY01-003-0001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TY01-003-0003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3BD" w14:textId="250EC72A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修改密码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BCCCC" w14:textId="429545ED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FC5E23" w14:textId="21586BFB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B44F1C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12F5ABF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A966B" w14:textId="4078A3E4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3EA47" w14:textId="43351188" w:rsidR="008F3D1B" w:rsidRPr="00C02012" w:rsidRDefault="008F3D1B" w:rsidP="008F3D1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TY01-004-0001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TY01-004-0004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F810E" w14:textId="07EDF5DF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退出登录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D911" w14:textId="04E59D47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4238FD" w14:textId="695C8C5B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913D9E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69150565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D481" w14:textId="68FBFF02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SRS-RCN301-005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0D33" w14:textId="225A0FE9" w:rsidR="008F3D1B" w:rsidRPr="00C02012" w:rsidRDefault="008F3D1B" w:rsidP="008F3D1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TY01-005-0001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TY01-005-0002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E6200" w14:textId="373DFA08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用户列表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793D" w14:textId="2D5B0AA5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21C777" w14:textId="52A2E0CC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EE03CE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51970EE3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C223" w14:textId="2C1286D9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SRS-RCN301-006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F4CA" w14:textId="77513CB0" w:rsidR="008F3D1B" w:rsidRPr="00C02012" w:rsidRDefault="008F3D1B" w:rsidP="008F3D1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TY01-006-0001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TY01-006-0002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E84F" w14:textId="3D272DA7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新增用户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135D" w14:textId="1963414F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7BA981" w14:textId="509D8A64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22A815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624BDC17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2045" w14:textId="29F6F3B9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SRS-RCN301-007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2EB77" w14:textId="0AD68A7D" w:rsidR="008F3D1B" w:rsidRPr="00C02012" w:rsidRDefault="008F3D1B" w:rsidP="008F3D1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TY01-007-0001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TY01-007-0002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F544" w14:textId="7F61592D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</w:rPr>
              <w:t>重置密码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2504" w14:textId="25B79BCD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D5F945" w14:textId="3DACD437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C8BEC8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27016410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55167" w14:textId="423A12B2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SRS-RCN301-008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4B9B" w14:textId="255B7E5A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TY01-008-0001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TY01-008-0002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2657" w14:textId="3EBFEC0A" w:rsidR="008F3D1B" w:rsidRPr="00C02012" w:rsidRDefault="008F3D1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</w:rPr>
              <w:t>编辑用户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B7D1" w14:textId="1766D7F0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38918" w14:textId="6C58A79B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0F3217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02EF47D9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4C15" w14:textId="740858B6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SRS-RCN301-009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88D21" w14:textId="5FE2B341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TY01-009-0001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TY01-009-0003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B2A97" w14:textId="035AFD5D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删除用户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C995" w14:textId="7C3AE079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4B342A" w14:textId="32CC55E3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1D23B3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64E19D6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934FC" w14:textId="18E3DDC5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SRS-RCN301-010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3FDB0" w14:textId="65C4737A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TY01-010-0001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TY01-010-0002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2913" w14:textId="5467FAFA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科室列表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C8A1B" w14:textId="0309C481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2AFD3B" w14:textId="086BC864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41AEF5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05D3DDEE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19D8" w14:textId="77FDA5AF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SRS-RCN301-011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085A9" w14:textId="5FBAFBE5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TY01-011-0001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TY01-011-0002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66EF" w14:textId="7AAA1D49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添加科室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9DB1" w14:textId="07020796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3751FE" w14:textId="683BD5D5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5123B7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7BFCE48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B948" w14:textId="11E854F2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SRS-RCN301-012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9AA6" w14:textId="0156C481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TY01-012-0001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TY01-012-0002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AAC13" w14:textId="100298CC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编辑科室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7F93E" w14:textId="4BD62418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519D08" w14:textId="5FA43A4B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02301E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074D0931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9500" w14:textId="25F4E086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SRS-RCN301-013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3C81" w14:textId="0DECEE90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TY01-013-0001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TY01-013-0002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E786" w14:textId="7C3025AB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删除科室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FBE2C" w14:textId="5C6CA9FC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8F6431" w14:textId="6163BBD1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038D35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67A6F917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79024" w14:textId="26D7B8A9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lastRenderedPageBreak/>
              <w:t>SRS-RCN301-014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65599" w14:textId="29FCA173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TY01-014-0001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TY01-014-0002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E9C48" w14:textId="5BAF8113" w:rsidR="008F3D1B" w:rsidRPr="00C02012" w:rsidRDefault="006A6948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数据上传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E5DDC" w14:textId="0E68386A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938363" w14:textId="3DC7583C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2424DC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33069024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4C0C" w14:textId="03E803FF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DA26" w14:textId="23D5C566" w:rsidR="008F3D1B" w:rsidRPr="00C02012" w:rsidRDefault="008F3D1B" w:rsidP="008F3D1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TY03-001-0001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TY03-001-0003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3A1C5" w14:textId="0EC54C02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搜索与筛选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E4BA" w14:textId="54D1F18B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006518" w14:textId="5C29ACB5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334C66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8F3D1B" w:rsidRPr="00C02012" w14:paraId="224B0190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8587" w14:textId="3D3529CD" w:rsidR="008F3D1B" w:rsidRPr="00C02012" w:rsidRDefault="008F3D1B" w:rsidP="008F3D1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0140" w14:textId="3AD4FDC3" w:rsidR="008F3D1B" w:rsidRPr="00C02012" w:rsidRDefault="008F3D1B" w:rsidP="008F3D1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TY03-002-0001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9C878" w14:textId="002D349C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病人时间线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83B9" w14:textId="6B167445" w:rsidR="008F3D1B" w:rsidRPr="00C02012" w:rsidRDefault="000A1FEB" w:rsidP="008F3D1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B65235" w14:textId="645B0D85" w:rsidR="008F3D1B" w:rsidRPr="00C02012" w:rsidRDefault="008F3D1B" w:rsidP="008F3D1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7C9ACA" w14:textId="77777777" w:rsidR="008F3D1B" w:rsidRPr="00C02012" w:rsidRDefault="008F3D1B" w:rsidP="008F3D1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699FC674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AC50" w14:textId="0A91BFED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SRS-RCN303-00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5394" w14:textId="0C709D80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TY03-00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3</w:t>
            </w:r>
            <w:r w:rsidRPr="00C02012">
              <w:rPr>
                <w:color w:val="000000"/>
                <w:sz w:val="22"/>
                <w:szCs w:val="22"/>
              </w:rPr>
              <w:t xml:space="preserve">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TY03-003-0006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186D" w14:textId="3CD395E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病人时间线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E844" w14:textId="1C2A60C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C13AF0" w14:textId="20CFDCC2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FEF8E8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65D22687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8E041" w14:textId="0CB8CD94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C469" w14:textId="0354D14E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TY03-004-0001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TY03-004-0006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6B47B" w14:textId="3A20E9F3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趋势图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9F56" w14:textId="0FAC3AF3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DB791E" w14:textId="018BAE97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C22354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15260EB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09E7" w14:textId="5E7745D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SRS-RCN303-005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1586" w14:textId="3F50244E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TY03-005-0001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TY03-005-0008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0A626" w14:textId="518D11F4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</w:rPr>
              <w:t>新增事件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2CBEF" w14:textId="2F37DA26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465848" w14:textId="22034626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58E70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78B0B771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B4BF" w14:textId="05C4DA2B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SRS-RCN303-006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F6CE0" w14:textId="49D37976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TY03-006-0001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TY03-006-0005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0CAE2" w14:textId="5DF64198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编辑事件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3FD2B" w14:textId="56533F11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1435E2" w14:textId="76B46F9B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640215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1B6A723C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4D201" w14:textId="0FFA099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SRS-RCN303-007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E991F" w14:textId="70710A39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TY03-007-0001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TY03-007-0003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50556" w14:textId="5881EE4D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删除事件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AB499" w14:textId="12FFFDDC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3F0AD4" w14:textId="70A1DEC8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F382B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5C730963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43616" w14:textId="69754AC0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SRS-RCN303-008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405B" w14:textId="46C833A6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TY03-008-0001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C7AF" w14:textId="00ACC96F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查看报告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F829B" w14:textId="5F40D37B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E23BDD" w14:textId="2D64B325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1F7909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4BA8294E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5E15" w14:textId="3404A2F3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SRS-RCN303-009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1FB0" w14:textId="6E99A791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TY03-009-0001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TY03-009-0004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7104" w14:textId="7B9F99C7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选择目标病灶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6446" w14:textId="611299D0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D7F48" w14:textId="21551A51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F8F3A7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57D487A6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3A4DC" w14:textId="0DC240A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SRS-RCN303-010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74CC" w14:textId="67944649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TY03-010-0001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TY03-010-0006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7952" w14:textId="036609F9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新增病灶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11602" w14:textId="1E92D5E1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D60EB1" w14:textId="34ED8E2B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FE461D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B04FEA7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3BC9A" w14:textId="2DB7B5E9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SRS-RCN304-001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4BF3A" w14:textId="205EFB07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TY04-001-0001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D855" w14:textId="4A400F8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DICOM</w:t>
            </w:r>
            <w:r w:rsidRPr="00C02012">
              <w:rPr>
                <w:color w:val="000000"/>
                <w:sz w:val="22"/>
                <w:szCs w:val="22"/>
              </w:rPr>
              <w:t>图像展示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FA91" w14:textId="36678F8C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1C3D4F" w14:textId="576D3F7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68AEC1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140138D7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F70DE" w14:textId="6241C15B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SRS-RCN304-002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0CA7" w14:textId="171C6723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TY04-002-0001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46785" w14:textId="122A6379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  <w:lang w:eastAsia="zh-CN"/>
              </w:rPr>
              <w:t>目标区域三维重建结果图展示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40EBE" w14:textId="7755AD1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E6560F" w14:textId="4FEF8897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80386B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32CE029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FD552" w14:textId="4DCBB665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SRS-RCN304-003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4D07" w14:textId="622E6C1E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TY04-003-0001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TY04-003-0003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AC82" w14:textId="752D776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病灶列表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FBC16" w14:textId="7005D5D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FF6F10" w14:textId="6DAB90A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546ED6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5E5CDCDC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F7CF" w14:textId="6128EB14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SRS-RCN304-004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04543" w14:textId="1FC1BD4C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TY04-004-0001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TY04-004-0003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DCFF1" w14:textId="0610E1EB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控制台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17A8" w14:textId="32BFE9B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EB7054" w14:textId="4799B02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140BA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17B68E44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6141" w14:textId="2EA3CBB0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SRS-RCN304-005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24CFA" w14:textId="4696F2CD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TY04-005-0001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TY04-005-0003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C565" w14:textId="5A1AB98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序列切换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A4D5" w14:textId="4BEC98E7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C463DB" w14:textId="3AD0975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37B8B9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15847EC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FDC8A" w14:textId="19354C46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SRS-RCN304-006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C8052" w14:textId="3C012E55" w:rsidR="000A1FEB" w:rsidRPr="00C02012" w:rsidRDefault="000A1FEB" w:rsidP="000A1FE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TY04-006-0001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TY04-006-0004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BDC8" w14:textId="0D7E41D0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滚动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5C07" w14:textId="4A92592A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6B3F21" w14:textId="4B4A7E49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618C84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3121FBE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085A" w14:textId="177D7F45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lastRenderedPageBreak/>
              <w:t>SRS-RCN304-007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E367" w14:textId="3B920DC4" w:rsidR="000A1FEB" w:rsidRPr="00C02012" w:rsidRDefault="000A1FEB" w:rsidP="000A1FEB">
            <w:pPr>
              <w:spacing w:line="360" w:lineRule="auto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TY04-007-0001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TY04-007-0002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FC8DF" w14:textId="09DB64C7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移动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A06C8" w14:textId="18F7C8B1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52CC31" w14:textId="0FA677D8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707413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4CDDA7C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F04DC" w14:textId="22A7BCF8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SRS-RCN304-008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9C89F" w14:textId="351648DF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TY04-008-0001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TY04-008-0002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77B1" w14:textId="30595449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缩放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6ABEC" w14:textId="0E8340E0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0E68DB" w14:textId="64EB6AA8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D97799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35D0F27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6821" w14:textId="41C32D97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SRS-RCN304-009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9FD7" w14:textId="09EB9656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TY04-009-0001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TY04-009-0003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7B7F3" w14:textId="647C8556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窗宽窗位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ABA3" w14:textId="58D99A58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1D5531" w14:textId="245459E7" w:rsidR="000A1FEB" w:rsidRPr="00C02012" w:rsidRDefault="000A1FEB" w:rsidP="000A1FEB">
            <w:pPr>
              <w:spacing w:line="360" w:lineRule="auto"/>
              <w:jc w:val="center"/>
              <w:rPr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5A35DC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37DBCAB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DA74" w14:textId="36ED6396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SRS-RCN304-010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AC41" w14:textId="718DF3D4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TY04-010-0001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TY04-010-0002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F81B" w14:textId="60356051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显示轮廓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8EA04" w14:textId="3A700C27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A67CDD" w14:textId="43FCCCB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0E2DC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96B7A40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93CF" w14:textId="268AEB43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C28C" w14:textId="7DF0E2D9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TY04-011-0001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03632" w14:textId="124879EB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恢复设置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C04FE" w14:textId="3BDAF60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883C2B" w14:textId="1957A3C8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792ACB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79FD8A66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08EE" w14:textId="04EFE4A6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DAE30" w14:textId="234B7597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TY04-012-0001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TY04-012-0006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01F1C" w14:textId="6D31F91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任意点</w:t>
            </w:r>
            <w:r w:rsidRPr="00C02012">
              <w:rPr>
                <w:color w:val="000000"/>
                <w:szCs w:val="21"/>
              </w:rPr>
              <w:t>VOI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4D70" w14:textId="57EE5FC8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959A7A" w14:textId="3CA15540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541D87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BD57DAA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F19C" w14:textId="64CC77AB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BCCD" w14:textId="12D8ECC3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TY04-013-0001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TY04-013-0005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B0C2" w14:textId="3A02B06D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测量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C35D" w14:textId="1EA4810E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29AC2A" w14:textId="66D9E0D2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BE97E1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10C526B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D460" w14:textId="4F5A2D84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1BB3" w14:textId="4042E2D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TY04-014-0001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D7E0A" w14:textId="7C8ABB2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MPR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92192" w14:textId="6DD0030B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19B301" w14:textId="23D35C6E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F52CD2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1FB439CB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1DAF" w14:textId="1E3413F3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SRS-RCN304-015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EAF4D" w14:textId="1FD10867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TY04-015-0001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TY04-015-0003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BFA9" w14:textId="6B015C41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MIP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BA6C" w14:textId="7735B9D0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FC76CE" w14:textId="524CB1AC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66B82C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0BE7CB2C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9D100" w14:textId="7F21823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SRS-RCN304-016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C5F0" w14:textId="036DDAAB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TY04-016-0001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TY04-016-0003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D7954" w14:textId="18CDB92E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MinIP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6FFE" w14:textId="3E2AC199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69535D" w14:textId="2583F71B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B00CCC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5ACC7CE7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163" w14:textId="1C2DBE44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SRS-RCN304-017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BAF7" w14:textId="00894B95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TY04-017-0001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TY04-017-0003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7410" w14:textId="691AC292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局部体绘制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57DF3" w14:textId="287FA571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1DC1F2" w14:textId="017E56C0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A645B1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4F7E4D06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8F71" w14:textId="3C5EC2A9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SRS-RCN304-018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E6F9" w14:textId="38A2043E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TY04-018-0001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8C149" w14:textId="5DE88274" w:rsidR="000A1FEB" w:rsidRPr="00C02012" w:rsidRDefault="00ED1627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联动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FDC4" w14:textId="578E6CC5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72FF6C" w14:textId="3E883B2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BDCD6B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669A7868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DC023" w14:textId="7BE29F69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SRS-RCN304-019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DA35" w14:textId="6F4859B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TY04-019-0001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FCE6A" w14:textId="06055FA6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顺时针旋转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83F6" w14:textId="1BD3014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194AD5" w14:textId="5E48765F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58BEC0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2A4D0B2A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1183" w14:textId="0B3A7B39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SRS-RCN304-020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9F5D" w14:textId="5A5765A7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TY04-020-0001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8547" w14:textId="677A0C9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逆时针旋转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9F479" w14:textId="7726E805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E48D37" w14:textId="59660DDE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0A46DB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09A2D8A3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0DB1F" w14:textId="125DA1EF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SRS-RCN304-021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00D6" w14:textId="5B6884DB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TY04-021-0001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TY04-021-0002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0402" w14:textId="2FC65921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操作指南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9AA4" w14:textId="6BD7B1F9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0B5E38" w14:textId="6B57651B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A5F9D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39F9C709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5EE3A" w14:textId="1C8FB7F2" w:rsidR="000A1FEB" w:rsidRPr="00C02012" w:rsidRDefault="000A1FEB" w:rsidP="000A1FEB">
            <w:pPr>
              <w:spacing w:line="360" w:lineRule="auto"/>
              <w:rPr>
                <w:rStyle w:val="normaltextrun"/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SRS-RCN304-022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D6CE" w14:textId="5205468A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TY04-022-0001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TY04-022-0013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4500" w14:textId="7807E2EC" w:rsidR="000A1FEB" w:rsidRPr="00C02012" w:rsidRDefault="000A1FEB" w:rsidP="000A1FEB">
            <w:pPr>
              <w:spacing w:line="360" w:lineRule="auto"/>
              <w:jc w:val="center"/>
              <w:rPr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添加目标物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CD242" w14:textId="58FC941A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8B3633" w14:textId="30E77003" w:rsidR="000A1FEB" w:rsidRPr="00C02012" w:rsidRDefault="000A1FEB" w:rsidP="000A1FE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AAFEB3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75C9C165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9373" w14:textId="380AF24B" w:rsidR="000A1FEB" w:rsidRPr="00C02012" w:rsidRDefault="000A1FEB" w:rsidP="000A1FEB">
            <w:pPr>
              <w:spacing w:line="360" w:lineRule="auto"/>
              <w:rPr>
                <w:rStyle w:val="normaltextrun"/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SRS-RCN304-023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81B5" w14:textId="2987FA26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TY04-023-0001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TY04-023-0012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D0246" w14:textId="344FB1D8" w:rsidR="000A1FEB" w:rsidRPr="00C02012" w:rsidRDefault="000A1FEB" w:rsidP="000A1FEB">
            <w:pPr>
              <w:spacing w:line="360" w:lineRule="auto"/>
              <w:jc w:val="center"/>
              <w:rPr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编辑目标物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2BA4" w14:textId="23DC2A00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E02836" w14:textId="5C6081A5" w:rsidR="000A1FEB" w:rsidRPr="00C02012" w:rsidRDefault="000A1FEB" w:rsidP="000A1FE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73A690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6729459D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0991F" w14:textId="1143BEBA" w:rsidR="000A1FEB" w:rsidRPr="00C02012" w:rsidRDefault="000A1FEB" w:rsidP="000A1FEB">
            <w:pPr>
              <w:spacing w:line="360" w:lineRule="auto"/>
              <w:rPr>
                <w:rStyle w:val="normaltextrun"/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SRS-RCN304-024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F2662" w14:textId="55C3089D" w:rsidR="000A1FEB" w:rsidRPr="00C02012" w:rsidRDefault="000A1FEB" w:rsidP="000A1FEB">
            <w:pPr>
              <w:spacing w:line="360" w:lineRule="auto"/>
              <w:rPr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TY04-024-0001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TY04-024-0003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05BA3" w14:textId="274A1B16" w:rsidR="000A1FEB" w:rsidRPr="00C02012" w:rsidRDefault="000A1FEB" w:rsidP="000A1FEB">
            <w:pPr>
              <w:spacing w:line="360" w:lineRule="auto"/>
              <w:jc w:val="center"/>
              <w:rPr>
                <w:lang w:eastAsia="zh-CN"/>
              </w:rPr>
            </w:pPr>
            <w:r w:rsidRPr="00C02012">
              <w:rPr>
                <w:color w:val="000000"/>
                <w:szCs w:val="21"/>
              </w:rPr>
              <w:t>删除目标物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547B" w14:textId="05ACCED6" w:rsidR="000A1FEB" w:rsidRPr="00C02012" w:rsidRDefault="000A1FEB" w:rsidP="000A1FEB">
            <w:pPr>
              <w:spacing w:line="360" w:lineRule="auto"/>
              <w:jc w:val="center"/>
              <w:rPr>
                <w:szCs w:val="21"/>
                <w:lang w:eastAsia="zh-CN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6DCB7A" w14:textId="5A7183FB" w:rsidR="000A1FEB" w:rsidRPr="00C02012" w:rsidRDefault="000A1FEB" w:rsidP="000A1FE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23C42A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0F5DE861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1EFF3" w14:textId="4FE112F8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SRS-RCN304-025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E763" w14:textId="08A18552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TY04-025-0001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TY04-025-0004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9DF4" w14:textId="37844A5F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编辑配对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B5D14" w14:textId="6925DF19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7E8E06" w14:textId="6CECB1F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1B5A25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4A603385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1960" w14:textId="4F739862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lastRenderedPageBreak/>
              <w:t>SRS-RCN305-001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A5589" w14:textId="20A9D107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TY05-001-0001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>TY05-001-0003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0448F" w14:textId="2DC4C2D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报告生成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E8FA" w14:textId="7072E4DA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70C683" w14:textId="02C274FD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7C8DFE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4A4DAF4A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870B" w14:textId="790EAFB3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SRS-RCN305-002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B70B" w14:textId="43776329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 xml:space="preserve">TY05-002-0001 </w:t>
            </w:r>
            <w:r w:rsidRPr="00C02012">
              <w:rPr>
                <w:color w:val="000000"/>
                <w:sz w:val="22"/>
                <w:szCs w:val="22"/>
              </w:rPr>
              <w:t>至</w:t>
            </w:r>
            <w:r w:rsidRPr="00C02012">
              <w:rPr>
                <w:color w:val="000000"/>
                <w:sz w:val="22"/>
                <w:szCs w:val="22"/>
              </w:rPr>
              <w:t xml:space="preserve"> TY05-002-0002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F930" w14:textId="5623F37C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报告查看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B7843" w14:textId="3C40C2D9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A1634E" w14:textId="1B7FE0C4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6B6D53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09014479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B4D96" w14:textId="13DE8231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SRS-RCN305-003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C6216" w14:textId="5A35541C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TY05-003-0001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DABC" w14:textId="4AE8ACDC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报告导出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11C7" w14:textId="5B3C42F8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FDAA9B" w14:textId="31E21623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86AF56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38A1E092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FE5" w14:textId="497801B9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SRS-RCN305-004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1D3E" w14:textId="1BE6FB37" w:rsidR="000A1FEB" w:rsidRPr="00C02012" w:rsidRDefault="000A1FEB" w:rsidP="000A1FEB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TY05-004-0001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2A053" w14:textId="07401AC4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  <w:szCs w:val="22"/>
              </w:rPr>
              <w:t>报告删除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D70F6" w14:textId="414F8401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35AEA" w14:textId="2287FA0D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43C322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  <w:tr w:rsidR="000A1FEB" w:rsidRPr="00C02012" w14:paraId="378357D5" w14:textId="77777777" w:rsidTr="009563C5">
        <w:trPr>
          <w:jc w:val="center"/>
        </w:trPr>
        <w:tc>
          <w:tcPr>
            <w:tcW w:w="21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9CE0" w14:textId="125AAE50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  <w:lang w:eastAsia="zh-CN"/>
              </w:rPr>
            </w:pPr>
            <w:bookmarkStart w:id="63" w:name="OLE_LINK106"/>
            <w:r w:rsidRPr="00C02012">
              <w:rPr>
                <w:color w:val="000000" w:themeColor="text1"/>
                <w:szCs w:val="21"/>
              </w:rPr>
              <w:t>SRS</w:t>
            </w:r>
            <w:r w:rsidRPr="00C02012">
              <w:rPr>
                <w:color w:val="000000"/>
                <w:sz w:val="22"/>
                <w:szCs w:val="22"/>
              </w:rPr>
              <w:t>RCN3</w:t>
            </w:r>
            <w:r w:rsidRPr="00C02012">
              <w:rPr>
                <w:color w:val="000000" w:themeColor="text1"/>
                <w:szCs w:val="21"/>
              </w:rPr>
              <w:t>00-00</w:t>
            </w:r>
            <w:bookmarkEnd w:id="63"/>
            <w:r w:rsidRPr="00C02012">
              <w:rPr>
                <w:color w:val="000000" w:themeColor="text1"/>
                <w:szCs w:val="21"/>
                <w:lang w:eastAsia="zh-CN"/>
              </w:rPr>
              <w:t>8</w:t>
            </w:r>
          </w:p>
        </w:tc>
        <w:tc>
          <w:tcPr>
            <w:tcW w:w="21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E2376" w14:textId="34151011" w:rsidR="000A1FEB" w:rsidRPr="00C02012" w:rsidRDefault="000A1FEB" w:rsidP="000A1FEB">
            <w:pPr>
              <w:spacing w:line="360" w:lineRule="auto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TY00-00</w:t>
            </w:r>
            <w:r w:rsidRPr="00C02012">
              <w:rPr>
                <w:color w:val="000000"/>
                <w:szCs w:val="21"/>
                <w:lang w:eastAsia="zh-CN"/>
              </w:rPr>
              <w:t>8</w:t>
            </w:r>
            <w:r w:rsidRPr="00C02012">
              <w:rPr>
                <w:color w:val="000000"/>
                <w:szCs w:val="21"/>
              </w:rPr>
              <w:t>-0001</w:t>
            </w:r>
            <w:r w:rsidRPr="00C02012">
              <w:rPr>
                <w:color w:val="000000"/>
                <w:szCs w:val="21"/>
              </w:rPr>
              <w:t>至</w:t>
            </w:r>
            <w:r w:rsidRPr="00C02012">
              <w:rPr>
                <w:color w:val="000000"/>
                <w:szCs w:val="21"/>
              </w:rPr>
              <w:br/>
              <w:t>TY00-00</w:t>
            </w:r>
            <w:r w:rsidRPr="00C02012">
              <w:rPr>
                <w:color w:val="000000"/>
                <w:szCs w:val="21"/>
                <w:lang w:eastAsia="zh-CN"/>
              </w:rPr>
              <w:t>8</w:t>
            </w:r>
            <w:r w:rsidRPr="00C02012">
              <w:rPr>
                <w:color w:val="000000"/>
                <w:szCs w:val="21"/>
              </w:rPr>
              <w:t>-0009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323C2" w14:textId="2C388BDC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用户说明书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FA4AA" w14:textId="105A4C0B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Cs w:val="21"/>
              </w:rPr>
            </w:pPr>
            <w:r w:rsidRPr="00C02012">
              <w:rPr>
                <w:color w:val="000000"/>
                <w:sz w:val="22"/>
              </w:rPr>
              <w:t>9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FCE9C5" w14:textId="732402A8" w:rsidR="000A1FEB" w:rsidRPr="00C02012" w:rsidRDefault="000A1FEB" w:rsidP="000A1FEB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C02012">
              <w:rPr>
                <w:color w:val="000000"/>
                <w:szCs w:val="21"/>
              </w:rPr>
              <w:t>是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A10681" w14:textId="77777777" w:rsidR="000A1FEB" w:rsidRPr="00C02012" w:rsidRDefault="000A1FEB" w:rsidP="000A1FEB">
            <w:pPr>
              <w:spacing w:line="360" w:lineRule="auto"/>
              <w:rPr>
                <w:szCs w:val="21"/>
              </w:rPr>
            </w:pPr>
          </w:p>
        </w:tc>
      </w:tr>
    </w:tbl>
    <w:p w14:paraId="4D9FB056" w14:textId="77777777" w:rsidR="007853A2" w:rsidRPr="00C02012" w:rsidRDefault="007853A2" w:rsidP="008E0975">
      <w:pPr>
        <w:spacing w:line="360" w:lineRule="auto"/>
        <w:rPr>
          <w:lang w:eastAsia="zh-CN"/>
        </w:rPr>
      </w:pPr>
    </w:p>
    <w:p w14:paraId="58B399F8" w14:textId="77777777" w:rsidR="00BB2DF6" w:rsidRPr="00C02012" w:rsidRDefault="00E62A12" w:rsidP="00957C75">
      <w:pPr>
        <w:pStyle w:val="20"/>
      </w:pPr>
      <w:bookmarkStart w:id="64" w:name="_Toc106165007"/>
      <w:bookmarkStart w:id="65" w:name="_Toc152061659"/>
      <w:bookmarkStart w:id="66" w:name="_Toc152150960"/>
      <w:bookmarkStart w:id="67" w:name="_Toc15223845"/>
      <w:bookmarkStart w:id="68" w:name="_Toc121845303"/>
      <w:r w:rsidRPr="00C02012">
        <w:t>未测试功能点列表</w:t>
      </w:r>
      <w:bookmarkEnd w:id="64"/>
      <w:bookmarkEnd w:id="65"/>
      <w:bookmarkEnd w:id="66"/>
      <w:bookmarkEnd w:id="67"/>
      <w:bookmarkEnd w:id="68"/>
    </w:p>
    <w:p w14:paraId="7D26982E" w14:textId="77777777" w:rsidR="00A05C64" w:rsidRPr="00C02012" w:rsidRDefault="00693ED9" w:rsidP="00AC04CA">
      <w:pPr>
        <w:spacing w:line="360" w:lineRule="auto"/>
        <w:ind w:firstLineChars="200" w:firstLine="420"/>
        <w:rPr>
          <w:lang w:eastAsia="zh-CN"/>
        </w:rPr>
      </w:pPr>
      <w:r w:rsidRPr="00C02012">
        <w:rPr>
          <w:lang w:eastAsia="zh-CN"/>
        </w:rPr>
        <w:t>功能模块已全部覆盖测试，无未</w:t>
      </w:r>
      <w:r w:rsidR="00BB2DF6" w:rsidRPr="00C02012">
        <w:rPr>
          <w:lang w:eastAsia="zh-CN"/>
        </w:rPr>
        <w:t>测试功能点；</w:t>
      </w:r>
    </w:p>
    <w:p w14:paraId="0E9BF09F" w14:textId="11054E23" w:rsidR="005742AF" w:rsidRPr="00C02012" w:rsidRDefault="00E62A12" w:rsidP="005742AF">
      <w:pPr>
        <w:pStyle w:val="1"/>
        <w:rPr>
          <w:lang w:eastAsia="zh-CN"/>
        </w:rPr>
      </w:pPr>
      <w:bookmarkStart w:id="69" w:name="_Toc106165009"/>
      <w:bookmarkStart w:id="70" w:name="_Toc152061660"/>
      <w:bookmarkStart w:id="71" w:name="_Toc152150961"/>
      <w:bookmarkStart w:id="72" w:name="_Toc15223846"/>
      <w:bookmarkStart w:id="73" w:name="_Toc121845304"/>
      <w:r w:rsidRPr="00C02012">
        <w:rPr>
          <w:lang w:eastAsia="zh-CN"/>
        </w:rPr>
        <w:t>测试</w:t>
      </w:r>
      <w:bookmarkEnd w:id="69"/>
      <w:r w:rsidRPr="00C02012">
        <w:rPr>
          <w:lang w:eastAsia="zh-CN"/>
        </w:rPr>
        <w:t>结果及缺陷分析</w:t>
      </w:r>
      <w:bookmarkEnd w:id="70"/>
      <w:bookmarkEnd w:id="71"/>
      <w:bookmarkEnd w:id="72"/>
      <w:bookmarkEnd w:id="73"/>
    </w:p>
    <w:p w14:paraId="0F6ACE3E" w14:textId="0F295FA2" w:rsidR="00AE5421" w:rsidRPr="00C02012" w:rsidRDefault="005742AF" w:rsidP="00AC04CA">
      <w:pPr>
        <w:spacing w:line="360" w:lineRule="auto"/>
        <w:ind w:firstLineChars="200" w:firstLine="420"/>
        <w:rPr>
          <w:lang w:eastAsia="zh-CN"/>
        </w:rPr>
      </w:pPr>
      <w:r w:rsidRPr="00C02012">
        <w:rPr>
          <w:lang w:eastAsia="zh-CN"/>
        </w:rPr>
        <w:t>测试结果：以上功能模块均已测试，用例覆盖率</w:t>
      </w:r>
      <w:r w:rsidRPr="00C02012">
        <w:rPr>
          <w:lang w:eastAsia="zh-CN"/>
        </w:rPr>
        <w:t>100%</w:t>
      </w:r>
      <w:r w:rsidR="00C523AF" w:rsidRPr="00C02012">
        <w:rPr>
          <w:lang w:eastAsia="zh-CN"/>
        </w:rPr>
        <w:t xml:space="preserve">; </w:t>
      </w:r>
    </w:p>
    <w:p w14:paraId="0F76E922" w14:textId="77777777" w:rsidR="003D1D14" w:rsidRPr="00C02012" w:rsidRDefault="008A2F60" w:rsidP="00AC04CA">
      <w:pPr>
        <w:spacing w:line="360" w:lineRule="auto"/>
        <w:ind w:firstLineChars="200" w:firstLine="420"/>
        <w:rPr>
          <w:lang w:eastAsia="zh-CN"/>
        </w:rPr>
      </w:pPr>
      <w:r w:rsidRPr="00C02012">
        <w:rPr>
          <w:lang w:eastAsia="zh-CN"/>
        </w:rPr>
        <w:t>用户</w:t>
      </w:r>
      <w:r w:rsidR="003D1D14" w:rsidRPr="00C02012">
        <w:rPr>
          <w:lang w:eastAsia="zh-CN"/>
        </w:rPr>
        <w:t>测试均已测试完成</w:t>
      </w:r>
      <w:r w:rsidR="00A852F9" w:rsidRPr="00C02012">
        <w:rPr>
          <w:lang w:eastAsia="zh-CN"/>
        </w:rPr>
        <w:t>。</w:t>
      </w:r>
    </w:p>
    <w:p w14:paraId="5FDA7133" w14:textId="355D00CE" w:rsidR="00E62A12" w:rsidRPr="00C02012" w:rsidRDefault="00E62A12" w:rsidP="00746D96">
      <w:pPr>
        <w:pStyle w:val="20"/>
        <w:keepLines/>
        <w:widowControl w:val="0"/>
        <w:tabs>
          <w:tab w:val="clear" w:pos="567"/>
          <w:tab w:val="num" w:pos="576"/>
        </w:tabs>
        <w:spacing w:before="260" w:line="416" w:lineRule="auto"/>
        <w:ind w:left="576" w:hanging="576"/>
        <w:jc w:val="both"/>
      </w:pPr>
      <w:bookmarkStart w:id="74" w:name="_Toc152061662"/>
      <w:bookmarkStart w:id="75" w:name="_Toc152150963"/>
      <w:bookmarkStart w:id="76" w:name="_Toc15223847"/>
      <w:bookmarkStart w:id="77" w:name="_Toc121845305"/>
      <w:r w:rsidRPr="00C02012">
        <w:t>测试</w:t>
      </w:r>
      <w:bookmarkEnd w:id="74"/>
      <w:bookmarkEnd w:id="75"/>
      <w:r w:rsidR="0093379E" w:rsidRPr="00C02012">
        <w:rPr>
          <w:lang w:eastAsia="zh-CN"/>
        </w:rPr>
        <w:t>分布图</w:t>
      </w:r>
      <w:bookmarkEnd w:id="76"/>
      <w:bookmarkEnd w:id="77"/>
    </w:p>
    <w:p w14:paraId="5A35A60A" w14:textId="44231608" w:rsidR="00837EAF" w:rsidRPr="00C02012" w:rsidRDefault="000A1FEB" w:rsidP="00212263">
      <w:pPr>
        <w:jc w:val="center"/>
        <w:rPr>
          <w:noProof/>
          <w:lang w:val="en-US" w:eastAsia="zh-CN"/>
        </w:rPr>
      </w:pPr>
      <w:r>
        <w:rPr>
          <w:noProof/>
        </w:rPr>
        <w:drawing>
          <wp:inline distT="0" distB="0" distL="0" distR="0" wp14:anchorId="11111876" wp14:editId="34420AE3">
            <wp:extent cx="5272405" cy="2813050"/>
            <wp:effectExtent l="0" t="0" r="4445" b="6350"/>
            <wp:docPr id="51976707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67072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A0C1" w14:textId="6350ED5C" w:rsidR="00A10BB6" w:rsidRPr="00C02012" w:rsidRDefault="00E62A12" w:rsidP="007E0915">
      <w:pPr>
        <w:pStyle w:val="1"/>
        <w:rPr>
          <w:lang w:eastAsia="zh-CN"/>
        </w:rPr>
      </w:pPr>
      <w:bookmarkStart w:id="78" w:name="_Toc152061673"/>
      <w:bookmarkStart w:id="79" w:name="_Toc152150974"/>
      <w:bookmarkStart w:id="80" w:name="_Toc15223848"/>
      <w:bookmarkStart w:id="81" w:name="_Toc121845306"/>
      <w:r w:rsidRPr="00C02012">
        <w:rPr>
          <w:lang w:eastAsia="zh-CN"/>
        </w:rPr>
        <w:t>测试结论</w:t>
      </w:r>
      <w:bookmarkEnd w:id="78"/>
      <w:bookmarkEnd w:id="79"/>
      <w:bookmarkEnd w:id="80"/>
      <w:bookmarkEnd w:id="81"/>
    </w:p>
    <w:p w14:paraId="4AB3EC9F" w14:textId="667F510E" w:rsidR="00145164" w:rsidRPr="00C02012" w:rsidRDefault="00D30383" w:rsidP="00145164">
      <w:pPr>
        <w:spacing w:line="360" w:lineRule="auto"/>
        <w:ind w:firstLineChars="200" w:firstLine="420"/>
        <w:rPr>
          <w:lang w:eastAsia="zh-CN"/>
        </w:rPr>
      </w:pPr>
      <w:bookmarkStart w:id="82" w:name="_Toc22462216"/>
      <w:bookmarkStart w:id="83" w:name="_Toc152061676"/>
      <w:bookmarkStart w:id="84" w:name="_Toc152150977"/>
      <w:bookmarkStart w:id="85" w:name="_Toc15223850"/>
      <w:r w:rsidRPr="00C02012">
        <w:rPr>
          <w:lang w:eastAsia="zh-CN"/>
        </w:rPr>
        <w:t>测试用例都已经执行完成，产品满足规定的使用要求或者预期用途的要求</w:t>
      </w:r>
      <w:r w:rsidRPr="00C02012">
        <w:rPr>
          <w:color w:val="191F25"/>
          <w:szCs w:val="21"/>
          <w:shd w:val="clear" w:color="auto" w:fill="FFFFFF"/>
          <w:lang w:eastAsia="zh-CN"/>
        </w:rPr>
        <w:t>，</w:t>
      </w:r>
      <w:r w:rsidRPr="00C02012">
        <w:rPr>
          <w:lang w:eastAsia="zh-CN"/>
        </w:rPr>
        <w:t>产品的用户测试已通过</w:t>
      </w:r>
      <w:r w:rsidR="00C6183B" w:rsidRPr="00C02012">
        <w:rPr>
          <w:lang w:eastAsia="zh-CN"/>
        </w:rPr>
        <w:t>。</w:t>
      </w:r>
    </w:p>
    <w:p w14:paraId="392EDA63" w14:textId="3F8851B6" w:rsidR="007E0915" w:rsidRPr="00C02012" w:rsidRDefault="007E0915" w:rsidP="007E0915">
      <w:pPr>
        <w:pStyle w:val="1"/>
        <w:numPr>
          <w:ilvl w:val="255"/>
          <w:numId w:val="0"/>
        </w:numPr>
        <w:rPr>
          <w:caps/>
        </w:rPr>
      </w:pPr>
      <w:bookmarkStart w:id="86" w:name="_Toc14886"/>
      <w:bookmarkStart w:id="87" w:name="_Toc514337246"/>
      <w:bookmarkStart w:id="88" w:name="_Toc28437"/>
      <w:bookmarkStart w:id="89" w:name="_Toc23705"/>
      <w:bookmarkStart w:id="90" w:name="_Toc121845307"/>
      <w:bookmarkEnd w:id="82"/>
      <w:bookmarkEnd w:id="83"/>
      <w:bookmarkEnd w:id="84"/>
      <w:bookmarkEnd w:id="85"/>
      <w:r w:rsidRPr="00C02012">
        <w:lastRenderedPageBreak/>
        <w:t>附件一</w:t>
      </w:r>
      <w:r w:rsidRPr="00C02012">
        <w:t xml:space="preserve"> </w:t>
      </w:r>
      <w:r w:rsidRPr="00C02012">
        <w:t>评审结论</w:t>
      </w:r>
      <w:bookmarkEnd w:id="86"/>
      <w:bookmarkEnd w:id="87"/>
      <w:bookmarkEnd w:id="88"/>
      <w:bookmarkEnd w:id="89"/>
      <w:bookmarkEnd w:id="90"/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2167"/>
        <w:gridCol w:w="3994"/>
        <w:gridCol w:w="2358"/>
      </w:tblGrid>
      <w:tr w:rsidR="007E0915" w:rsidRPr="00C02012" w14:paraId="4464C4F7" w14:textId="77777777" w:rsidTr="00A726CA">
        <w:tc>
          <w:tcPr>
            <w:tcW w:w="3616" w:type="pct"/>
            <w:gridSpan w:val="2"/>
          </w:tcPr>
          <w:p w14:paraId="557CCAF3" w14:textId="77777777" w:rsidR="007E0915" w:rsidRPr="00C02012" w:rsidRDefault="007E0915" w:rsidP="00A726CA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02012">
              <w:rPr>
                <w:b/>
                <w:bCs/>
                <w:szCs w:val="21"/>
              </w:rPr>
              <w:t>评审内容</w:t>
            </w:r>
          </w:p>
        </w:tc>
        <w:tc>
          <w:tcPr>
            <w:tcW w:w="1384" w:type="pct"/>
          </w:tcPr>
          <w:p w14:paraId="2F82B4F4" w14:textId="77777777" w:rsidR="007E0915" w:rsidRPr="00C02012" w:rsidRDefault="007E0915" w:rsidP="00A726CA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02012">
              <w:rPr>
                <w:b/>
                <w:bCs/>
                <w:szCs w:val="21"/>
              </w:rPr>
              <w:t>评审结论</w:t>
            </w:r>
          </w:p>
        </w:tc>
      </w:tr>
      <w:tr w:rsidR="007E0915" w:rsidRPr="00C02012" w14:paraId="50C98641" w14:textId="77777777" w:rsidTr="00A726CA">
        <w:tc>
          <w:tcPr>
            <w:tcW w:w="1272" w:type="pct"/>
            <w:vMerge w:val="restart"/>
            <w:vAlign w:val="center"/>
          </w:tcPr>
          <w:p w14:paraId="68E506C7" w14:textId="77777777" w:rsidR="007E0915" w:rsidRPr="00C02012" w:rsidRDefault="007E0915" w:rsidP="00A726CA">
            <w:pPr>
              <w:jc w:val="center"/>
              <w:textAlignment w:val="center"/>
              <w:rPr>
                <w:color w:val="000000"/>
                <w:szCs w:val="21"/>
                <w:lang w:bidi="ar"/>
              </w:rPr>
            </w:pPr>
            <w:r w:rsidRPr="00C02012">
              <w:rPr>
                <w:color w:val="000000"/>
                <w:sz w:val="22"/>
                <w:lang w:bidi="ar"/>
              </w:rPr>
              <w:t>文档完整程度</w:t>
            </w:r>
          </w:p>
        </w:tc>
        <w:tc>
          <w:tcPr>
            <w:tcW w:w="2344" w:type="pct"/>
            <w:vAlign w:val="center"/>
          </w:tcPr>
          <w:p w14:paraId="3541F256" w14:textId="77777777" w:rsidR="007E0915" w:rsidRPr="00C02012" w:rsidRDefault="007E0915" w:rsidP="00A726CA">
            <w:pPr>
              <w:textAlignment w:val="bottom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测试目的明确</w:t>
            </w:r>
          </w:p>
        </w:tc>
        <w:tc>
          <w:tcPr>
            <w:tcW w:w="1384" w:type="pct"/>
            <w:vAlign w:val="bottom"/>
          </w:tcPr>
          <w:p w14:paraId="3DFA9240" w14:textId="7E526EB5" w:rsidR="007E0915" w:rsidRPr="00C02012" w:rsidRDefault="008A00D2" w:rsidP="00A726CA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="007E0915" w:rsidRPr="00C02012">
              <w:rPr>
                <w:color w:val="000000"/>
                <w:szCs w:val="21"/>
                <w:lang w:bidi="ar"/>
              </w:rPr>
              <w:t>通过</w:t>
            </w:r>
            <w:r w:rsidR="007E0915" w:rsidRPr="00C02012">
              <w:rPr>
                <w:color w:val="000000"/>
                <w:szCs w:val="21"/>
                <w:lang w:bidi="ar"/>
              </w:rPr>
              <w:t xml:space="preserve">  □</w:t>
            </w:r>
            <w:r w:rsidR="007E0915" w:rsidRPr="00C02012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17556789" w14:textId="77777777" w:rsidTr="00315909">
        <w:tc>
          <w:tcPr>
            <w:tcW w:w="1272" w:type="pct"/>
            <w:vMerge/>
            <w:vAlign w:val="center"/>
          </w:tcPr>
          <w:p w14:paraId="5E303FC2" w14:textId="77777777" w:rsidR="008A00D2" w:rsidRPr="00C02012" w:rsidRDefault="008A00D2" w:rsidP="008A00D2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7C0ACEA3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  <w:lang w:eastAsia="zh-CN" w:bidi="ar"/>
              </w:rPr>
            </w:pPr>
            <w:r w:rsidRPr="00C02012">
              <w:rPr>
                <w:color w:val="000000"/>
                <w:szCs w:val="21"/>
                <w:lang w:eastAsia="zh-CN"/>
              </w:rPr>
              <w:t>报告描述</w:t>
            </w:r>
            <w:r w:rsidRPr="00C02012">
              <w:rPr>
                <w:color w:val="000000"/>
                <w:szCs w:val="21"/>
                <w:lang w:eastAsia="zh-CN"/>
              </w:rPr>
              <w:t>/</w:t>
            </w:r>
            <w:r w:rsidRPr="00C02012">
              <w:rPr>
                <w:color w:val="000000"/>
                <w:szCs w:val="21"/>
                <w:lang w:eastAsia="zh-CN"/>
              </w:rPr>
              <w:t>范围严谨准确</w:t>
            </w:r>
          </w:p>
        </w:tc>
        <w:tc>
          <w:tcPr>
            <w:tcW w:w="1384" w:type="pct"/>
          </w:tcPr>
          <w:p w14:paraId="45A64943" w14:textId="770C46FA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054E2D23" w14:textId="77777777" w:rsidTr="00315909">
        <w:tc>
          <w:tcPr>
            <w:tcW w:w="1272" w:type="pct"/>
            <w:vMerge/>
            <w:vAlign w:val="center"/>
          </w:tcPr>
          <w:p w14:paraId="42719E3A" w14:textId="77777777" w:rsidR="008A00D2" w:rsidRPr="00C02012" w:rsidRDefault="008A00D2" w:rsidP="008A00D2">
            <w:pPr>
              <w:jc w:val="center"/>
              <w:rPr>
                <w:color w:val="000000"/>
                <w:szCs w:val="21"/>
                <w:lang w:bidi="ar"/>
              </w:rPr>
            </w:pPr>
          </w:p>
        </w:tc>
        <w:tc>
          <w:tcPr>
            <w:tcW w:w="2344" w:type="pct"/>
            <w:vAlign w:val="bottom"/>
          </w:tcPr>
          <w:p w14:paraId="1BCFFE66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  <w:lang w:bidi="ar"/>
              </w:rPr>
            </w:pPr>
            <w:r w:rsidRPr="00C02012">
              <w:rPr>
                <w:color w:val="000000"/>
                <w:szCs w:val="21"/>
              </w:rPr>
              <w:t>确认测试设备信息</w:t>
            </w:r>
          </w:p>
        </w:tc>
        <w:tc>
          <w:tcPr>
            <w:tcW w:w="1384" w:type="pct"/>
          </w:tcPr>
          <w:p w14:paraId="155F550A" w14:textId="3A6C9F60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3682FACD" w14:textId="77777777" w:rsidTr="00315909">
        <w:tc>
          <w:tcPr>
            <w:tcW w:w="1272" w:type="pct"/>
            <w:vMerge/>
            <w:vAlign w:val="center"/>
          </w:tcPr>
          <w:p w14:paraId="23265CA7" w14:textId="77777777" w:rsidR="008A00D2" w:rsidRPr="00C02012" w:rsidRDefault="008A00D2" w:rsidP="008A00D2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11BD2A58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确认人力资源</w:t>
            </w:r>
          </w:p>
        </w:tc>
        <w:tc>
          <w:tcPr>
            <w:tcW w:w="1384" w:type="pct"/>
          </w:tcPr>
          <w:p w14:paraId="210E23E0" w14:textId="3042056C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500CDAA8" w14:textId="77777777" w:rsidTr="00315909">
        <w:tc>
          <w:tcPr>
            <w:tcW w:w="1272" w:type="pct"/>
            <w:vMerge/>
            <w:vAlign w:val="center"/>
          </w:tcPr>
          <w:p w14:paraId="59DC6DAD" w14:textId="77777777" w:rsidR="008A00D2" w:rsidRPr="00C02012" w:rsidRDefault="008A00D2" w:rsidP="008A00D2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78687291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</w:rPr>
            </w:pPr>
            <w:r w:rsidRPr="00C02012">
              <w:rPr>
                <w:color w:val="000000"/>
                <w:szCs w:val="21"/>
              </w:rPr>
              <w:t>确认测试工作量</w:t>
            </w:r>
          </w:p>
        </w:tc>
        <w:tc>
          <w:tcPr>
            <w:tcW w:w="1384" w:type="pct"/>
          </w:tcPr>
          <w:p w14:paraId="5A001405" w14:textId="1DCCBB5B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67E23618" w14:textId="77777777" w:rsidTr="00315909">
        <w:tc>
          <w:tcPr>
            <w:tcW w:w="1272" w:type="pct"/>
            <w:vMerge/>
            <w:vAlign w:val="center"/>
          </w:tcPr>
          <w:p w14:paraId="182D4CE1" w14:textId="77777777" w:rsidR="008A00D2" w:rsidRPr="00C02012" w:rsidRDefault="008A00D2" w:rsidP="008A00D2">
            <w:pPr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1CEB1228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  <w:lang w:eastAsia="zh-CN" w:bidi="ar"/>
              </w:rPr>
            </w:pPr>
            <w:r w:rsidRPr="00C02012">
              <w:rPr>
                <w:color w:val="000000"/>
                <w:szCs w:val="21"/>
                <w:lang w:eastAsia="zh-CN"/>
              </w:rPr>
              <w:t>每一项功能都具备</w:t>
            </w:r>
            <w:r w:rsidRPr="00C02012">
              <w:rPr>
                <w:color w:val="000000"/>
                <w:szCs w:val="21"/>
                <w:lang w:eastAsia="zh-CN"/>
              </w:rPr>
              <w:t>Case</w:t>
            </w:r>
            <w:r w:rsidRPr="00C02012">
              <w:rPr>
                <w:color w:val="000000"/>
                <w:szCs w:val="21"/>
                <w:lang w:eastAsia="zh-CN"/>
              </w:rPr>
              <w:t>编号</w:t>
            </w:r>
          </w:p>
        </w:tc>
        <w:tc>
          <w:tcPr>
            <w:tcW w:w="1384" w:type="pct"/>
          </w:tcPr>
          <w:p w14:paraId="012447C6" w14:textId="7074C5B6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22270C2F" w14:textId="77777777" w:rsidTr="00315909">
        <w:tc>
          <w:tcPr>
            <w:tcW w:w="1272" w:type="pct"/>
            <w:vMerge/>
            <w:vAlign w:val="center"/>
          </w:tcPr>
          <w:p w14:paraId="6C421547" w14:textId="77777777" w:rsidR="008A00D2" w:rsidRPr="00C02012" w:rsidRDefault="008A00D2" w:rsidP="008A00D2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3E3732F0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测试项输出清单及测试结果清晰明确</w:t>
            </w:r>
          </w:p>
        </w:tc>
        <w:tc>
          <w:tcPr>
            <w:tcW w:w="1384" w:type="pct"/>
          </w:tcPr>
          <w:p w14:paraId="66A9FBA0" w14:textId="6C4198EF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660695CF" w14:textId="77777777" w:rsidTr="00315909">
        <w:tc>
          <w:tcPr>
            <w:tcW w:w="1272" w:type="pct"/>
            <w:vMerge/>
            <w:vAlign w:val="center"/>
          </w:tcPr>
          <w:p w14:paraId="4F0B1F7F" w14:textId="77777777" w:rsidR="008A00D2" w:rsidRPr="00C02012" w:rsidRDefault="008A00D2" w:rsidP="008A00D2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78C41C5B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  <w:lang w:eastAsia="zh-CN"/>
              </w:rPr>
            </w:pPr>
            <w:r w:rsidRPr="00C02012">
              <w:rPr>
                <w:color w:val="000000"/>
                <w:szCs w:val="21"/>
                <w:lang w:eastAsia="zh-CN"/>
              </w:rPr>
              <w:t>每项测试都具备测试用例分析</w:t>
            </w:r>
          </w:p>
        </w:tc>
        <w:tc>
          <w:tcPr>
            <w:tcW w:w="1384" w:type="pct"/>
          </w:tcPr>
          <w:p w14:paraId="1680CB5E" w14:textId="0E0F9429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8A00D2" w:rsidRPr="00C02012" w14:paraId="7F364A43" w14:textId="77777777" w:rsidTr="00315909">
        <w:tc>
          <w:tcPr>
            <w:tcW w:w="1272" w:type="pct"/>
            <w:vMerge/>
            <w:vAlign w:val="center"/>
          </w:tcPr>
          <w:p w14:paraId="25AE1D0A" w14:textId="77777777" w:rsidR="008A00D2" w:rsidRPr="00C02012" w:rsidRDefault="008A00D2" w:rsidP="008A00D2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239CBF42" w14:textId="77777777" w:rsidR="008A00D2" w:rsidRPr="00C02012" w:rsidRDefault="008A00D2" w:rsidP="008A00D2">
            <w:pPr>
              <w:textAlignment w:val="bottom"/>
              <w:rPr>
                <w:color w:val="000000"/>
                <w:szCs w:val="21"/>
              </w:rPr>
            </w:pPr>
            <w:bookmarkStart w:id="91" w:name="RANGE!C19"/>
            <w:r w:rsidRPr="00C02012">
              <w:rPr>
                <w:color w:val="000000"/>
                <w:szCs w:val="21"/>
              </w:rPr>
              <w:t>测试结论合理性</w:t>
            </w:r>
            <w:bookmarkEnd w:id="91"/>
          </w:p>
        </w:tc>
        <w:tc>
          <w:tcPr>
            <w:tcW w:w="1384" w:type="pct"/>
          </w:tcPr>
          <w:p w14:paraId="4F620A69" w14:textId="33DBD62D" w:rsidR="008A00D2" w:rsidRPr="00C02012" w:rsidRDefault="008A00D2" w:rsidP="008A00D2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22547A">
              <w:rPr>
                <w:rFonts w:hint="eastAsia"/>
                <w:color w:val="000000"/>
                <w:szCs w:val="21"/>
                <w:lang w:bidi="ar"/>
              </w:rPr>
              <w:sym w:font="Wingdings 2" w:char="0052"/>
            </w:r>
            <w:r w:rsidRPr="0022547A">
              <w:rPr>
                <w:color w:val="000000"/>
                <w:szCs w:val="21"/>
                <w:lang w:bidi="ar"/>
              </w:rPr>
              <w:t>通过</w:t>
            </w:r>
            <w:r w:rsidRPr="0022547A">
              <w:rPr>
                <w:color w:val="000000"/>
                <w:szCs w:val="21"/>
                <w:lang w:bidi="ar"/>
              </w:rPr>
              <w:t xml:space="preserve">  □</w:t>
            </w:r>
            <w:r w:rsidRPr="0022547A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="007E0915" w:rsidRPr="00C02012" w14:paraId="476F64BD" w14:textId="77777777" w:rsidTr="00A726CA">
        <w:trPr>
          <w:trHeight w:val="1365"/>
        </w:trPr>
        <w:tc>
          <w:tcPr>
            <w:tcW w:w="5000" w:type="pct"/>
            <w:gridSpan w:val="3"/>
          </w:tcPr>
          <w:p w14:paraId="60CBF0A9" w14:textId="77777777" w:rsidR="007E0915" w:rsidRPr="00C02012" w:rsidRDefault="007E0915" w:rsidP="00A726CA">
            <w:pPr>
              <w:spacing w:line="360" w:lineRule="auto"/>
              <w:textAlignment w:val="bottom"/>
              <w:rPr>
                <w:szCs w:val="21"/>
                <w:lang w:eastAsia="zh-CN"/>
              </w:rPr>
            </w:pPr>
            <w:r w:rsidRPr="00C02012">
              <w:rPr>
                <w:szCs w:val="21"/>
                <w:lang w:eastAsia="zh-CN"/>
              </w:rPr>
              <w:t>评审结论：</w:t>
            </w:r>
          </w:p>
          <w:p w14:paraId="0ADC7B35" w14:textId="3AC7BEF8" w:rsidR="007E0915" w:rsidRPr="00C02012" w:rsidRDefault="007E0915" w:rsidP="00A726CA">
            <w:pPr>
              <w:spacing w:line="360" w:lineRule="auto"/>
              <w:ind w:firstLineChars="200" w:firstLine="420"/>
              <w:textAlignment w:val="bottom"/>
              <w:rPr>
                <w:color w:val="000000"/>
                <w:szCs w:val="21"/>
                <w:lang w:eastAsia="zh-CN" w:bidi="ar"/>
              </w:rPr>
            </w:pPr>
            <w:r w:rsidRPr="00C02012">
              <w:rPr>
                <w:szCs w:val="21"/>
                <w:lang w:eastAsia="zh-CN"/>
              </w:rPr>
              <w:t>通过，测试目的明确，报告描述</w:t>
            </w:r>
            <w:r w:rsidRPr="00C02012">
              <w:rPr>
                <w:szCs w:val="21"/>
                <w:lang w:eastAsia="zh-CN"/>
              </w:rPr>
              <w:t>/</w:t>
            </w:r>
            <w:r w:rsidRPr="00C02012">
              <w:rPr>
                <w:szCs w:val="21"/>
                <w:lang w:eastAsia="zh-CN"/>
              </w:rPr>
              <w:t>范围严谨准确，均已确认人力资源及测试工作量，测试结论与建议均合理。</w:t>
            </w:r>
          </w:p>
        </w:tc>
      </w:tr>
    </w:tbl>
    <w:p w14:paraId="17788140" w14:textId="77777777" w:rsidR="007E0915" w:rsidRPr="00C02012" w:rsidRDefault="007E0915" w:rsidP="007E0915">
      <w:pPr>
        <w:spacing w:line="360" w:lineRule="auto"/>
        <w:rPr>
          <w:lang w:eastAsia="zh-CN"/>
        </w:rPr>
      </w:pP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251"/>
        <w:gridCol w:w="1250"/>
        <w:gridCol w:w="1839"/>
        <w:gridCol w:w="1103"/>
        <w:gridCol w:w="1383"/>
      </w:tblGrid>
      <w:tr w:rsidR="007E0915" w:rsidRPr="00C02012" w14:paraId="68901447" w14:textId="77777777" w:rsidTr="00A726CA">
        <w:trPr>
          <w:jc w:val="center"/>
        </w:trPr>
        <w:tc>
          <w:tcPr>
            <w:tcW w:w="8293" w:type="dxa"/>
            <w:gridSpan w:val="6"/>
            <w:vAlign w:val="center"/>
          </w:tcPr>
          <w:p w14:paraId="05033EE2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参评人员签字</w:t>
            </w:r>
          </w:p>
        </w:tc>
      </w:tr>
      <w:tr w:rsidR="007E0915" w:rsidRPr="00C02012" w14:paraId="57B120E3" w14:textId="77777777" w:rsidTr="00A726CA">
        <w:trPr>
          <w:jc w:val="center"/>
        </w:trPr>
        <w:tc>
          <w:tcPr>
            <w:tcW w:w="8293" w:type="dxa"/>
            <w:gridSpan w:val="6"/>
            <w:vAlign w:val="center"/>
          </w:tcPr>
          <w:p w14:paraId="7A66E020" w14:textId="3A61FF81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评审时间：</w:t>
            </w:r>
            <w:r w:rsidR="006A1A8B"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  <w:t>2025.</w:t>
            </w:r>
            <w:r w:rsidR="00BB33A2"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  <w:t>10</w:t>
            </w:r>
            <w:r w:rsidR="00E62AD2"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  <w:t>.</w:t>
            </w:r>
            <w:r w:rsidR="00BB33A2"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  <w:t>23</w:t>
            </w:r>
          </w:p>
        </w:tc>
      </w:tr>
      <w:tr w:rsidR="007E0915" w:rsidRPr="00C02012" w14:paraId="456FAEE1" w14:textId="77777777" w:rsidTr="00A726CA">
        <w:trPr>
          <w:jc w:val="center"/>
        </w:trPr>
        <w:tc>
          <w:tcPr>
            <w:tcW w:w="1467" w:type="dxa"/>
            <w:vAlign w:val="center"/>
          </w:tcPr>
          <w:p w14:paraId="414788A5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人员角色</w:t>
            </w:r>
          </w:p>
        </w:tc>
        <w:tc>
          <w:tcPr>
            <w:tcW w:w="1251" w:type="dxa"/>
            <w:vAlign w:val="center"/>
          </w:tcPr>
          <w:p w14:paraId="7051F628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250" w:type="dxa"/>
            <w:vAlign w:val="center"/>
          </w:tcPr>
          <w:p w14:paraId="135D6308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签字</w:t>
            </w:r>
          </w:p>
        </w:tc>
        <w:tc>
          <w:tcPr>
            <w:tcW w:w="1839" w:type="dxa"/>
            <w:vAlign w:val="center"/>
          </w:tcPr>
          <w:p w14:paraId="00ACDF2F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人员角色</w:t>
            </w:r>
          </w:p>
        </w:tc>
        <w:tc>
          <w:tcPr>
            <w:tcW w:w="1103" w:type="dxa"/>
            <w:vAlign w:val="center"/>
          </w:tcPr>
          <w:p w14:paraId="02FAC72C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383" w:type="dxa"/>
            <w:vAlign w:val="center"/>
          </w:tcPr>
          <w:p w14:paraId="69B7A632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签字</w:t>
            </w:r>
          </w:p>
        </w:tc>
      </w:tr>
      <w:tr w:rsidR="007E0915" w:rsidRPr="00C02012" w14:paraId="4C3C9689" w14:textId="77777777" w:rsidTr="00A726CA">
        <w:trPr>
          <w:trHeight w:val="770"/>
          <w:jc w:val="center"/>
        </w:trPr>
        <w:tc>
          <w:tcPr>
            <w:tcW w:w="1467" w:type="dxa"/>
            <w:vAlign w:val="center"/>
          </w:tcPr>
          <w:p w14:paraId="6894CFBE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产品经理</w:t>
            </w:r>
          </w:p>
        </w:tc>
        <w:tc>
          <w:tcPr>
            <w:tcW w:w="1251" w:type="dxa"/>
            <w:vAlign w:val="center"/>
          </w:tcPr>
          <w:p w14:paraId="2FF29C58" w14:textId="1AF191DA" w:rsidR="007E0915" w:rsidRPr="00C02012" w:rsidRDefault="00BB33A2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杨静</w:t>
            </w:r>
          </w:p>
        </w:tc>
        <w:tc>
          <w:tcPr>
            <w:tcW w:w="1250" w:type="dxa"/>
            <w:vAlign w:val="center"/>
          </w:tcPr>
          <w:p w14:paraId="09649A2A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39" w:type="dxa"/>
            <w:vAlign w:val="center"/>
          </w:tcPr>
          <w:p w14:paraId="737AE797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产品部经理</w:t>
            </w:r>
          </w:p>
        </w:tc>
        <w:tc>
          <w:tcPr>
            <w:tcW w:w="1103" w:type="dxa"/>
            <w:vAlign w:val="center"/>
          </w:tcPr>
          <w:p w14:paraId="4D137DBF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夏晨</w:t>
            </w:r>
          </w:p>
        </w:tc>
        <w:tc>
          <w:tcPr>
            <w:tcW w:w="1383" w:type="dxa"/>
            <w:vAlign w:val="center"/>
          </w:tcPr>
          <w:p w14:paraId="7FCBE5D2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E0915" w:rsidRPr="00C02012" w14:paraId="07E67161" w14:textId="77777777" w:rsidTr="00A726CA">
        <w:trPr>
          <w:trHeight w:val="708"/>
          <w:jc w:val="center"/>
        </w:trPr>
        <w:tc>
          <w:tcPr>
            <w:tcW w:w="1467" w:type="dxa"/>
            <w:vAlign w:val="center"/>
          </w:tcPr>
          <w:p w14:paraId="4B67D950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QA</w:t>
            </w:r>
          </w:p>
        </w:tc>
        <w:tc>
          <w:tcPr>
            <w:tcW w:w="1251" w:type="dxa"/>
            <w:vAlign w:val="center"/>
          </w:tcPr>
          <w:p w14:paraId="6A08C034" w14:textId="01EC0942" w:rsidR="007E0915" w:rsidRPr="00C02012" w:rsidRDefault="009D67D3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林金贵</w:t>
            </w:r>
          </w:p>
        </w:tc>
        <w:tc>
          <w:tcPr>
            <w:tcW w:w="1250" w:type="dxa"/>
            <w:vAlign w:val="center"/>
          </w:tcPr>
          <w:p w14:paraId="6CC28B8A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39" w:type="dxa"/>
            <w:vAlign w:val="center"/>
          </w:tcPr>
          <w:p w14:paraId="7E70289C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03" w:type="dxa"/>
            <w:vAlign w:val="center"/>
          </w:tcPr>
          <w:p w14:paraId="2FD2F610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4B36945C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E0915" w:rsidRPr="00C02012" w14:paraId="7BD0E347" w14:textId="77777777" w:rsidTr="00A726CA">
        <w:trPr>
          <w:trHeight w:val="498"/>
          <w:jc w:val="center"/>
        </w:trPr>
        <w:tc>
          <w:tcPr>
            <w:tcW w:w="1467" w:type="dxa"/>
            <w:vAlign w:val="center"/>
          </w:tcPr>
          <w:p w14:paraId="2E98558E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sz w:val="21"/>
                <w:szCs w:val="21"/>
              </w:rPr>
              <w:t>其他参评人员</w:t>
            </w:r>
          </w:p>
        </w:tc>
        <w:tc>
          <w:tcPr>
            <w:tcW w:w="6826" w:type="dxa"/>
            <w:gridSpan w:val="5"/>
            <w:vAlign w:val="center"/>
          </w:tcPr>
          <w:p w14:paraId="2516EEB9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E0915" w:rsidRPr="00C02012" w14:paraId="16FFA262" w14:textId="77777777" w:rsidTr="00A726CA">
        <w:trPr>
          <w:trHeight w:val="964"/>
          <w:jc w:val="center"/>
        </w:trPr>
        <w:tc>
          <w:tcPr>
            <w:tcW w:w="1467" w:type="dxa"/>
            <w:vAlign w:val="center"/>
          </w:tcPr>
          <w:p w14:paraId="17AC2437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批准人员签字</w:t>
            </w: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</w:t>
            </w:r>
            <w:r w:rsidRPr="00C0201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6826" w:type="dxa"/>
            <w:gridSpan w:val="5"/>
            <w:vAlign w:val="center"/>
          </w:tcPr>
          <w:p w14:paraId="41F60A8D" w14:textId="77777777" w:rsidR="007E0915" w:rsidRPr="00C02012" w:rsidRDefault="007E0915" w:rsidP="00A726C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6805574D" w14:textId="77777777" w:rsidR="007E0915" w:rsidRPr="00C02012" w:rsidRDefault="007E0915" w:rsidP="007E0915">
      <w:pPr>
        <w:spacing w:line="360" w:lineRule="auto"/>
        <w:ind w:firstLine="420"/>
      </w:pPr>
    </w:p>
    <w:p w14:paraId="21B18122" w14:textId="77777777" w:rsidR="007E0915" w:rsidRPr="00C02012" w:rsidRDefault="007E0915" w:rsidP="00C6183B">
      <w:pPr>
        <w:spacing w:line="360" w:lineRule="auto"/>
        <w:rPr>
          <w:lang w:eastAsia="zh-CN"/>
        </w:rPr>
      </w:pPr>
    </w:p>
    <w:sectPr w:rsidR="007E0915" w:rsidRPr="00C02012" w:rsidSect="00ED1DB2">
      <w:footerReference w:type="default" r:id="rId14"/>
      <w:footerReference w:type="first" r:id="rId15"/>
      <w:pgSz w:w="11909" w:h="16834" w:code="9"/>
      <w:pgMar w:top="1440" w:right="1803" w:bottom="1440" w:left="1803" w:header="1134" w:footer="1134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6238" w14:textId="77777777" w:rsidR="00837FB2" w:rsidRDefault="00837FB2">
      <w:r>
        <w:separator/>
      </w:r>
    </w:p>
  </w:endnote>
  <w:endnote w:type="continuationSeparator" w:id="0">
    <w:p w14:paraId="64D25809" w14:textId="77777777" w:rsidR="00837FB2" w:rsidRDefault="00837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CenturyBookT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Futura Bk">
    <w:altName w:val="Arial"/>
    <w:charset w:val="00"/>
    <w:family w:val="swiss"/>
    <w:pitch w:val="default"/>
    <w:sig w:usb0="00000000" w:usb1="00000000" w:usb2="00000000" w:usb3="00000000" w:csb0="000001FB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29F4" w14:textId="663E2EAA" w:rsidR="00ED1DB2" w:rsidRDefault="00ED1DB2" w:rsidP="00D62755">
    <w:pPr>
      <w:pStyle w:val="aa"/>
      <w:jc w:val="center"/>
    </w:pPr>
    <w:r w:rsidRPr="007D4EA2">
      <w:rPr>
        <w:szCs w:val="21"/>
        <w:lang w:eastAsia="zh-CN"/>
      </w:rPr>
      <w:t>第</w:t>
    </w:r>
    <w:sdt>
      <w:sdtPr>
        <w:rPr>
          <w:szCs w:val="21"/>
        </w:rPr>
        <w:id w:val="1589807289"/>
        <w:docPartObj>
          <w:docPartGallery w:val="Page Numbers (Bottom of Page)"/>
          <w:docPartUnique/>
        </w:docPartObj>
      </w:sdtPr>
      <w:sdtEndPr>
        <w:rPr>
          <w:szCs w:val="20"/>
        </w:rPr>
      </w:sdtEndPr>
      <w:sdtContent>
        <w:sdt>
          <w:sdtPr>
            <w:rPr>
              <w:szCs w:val="21"/>
            </w:rPr>
            <w:id w:val="-728848852"/>
            <w:docPartObj>
              <w:docPartGallery w:val="Page Numbers (Top of Page)"/>
              <w:docPartUnique/>
            </w:docPartObj>
          </w:sdtPr>
          <w:sdtEndPr>
            <w:rPr>
              <w:szCs w:val="20"/>
            </w:rPr>
          </w:sdtEndPr>
          <w:sdtContent>
            <w:r w:rsidRPr="007D4EA2">
              <w:rPr>
                <w:szCs w:val="21"/>
                <w:lang w:val="zh-CN" w:eastAsia="zh-CN"/>
              </w:rPr>
              <w:t xml:space="preserve"> </w:t>
            </w:r>
            <w:r w:rsidRPr="007D4EA2">
              <w:rPr>
                <w:szCs w:val="21"/>
              </w:rPr>
              <w:fldChar w:fldCharType="begin"/>
            </w:r>
            <w:r w:rsidRPr="007D4EA2">
              <w:rPr>
                <w:szCs w:val="21"/>
              </w:rPr>
              <w:instrText>PAGE</w:instrText>
            </w:r>
            <w:r w:rsidRPr="007D4EA2">
              <w:rPr>
                <w:szCs w:val="21"/>
              </w:rPr>
              <w:fldChar w:fldCharType="separate"/>
            </w:r>
            <w:r w:rsidRPr="007D4EA2">
              <w:rPr>
                <w:szCs w:val="21"/>
                <w:lang w:val="zh-CN" w:eastAsia="zh-CN"/>
              </w:rPr>
              <w:t>2</w:t>
            </w:r>
            <w:r w:rsidRPr="007D4EA2">
              <w:rPr>
                <w:szCs w:val="21"/>
              </w:rPr>
              <w:fldChar w:fldCharType="end"/>
            </w:r>
            <w:r w:rsidR="00643636">
              <w:rPr>
                <w:szCs w:val="21"/>
              </w:rPr>
              <w:t xml:space="preserve"> </w:t>
            </w:r>
            <w:r w:rsidRPr="007D4EA2">
              <w:rPr>
                <w:szCs w:val="21"/>
                <w:lang w:eastAsia="zh-CN"/>
              </w:rPr>
              <w:t>页</w:t>
            </w:r>
            <w:r w:rsidRPr="007D4EA2">
              <w:rPr>
                <w:szCs w:val="21"/>
                <w:lang w:val="zh-CN" w:eastAsia="zh-CN"/>
              </w:rPr>
              <w:t xml:space="preserve"> /</w:t>
            </w:r>
            <w:r w:rsidRPr="007D4EA2">
              <w:rPr>
                <w:szCs w:val="21"/>
                <w:lang w:val="zh-CN" w:eastAsia="zh-CN"/>
              </w:rPr>
              <w:t>共</w:t>
            </w:r>
            <w:r w:rsidR="00E62AD2">
              <w:rPr>
                <w:rFonts w:hint="eastAsia"/>
                <w:szCs w:val="21"/>
                <w:lang w:val="zh-CN" w:eastAsia="zh-CN"/>
              </w:rPr>
              <w:t>8</w:t>
            </w:r>
            <w:r w:rsidRPr="007D4EA2">
              <w:rPr>
                <w:szCs w:val="21"/>
                <w:lang w:eastAsia="zh-CN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9985" w14:textId="3E693428" w:rsidR="00BC6498" w:rsidRPr="0092260A" w:rsidRDefault="0092260A" w:rsidP="0092260A">
    <w:pPr>
      <w:pStyle w:val="aa"/>
      <w:jc w:val="center"/>
      <w:rPr>
        <w:b/>
        <w:bCs/>
        <w:lang w:val="zh-CN" w:eastAsia="zh-CN"/>
      </w:rPr>
    </w:pPr>
    <w:r w:rsidRPr="002968A1">
      <w:rPr>
        <w:lang w:val="zh-CN" w:eastAsia="zh-CN"/>
      </w:rPr>
      <w:t>第</w:t>
    </w:r>
    <w:r w:rsidRPr="002968A1">
      <w:rPr>
        <w:lang w:val="zh-CN" w:eastAsia="zh-CN"/>
      </w:rPr>
      <w:t xml:space="preserve"> </w:t>
    </w:r>
    <w:r w:rsidRPr="002968A1">
      <w:rPr>
        <w:lang w:val="zh-CN" w:eastAsia="zh-CN"/>
      </w:rPr>
      <w:fldChar w:fldCharType="begin"/>
    </w:r>
    <w:r w:rsidRPr="002968A1">
      <w:rPr>
        <w:lang w:val="zh-CN" w:eastAsia="zh-CN"/>
      </w:rPr>
      <w:instrText>PAGE</w:instrText>
    </w:r>
    <w:r w:rsidRPr="002968A1">
      <w:rPr>
        <w:lang w:val="zh-CN" w:eastAsia="zh-CN"/>
      </w:rPr>
      <w:fldChar w:fldCharType="separate"/>
    </w:r>
    <w:r w:rsidRPr="002968A1">
      <w:rPr>
        <w:lang w:val="zh-CN" w:eastAsia="zh-CN"/>
      </w:rPr>
      <w:t>2</w:t>
    </w:r>
    <w:r w:rsidRPr="002968A1">
      <w:rPr>
        <w:lang w:val="zh-CN" w:eastAsia="zh-CN"/>
      </w:rPr>
      <w:fldChar w:fldCharType="end"/>
    </w:r>
    <w:r w:rsidRPr="002968A1">
      <w:rPr>
        <w:lang w:val="zh-CN" w:eastAsia="zh-CN"/>
      </w:rPr>
      <w:t xml:space="preserve"> </w:t>
    </w:r>
    <w:r w:rsidRPr="002968A1">
      <w:rPr>
        <w:lang w:val="zh-CN" w:eastAsia="zh-CN"/>
      </w:rPr>
      <w:t>页</w:t>
    </w:r>
    <w:r w:rsidRPr="002968A1">
      <w:rPr>
        <w:lang w:val="zh-CN" w:eastAsia="zh-CN"/>
      </w:rPr>
      <w:t xml:space="preserve"> / </w:t>
    </w:r>
    <w:r w:rsidRPr="002968A1">
      <w:rPr>
        <w:lang w:val="zh-CN" w:eastAsia="zh-CN"/>
      </w:rPr>
      <w:t>共</w:t>
    </w:r>
    <w:r w:rsidRPr="002968A1">
      <w:rPr>
        <w:lang w:val="zh-CN" w:eastAsia="zh-CN"/>
      </w:rPr>
      <w:t xml:space="preserve"> </w:t>
    </w:r>
    <w:r w:rsidR="00AE2033" w:rsidRPr="002968A1">
      <w:rPr>
        <w:lang w:val="zh-CN" w:eastAsia="zh-CN"/>
      </w:rPr>
      <w:t>7</w:t>
    </w:r>
    <w:r w:rsidRPr="002968A1">
      <w:rPr>
        <w:lang w:val="zh-CN" w:eastAsia="zh-CN"/>
      </w:rPr>
      <w:t xml:space="preserve"> </w:t>
    </w:r>
    <w:r w:rsidRPr="002968A1">
      <w:rPr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8FD3" w14:textId="77777777" w:rsidR="00837FB2" w:rsidRDefault="00837FB2">
      <w:r>
        <w:separator/>
      </w:r>
    </w:p>
  </w:footnote>
  <w:footnote w:type="continuationSeparator" w:id="0">
    <w:p w14:paraId="45365441" w14:textId="77777777" w:rsidR="00837FB2" w:rsidRDefault="00837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7D9D" w14:textId="6B8B1AD8" w:rsidR="004C085C" w:rsidRPr="00C45779" w:rsidRDefault="00BC6341" w:rsidP="00CD69D9">
    <w:pPr>
      <w:pStyle w:val="a8"/>
      <w:pBdr>
        <w:bottom w:val="single" w:sz="4" w:space="0" w:color="auto"/>
      </w:pBdr>
      <w:spacing w:line="360" w:lineRule="auto"/>
      <w:jc w:val="right"/>
      <w:rPr>
        <w:szCs w:val="21"/>
        <w:lang w:val="en-US"/>
      </w:rPr>
    </w:pPr>
    <w:r w:rsidRPr="00C45779">
      <w:rPr>
        <w:b/>
        <w:szCs w:val="21"/>
      </w:rPr>
      <w:t>TX-TF-</w:t>
    </w:r>
    <w:r w:rsidR="001C7E3A">
      <w:rPr>
        <w:rFonts w:hint="eastAsia"/>
        <w:b/>
        <w:szCs w:val="21"/>
        <w:lang w:val="en-US" w:eastAsia="zh-CN"/>
      </w:rPr>
      <w:t>RCN3</w:t>
    </w:r>
    <w:r w:rsidR="00435E75">
      <w:rPr>
        <w:rFonts w:hint="eastAsia"/>
        <w:b/>
        <w:szCs w:val="21"/>
        <w:lang w:val="en-US" w:eastAsia="zh-CN"/>
      </w:rPr>
      <w:t>V2000</w:t>
    </w:r>
    <w:r w:rsidRPr="00C45779">
      <w:rPr>
        <w:b/>
        <w:szCs w:val="21"/>
      </w:rPr>
      <w:t>-PD-011-A</w:t>
    </w:r>
    <w:r w:rsidRPr="00C45779">
      <w:rPr>
        <w:b/>
        <w:bCs/>
      </w:rPr>
      <w:t>0</w:t>
    </w:r>
    <w:r w:rsidR="004C085C" w:rsidRPr="00C45779">
      <w:rPr>
        <w:lang w:val="en-US"/>
      </w:rPr>
      <w:t xml:space="preserve">                                                                </w:t>
    </w:r>
  </w:p>
  <w:p w14:paraId="0334A636" w14:textId="77777777" w:rsidR="001131A5" w:rsidRDefault="001131A5">
    <w:pPr>
      <w:pStyle w:val="a8"/>
      <w:rPr>
        <w:sz w:val="12"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EE59" w14:textId="7871F7BC" w:rsidR="004C085C" w:rsidRDefault="006E1C89" w:rsidP="006E1C89">
    <w:pPr>
      <w:pStyle w:val="a8"/>
      <w:pBdr>
        <w:bottom w:val="single" w:sz="4" w:space="0" w:color="auto"/>
      </w:pBdr>
      <w:adjustRightInd w:val="0"/>
      <w:spacing w:beforeLines="80" w:before="192"/>
      <w:jc w:val="right"/>
      <w:rPr>
        <w:szCs w:val="21"/>
        <w:lang w:val="en-US" w:eastAsia="zh-CN"/>
      </w:rPr>
    </w:pPr>
    <w:r>
      <w:rPr>
        <w:b/>
        <w:szCs w:val="21"/>
      </w:rPr>
      <w:t>TX-TF-</w:t>
    </w:r>
    <w:r>
      <w:rPr>
        <w:b/>
        <w:color w:val="000000" w:themeColor="text1"/>
        <w:szCs w:val="21"/>
      </w:rPr>
      <w:t>NCN3</w:t>
    </w:r>
    <w:r>
      <w:rPr>
        <w:b/>
        <w:szCs w:val="21"/>
      </w:rPr>
      <w:t>-PD-011-A</w:t>
    </w:r>
    <w:r w:rsidRPr="00FF6648">
      <w:rPr>
        <w:b/>
        <w:bCs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2CCEDD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1D2A574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4CA093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AC0CEC40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87A09E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AEAA5F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90EF67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6E4A1B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70EB3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6787E7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7A92D95C"/>
    <w:lvl w:ilvl="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0AC3DB8"/>
    <w:multiLevelType w:val="singleLevel"/>
    <w:tmpl w:val="EFD455C0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48A2161"/>
    <w:multiLevelType w:val="multilevel"/>
    <w:tmpl w:val="04DEF5C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164D490D"/>
    <w:multiLevelType w:val="singleLevel"/>
    <w:tmpl w:val="0298EFBC"/>
    <w:lvl w:ilvl="0">
      <w:start w:val="1"/>
      <w:numFmt w:val="bullet"/>
      <w:pStyle w:val="BodyBulletSQ"/>
      <w:lvlText w:val="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14" w15:restartNumberingAfterBreak="0">
    <w:nsid w:val="33D24DE1"/>
    <w:multiLevelType w:val="multilevel"/>
    <w:tmpl w:val="036CBEC4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0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3746462F"/>
    <w:multiLevelType w:val="multilevel"/>
    <w:tmpl w:val="23B4056C"/>
    <w:lvl w:ilvl="0">
      <w:start w:val="1"/>
      <w:numFmt w:val="decimal"/>
      <w:pStyle w:val="Numberedlist3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Numberedlist32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pStyle w:val="Numberedlist33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9681D0F"/>
    <w:multiLevelType w:val="multilevel"/>
    <w:tmpl w:val="39681D0F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20"/>
      </w:pPr>
    </w:lvl>
    <w:lvl w:ilvl="1">
      <w:start w:val="1"/>
      <w:numFmt w:val="lowerLetter"/>
      <w:lvlText w:val="%2)"/>
      <w:lvlJc w:val="left"/>
      <w:pPr>
        <w:tabs>
          <w:tab w:val="num" w:pos="1695"/>
        </w:tabs>
        <w:ind w:left="1695" w:hanging="420"/>
      </w:pPr>
    </w:lvl>
    <w:lvl w:ilvl="2">
      <w:start w:val="1"/>
      <w:numFmt w:val="lowerRoman"/>
      <w:lvlText w:val="%3."/>
      <w:lvlJc w:val="right"/>
      <w:pPr>
        <w:tabs>
          <w:tab w:val="num" w:pos="2115"/>
        </w:tabs>
        <w:ind w:left="2115" w:hanging="420"/>
      </w:pPr>
    </w:lvl>
    <w:lvl w:ilvl="3">
      <w:start w:val="1"/>
      <w:numFmt w:val="decimal"/>
      <w:lvlText w:val="%4."/>
      <w:lvlJc w:val="left"/>
      <w:pPr>
        <w:tabs>
          <w:tab w:val="num" w:pos="2535"/>
        </w:tabs>
        <w:ind w:left="2535" w:hanging="420"/>
      </w:pPr>
    </w:lvl>
    <w:lvl w:ilvl="4">
      <w:start w:val="1"/>
      <w:numFmt w:val="lowerLetter"/>
      <w:lvlText w:val="%5)"/>
      <w:lvlJc w:val="left"/>
      <w:pPr>
        <w:tabs>
          <w:tab w:val="num" w:pos="2955"/>
        </w:tabs>
        <w:ind w:left="2955" w:hanging="420"/>
      </w:pPr>
    </w:lvl>
    <w:lvl w:ilvl="5">
      <w:start w:val="1"/>
      <w:numFmt w:val="lowerRoman"/>
      <w:lvlText w:val="%6."/>
      <w:lvlJc w:val="right"/>
      <w:pPr>
        <w:tabs>
          <w:tab w:val="num" w:pos="3375"/>
        </w:tabs>
        <w:ind w:left="3375" w:hanging="420"/>
      </w:pPr>
    </w:lvl>
    <w:lvl w:ilvl="6">
      <w:start w:val="1"/>
      <w:numFmt w:val="decimal"/>
      <w:lvlText w:val="%7."/>
      <w:lvlJc w:val="left"/>
      <w:pPr>
        <w:tabs>
          <w:tab w:val="num" w:pos="3795"/>
        </w:tabs>
        <w:ind w:left="3795" w:hanging="420"/>
      </w:pPr>
    </w:lvl>
    <w:lvl w:ilvl="7">
      <w:start w:val="1"/>
      <w:numFmt w:val="lowerLetter"/>
      <w:lvlText w:val="%8)"/>
      <w:lvlJc w:val="left"/>
      <w:pPr>
        <w:tabs>
          <w:tab w:val="num" w:pos="4215"/>
        </w:tabs>
        <w:ind w:left="4215" w:hanging="420"/>
      </w:pPr>
    </w:lvl>
    <w:lvl w:ilvl="8">
      <w:start w:val="1"/>
      <w:numFmt w:val="lowerRoman"/>
      <w:lvlText w:val="%9."/>
      <w:lvlJc w:val="right"/>
      <w:pPr>
        <w:tabs>
          <w:tab w:val="num" w:pos="4635"/>
        </w:tabs>
        <w:ind w:left="4635" w:hanging="420"/>
      </w:pPr>
    </w:lvl>
  </w:abstractNum>
  <w:abstractNum w:abstractNumId="17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8" w15:restartNumberingAfterBreak="0">
    <w:nsid w:val="41370DCB"/>
    <w:multiLevelType w:val="hybridMultilevel"/>
    <w:tmpl w:val="1D640F88"/>
    <w:lvl w:ilvl="0" w:tplc="2F4036D4">
      <w:start w:val="1"/>
      <w:numFmt w:val="decimal"/>
      <w:lvlText w:val="%1、"/>
      <w:lvlJc w:val="left"/>
      <w:pPr>
        <w:tabs>
          <w:tab w:val="num" w:pos="1170"/>
        </w:tabs>
        <w:ind w:left="1170" w:hanging="750"/>
      </w:pPr>
      <w:rPr>
        <w:rFonts w:hint="default"/>
      </w:rPr>
    </w:lvl>
    <w:lvl w:ilvl="1" w:tplc="E4A4F3BA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C4A6A386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C1F6B5FC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1562D826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CED67378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64744E72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BE4E35A0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C1AC740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 w15:restartNumberingAfterBreak="0">
    <w:nsid w:val="41B91AA8"/>
    <w:multiLevelType w:val="hybridMultilevel"/>
    <w:tmpl w:val="92869492"/>
    <w:lvl w:ilvl="0" w:tplc="EC0066B8">
      <w:start w:val="1"/>
      <w:numFmt w:val="bullet"/>
      <w:lvlText w:val="-"/>
      <w:lvlJc w:val="left"/>
      <w:pPr>
        <w:tabs>
          <w:tab w:val="num" w:pos="1680"/>
        </w:tabs>
        <w:ind w:left="1680" w:hanging="420"/>
      </w:pPr>
      <w:rPr>
        <w:rFonts w:ascii="宋体" w:eastAsia="宋体" w:hAnsi="Wingdings" w:hint="eastAsia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1945489"/>
    <w:multiLevelType w:val="hybridMultilevel"/>
    <w:tmpl w:val="867001CA"/>
    <w:lvl w:ilvl="0" w:tplc="9DE6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82F4130"/>
    <w:multiLevelType w:val="singleLevel"/>
    <w:tmpl w:val="D6947B42"/>
    <w:lvl w:ilvl="0">
      <w:start w:val="1"/>
      <w:numFmt w:val="bullet"/>
      <w:pStyle w:val="Bulletwithtex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2" w15:restartNumberingAfterBreak="0">
    <w:nsid w:val="61484059"/>
    <w:multiLevelType w:val="singleLevel"/>
    <w:tmpl w:val="80C2143E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24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25" w15:restartNumberingAfterBreak="0">
    <w:nsid w:val="68804DFB"/>
    <w:multiLevelType w:val="multilevel"/>
    <w:tmpl w:val="12ACAF20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1080"/>
        </w:tabs>
        <w:ind w:left="72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D4B238B"/>
    <w:multiLevelType w:val="singleLevel"/>
    <w:tmpl w:val="3086DEE0"/>
    <w:lvl w:ilvl="0">
      <w:start w:val="1"/>
      <w:numFmt w:val="bullet"/>
      <w:pStyle w:val="Bulletwithtext5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num w:numId="1" w16cid:durableId="126777966">
    <w:abstractNumId w:val="25"/>
  </w:num>
  <w:num w:numId="2" w16cid:durableId="1743067615">
    <w:abstractNumId w:val="21"/>
  </w:num>
  <w:num w:numId="3" w16cid:durableId="1542747243">
    <w:abstractNumId w:val="17"/>
  </w:num>
  <w:num w:numId="4" w16cid:durableId="616444976">
    <w:abstractNumId w:val="24"/>
  </w:num>
  <w:num w:numId="5" w16cid:durableId="1049915754">
    <w:abstractNumId w:val="23"/>
  </w:num>
  <w:num w:numId="6" w16cid:durableId="404300330">
    <w:abstractNumId w:val="26"/>
  </w:num>
  <w:num w:numId="7" w16cid:durableId="865093241">
    <w:abstractNumId w:val="22"/>
  </w:num>
  <w:num w:numId="8" w16cid:durableId="1610701134">
    <w:abstractNumId w:val="15"/>
  </w:num>
  <w:num w:numId="9" w16cid:durableId="939724023">
    <w:abstractNumId w:val="13"/>
  </w:num>
  <w:num w:numId="10" w16cid:durableId="735202491">
    <w:abstractNumId w:val="11"/>
  </w:num>
  <w:num w:numId="11" w16cid:durableId="1242526904">
    <w:abstractNumId w:val="3"/>
  </w:num>
  <w:num w:numId="12" w16cid:durableId="1109350054">
    <w:abstractNumId w:val="14"/>
  </w:num>
  <w:num w:numId="13" w16cid:durableId="1164080049">
    <w:abstractNumId w:val="19"/>
  </w:num>
  <w:num w:numId="14" w16cid:durableId="1532761726">
    <w:abstractNumId w:val="18"/>
  </w:num>
  <w:num w:numId="15" w16cid:durableId="1344241318">
    <w:abstractNumId w:val="20"/>
  </w:num>
  <w:num w:numId="16" w16cid:durableId="1226916598">
    <w:abstractNumId w:val="14"/>
  </w:num>
  <w:num w:numId="17" w16cid:durableId="453334593">
    <w:abstractNumId w:val="14"/>
  </w:num>
  <w:num w:numId="18" w16cid:durableId="2126850607">
    <w:abstractNumId w:val="14"/>
  </w:num>
  <w:num w:numId="19" w16cid:durableId="204029854">
    <w:abstractNumId w:val="14"/>
  </w:num>
  <w:num w:numId="20" w16cid:durableId="1376809760">
    <w:abstractNumId w:val="14"/>
  </w:num>
  <w:num w:numId="21" w16cid:durableId="1033117442">
    <w:abstractNumId w:val="14"/>
  </w:num>
  <w:num w:numId="22" w16cid:durableId="1255474186">
    <w:abstractNumId w:val="14"/>
  </w:num>
  <w:num w:numId="23" w16cid:durableId="435097046">
    <w:abstractNumId w:val="14"/>
  </w:num>
  <w:num w:numId="24" w16cid:durableId="1453745488">
    <w:abstractNumId w:val="14"/>
  </w:num>
  <w:num w:numId="25" w16cid:durableId="1500461079">
    <w:abstractNumId w:val="14"/>
  </w:num>
  <w:num w:numId="26" w16cid:durableId="1770659819">
    <w:abstractNumId w:val="14"/>
  </w:num>
  <w:num w:numId="27" w16cid:durableId="645165359">
    <w:abstractNumId w:val="14"/>
  </w:num>
  <w:num w:numId="28" w16cid:durableId="1220436903">
    <w:abstractNumId w:val="14"/>
  </w:num>
  <w:num w:numId="29" w16cid:durableId="443691095">
    <w:abstractNumId w:val="14"/>
  </w:num>
  <w:num w:numId="30" w16cid:durableId="1739552239">
    <w:abstractNumId w:val="14"/>
  </w:num>
  <w:num w:numId="31" w16cid:durableId="914822807">
    <w:abstractNumId w:val="14"/>
  </w:num>
  <w:num w:numId="32" w16cid:durableId="1543056298">
    <w:abstractNumId w:val="14"/>
  </w:num>
  <w:num w:numId="33" w16cid:durableId="771780408">
    <w:abstractNumId w:val="12"/>
  </w:num>
  <w:num w:numId="34" w16cid:durableId="1374160189">
    <w:abstractNumId w:val="14"/>
  </w:num>
  <w:num w:numId="35" w16cid:durableId="994452831">
    <w:abstractNumId w:val="16"/>
  </w:num>
  <w:num w:numId="36" w16cid:durableId="1534878794">
    <w:abstractNumId w:val="14"/>
  </w:num>
  <w:num w:numId="37" w16cid:durableId="1964918990">
    <w:abstractNumId w:val="14"/>
  </w:num>
  <w:num w:numId="38" w16cid:durableId="1754862333">
    <w:abstractNumId w:val="10"/>
  </w:num>
  <w:num w:numId="39" w16cid:durableId="1490973274">
    <w:abstractNumId w:val="8"/>
  </w:num>
  <w:num w:numId="40" w16cid:durableId="1641808476">
    <w:abstractNumId w:val="2"/>
  </w:num>
  <w:num w:numId="41" w16cid:durableId="1187476970">
    <w:abstractNumId w:val="1"/>
  </w:num>
  <w:num w:numId="42" w16cid:durableId="834805566">
    <w:abstractNumId w:val="0"/>
  </w:num>
  <w:num w:numId="43" w16cid:durableId="696392064">
    <w:abstractNumId w:val="9"/>
  </w:num>
  <w:num w:numId="44" w16cid:durableId="1668749128">
    <w:abstractNumId w:val="7"/>
  </w:num>
  <w:num w:numId="45" w16cid:durableId="1117601442">
    <w:abstractNumId w:val="6"/>
  </w:num>
  <w:num w:numId="46" w16cid:durableId="173689267">
    <w:abstractNumId w:val="5"/>
  </w:num>
  <w:num w:numId="47" w16cid:durableId="488910155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F1E"/>
    <w:rsid w:val="000036DF"/>
    <w:rsid w:val="00003A39"/>
    <w:rsid w:val="000052CD"/>
    <w:rsid w:val="0000572E"/>
    <w:rsid w:val="00007D1E"/>
    <w:rsid w:val="00010661"/>
    <w:rsid w:val="0001247A"/>
    <w:rsid w:val="0001447D"/>
    <w:rsid w:val="0001701B"/>
    <w:rsid w:val="00021394"/>
    <w:rsid w:val="00023461"/>
    <w:rsid w:val="00030505"/>
    <w:rsid w:val="000322B9"/>
    <w:rsid w:val="00033DA5"/>
    <w:rsid w:val="00035166"/>
    <w:rsid w:val="000502AE"/>
    <w:rsid w:val="00051B97"/>
    <w:rsid w:val="0005642C"/>
    <w:rsid w:val="000570EB"/>
    <w:rsid w:val="00057448"/>
    <w:rsid w:val="00061945"/>
    <w:rsid w:val="0006235E"/>
    <w:rsid w:val="00064156"/>
    <w:rsid w:val="00067E0B"/>
    <w:rsid w:val="00084BEE"/>
    <w:rsid w:val="00085B83"/>
    <w:rsid w:val="00085DAE"/>
    <w:rsid w:val="00092439"/>
    <w:rsid w:val="000929A6"/>
    <w:rsid w:val="000969AA"/>
    <w:rsid w:val="000A0219"/>
    <w:rsid w:val="000A111A"/>
    <w:rsid w:val="000A13B9"/>
    <w:rsid w:val="000A1FEB"/>
    <w:rsid w:val="000A2FD6"/>
    <w:rsid w:val="000A4D4A"/>
    <w:rsid w:val="000A625B"/>
    <w:rsid w:val="000A6C3A"/>
    <w:rsid w:val="000A710B"/>
    <w:rsid w:val="000B2379"/>
    <w:rsid w:val="000B5808"/>
    <w:rsid w:val="000C0BB2"/>
    <w:rsid w:val="000C1109"/>
    <w:rsid w:val="000C2F7E"/>
    <w:rsid w:val="000C3151"/>
    <w:rsid w:val="000C3C1C"/>
    <w:rsid w:val="000C41B3"/>
    <w:rsid w:val="000C49E2"/>
    <w:rsid w:val="000C5DDC"/>
    <w:rsid w:val="000C67AF"/>
    <w:rsid w:val="000D024D"/>
    <w:rsid w:val="000D18E5"/>
    <w:rsid w:val="000D242C"/>
    <w:rsid w:val="000E0CA4"/>
    <w:rsid w:val="000E1F2D"/>
    <w:rsid w:val="000E3B92"/>
    <w:rsid w:val="000E456A"/>
    <w:rsid w:val="000F2BAB"/>
    <w:rsid w:val="000F4F72"/>
    <w:rsid w:val="000F5010"/>
    <w:rsid w:val="000F5B8A"/>
    <w:rsid w:val="000F7486"/>
    <w:rsid w:val="001001BD"/>
    <w:rsid w:val="00101E84"/>
    <w:rsid w:val="00106E26"/>
    <w:rsid w:val="00110502"/>
    <w:rsid w:val="00110639"/>
    <w:rsid w:val="00112BB6"/>
    <w:rsid w:val="001131A5"/>
    <w:rsid w:val="001147C4"/>
    <w:rsid w:val="00120B9F"/>
    <w:rsid w:val="00123766"/>
    <w:rsid w:val="00123ED1"/>
    <w:rsid w:val="00127E69"/>
    <w:rsid w:val="00132F84"/>
    <w:rsid w:val="00135CD6"/>
    <w:rsid w:val="00141972"/>
    <w:rsid w:val="0014298F"/>
    <w:rsid w:val="00144085"/>
    <w:rsid w:val="00144A06"/>
    <w:rsid w:val="00144E80"/>
    <w:rsid w:val="00145164"/>
    <w:rsid w:val="001520A5"/>
    <w:rsid w:val="00152232"/>
    <w:rsid w:val="001578D3"/>
    <w:rsid w:val="00161BE0"/>
    <w:rsid w:val="0016458F"/>
    <w:rsid w:val="00164925"/>
    <w:rsid w:val="0016790D"/>
    <w:rsid w:val="00171EB5"/>
    <w:rsid w:val="0017241A"/>
    <w:rsid w:val="00172703"/>
    <w:rsid w:val="00176900"/>
    <w:rsid w:val="00181705"/>
    <w:rsid w:val="00181EA0"/>
    <w:rsid w:val="00183486"/>
    <w:rsid w:val="00183BB1"/>
    <w:rsid w:val="00184DE5"/>
    <w:rsid w:val="00193C04"/>
    <w:rsid w:val="00196590"/>
    <w:rsid w:val="001A0E8D"/>
    <w:rsid w:val="001A40E9"/>
    <w:rsid w:val="001A4718"/>
    <w:rsid w:val="001A5AA6"/>
    <w:rsid w:val="001B0325"/>
    <w:rsid w:val="001B1957"/>
    <w:rsid w:val="001B3436"/>
    <w:rsid w:val="001B64B2"/>
    <w:rsid w:val="001C2BD4"/>
    <w:rsid w:val="001C5677"/>
    <w:rsid w:val="001C594D"/>
    <w:rsid w:val="001C618F"/>
    <w:rsid w:val="001C7E3A"/>
    <w:rsid w:val="001D0AE2"/>
    <w:rsid w:val="001D1F4D"/>
    <w:rsid w:val="001D21B3"/>
    <w:rsid w:val="001D4DDD"/>
    <w:rsid w:val="001D7E4D"/>
    <w:rsid w:val="001E0A45"/>
    <w:rsid w:val="001E7FB0"/>
    <w:rsid w:val="001F41EE"/>
    <w:rsid w:val="001F5A51"/>
    <w:rsid w:val="001F5A9B"/>
    <w:rsid w:val="001F6F4C"/>
    <w:rsid w:val="001F7943"/>
    <w:rsid w:val="0020193C"/>
    <w:rsid w:val="00201A7D"/>
    <w:rsid w:val="00202195"/>
    <w:rsid w:val="00204CAB"/>
    <w:rsid w:val="00206793"/>
    <w:rsid w:val="002102F2"/>
    <w:rsid w:val="00211EF4"/>
    <w:rsid w:val="00212263"/>
    <w:rsid w:val="00214AF2"/>
    <w:rsid w:val="00217653"/>
    <w:rsid w:val="002204C4"/>
    <w:rsid w:val="00233AE4"/>
    <w:rsid w:val="002351C2"/>
    <w:rsid w:val="00235E19"/>
    <w:rsid w:val="002372E2"/>
    <w:rsid w:val="002403C0"/>
    <w:rsid w:val="0024304C"/>
    <w:rsid w:val="002460B7"/>
    <w:rsid w:val="002557FE"/>
    <w:rsid w:val="00255B94"/>
    <w:rsid w:val="00260DA0"/>
    <w:rsid w:val="002664A3"/>
    <w:rsid w:val="00267838"/>
    <w:rsid w:val="0028169F"/>
    <w:rsid w:val="00282721"/>
    <w:rsid w:val="00282E1C"/>
    <w:rsid w:val="00282E2F"/>
    <w:rsid w:val="00282E76"/>
    <w:rsid w:val="00287299"/>
    <w:rsid w:val="0028758F"/>
    <w:rsid w:val="00287BE7"/>
    <w:rsid w:val="0029270C"/>
    <w:rsid w:val="002951E5"/>
    <w:rsid w:val="002959AB"/>
    <w:rsid w:val="002968A1"/>
    <w:rsid w:val="002A082D"/>
    <w:rsid w:val="002A0ACF"/>
    <w:rsid w:val="002A38FE"/>
    <w:rsid w:val="002A471A"/>
    <w:rsid w:val="002A4ED2"/>
    <w:rsid w:val="002A5610"/>
    <w:rsid w:val="002A60F0"/>
    <w:rsid w:val="002A749A"/>
    <w:rsid w:val="002A76EC"/>
    <w:rsid w:val="002B10CC"/>
    <w:rsid w:val="002B1BE2"/>
    <w:rsid w:val="002B27F4"/>
    <w:rsid w:val="002B33A6"/>
    <w:rsid w:val="002B7A40"/>
    <w:rsid w:val="002C1771"/>
    <w:rsid w:val="002C1F82"/>
    <w:rsid w:val="002C2464"/>
    <w:rsid w:val="002C5909"/>
    <w:rsid w:val="002D1B97"/>
    <w:rsid w:val="002D3F14"/>
    <w:rsid w:val="002D4C90"/>
    <w:rsid w:val="002D5154"/>
    <w:rsid w:val="002E17CC"/>
    <w:rsid w:val="002E429D"/>
    <w:rsid w:val="002E569C"/>
    <w:rsid w:val="002E7DA9"/>
    <w:rsid w:val="002F12C1"/>
    <w:rsid w:val="002F163A"/>
    <w:rsid w:val="002F2FDF"/>
    <w:rsid w:val="002F3C3E"/>
    <w:rsid w:val="00300351"/>
    <w:rsid w:val="003013ED"/>
    <w:rsid w:val="00304365"/>
    <w:rsid w:val="00310C02"/>
    <w:rsid w:val="00315422"/>
    <w:rsid w:val="0031579F"/>
    <w:rsid w:val="0032005C"/>
    <w:rsid w:val="003202FC"/>
    <w:rsid w:val="00322482"/>
    <w:rsid w:val="003234BF"/>
    <w:rsid w:val="003258FE"/>
    <w:rsid w:val="00326CFE"/>
    <w:rsid w:val="003303A3"/>
    <w:rsid w:val="00331D81"/>
    <w:rsid w:val="003353DB"/>
    <w:rsid w:val="00336A8E"/>
    <w:rsid w:val="00340628"/>
    <w:rsid w:val="00340A00"/>
    <w:rsid w:val="00340EB9"/>
    <w:rsid w:val="00341C02"/>
    <w:rsid w:val="0034415F"/>
    <w:rsid w:val="00345205"/>
    <w:rsid w:val="003458B9"/>
    <w:rsid w:val="00346591"/>
    <w:rsid w:val="00346A66"/>
    <w:rsid w:val="00351F62"/>
    <w:rsid w:val="003533FE"/>
    <w:rsid w:val="00364DC1"/>
    <w:rsid w:val="00366510"/>
    <w:rsid w:val="00371C20"/>
    <w:rsid w:val="003757CC"/>
    <w:rsid w:val="003773CF"/>
    <w:rsid w:val="00377AF3"/>
    <w:rsid w:val="0038016C"/>
    <w:rsid w:val="0038153A"/>
    <w:rsid w:val="00381787"/>
    <w:rsid w:val="00381C96"/>
    <w:rsid w:val="0038204E"/>
    <w:rsid w:val="003832B7"/>
    <w:rsid w:val="003834FA"/>
    <w:rsid w:val="003845E8"/>
    <w:rsid w:val="00384844"/>
    <w:rsid w:val="00386B10"/>
    <w:rsid w:val="003871DB"/>
    <w:rsid w:val="00391079"/>
    <w:rsid w:val="00391C52"/>
    <w:rsid w:val="00391C69"/>
    <w:rsid w:val="00392A1A"/>
    <w:rsid w:val="003938A9"/>
    <w:rsid w:val="0039669C"/>
    <w:rsid w:val="0039727C"/>
    <w:rsid w:val="003A264F"/>
    <w:rsid w:val="003A26BA"/>
    <w:rsid w:val="003A44B9"/>
    <w:rsid w:val="003A5191"/>
    <w:rsid w:val="003B334A"/>
    <w:rsid w:val="003B3376"/>
    <w:rsid w:val="003B4584"/>
    <w:rsid w:val="003B6002"/>
    <w:rsid w:val="003B7F8A"/>
    <w:rsid w:val="003C3677"/>
    <w:rsid w:val="003C53E6"/>
    <w:rsid w:val="003C753B"/>
    <w:rsid w:val="003D15AD"/>
    <w:rsid w:val="003D1D14"/>
    <w:rsid w:val="003D4372"/>
    <w:rsid w:val="003D5022"/>
    <w:rsid w:val="003D5048"/>
    <w:rsid w:val="003D5A1F"/>
    <w:rsid w:val="003E05B1"/>
    <w:rsid w:val="003E07E0"/>
    <w:rsid w:val="003E0D70"/>
    <w:rsid w:val="003E2B9C"/>
    <w:rsid w:val="003E2C3F"/>
    <w:rsid w:val="003E6FF8"/>
    <w:rsid w:val="003F2517"/>
    <w:rsid w:val="003F5199"/>
    <w:rsid w:val="003F56ED"/>
    <w:rsid w:val="003F7A1C"/>
    <w:rsid w:val="004033E6"/>
    <w:rsid w:val="004077E8"/>
    <w:rsid w:val="0041019D"/>
    <w:rsid w:val="00410308"/>
    <w:rsid w:val="0041256F"/>
    <w:rsid w:val="00416540"/>
    <w:rsid w:val="0042023F"/>
    <w:rsid w:val="004204E9"/>
    <w:rsid w:val="0042525A"/>
    <w:rsid w:val="00425A9D"/>
    <w:rsid w:val="004264B7"/>
    <w:rsid w:val="00426C8D"/>
    <w:rsid w:val="00430851"/>
    <w:rsid w:val="00433616"/>
    <w:rsid w:val="00435E75"/>
    <w:rsid w:val="00436AC6"/>
    <w:rsid w:val="00441EFD"/>
    <w:rsid w:val="0044263D"/>
    <w:rsid w:val="00446C4C"/>
    <w:rsid w:val="00452834"/>
    <w:rsid w:val="004536EF"/>
    <w:rsid w:val="0045440C"/>
    <w:rsid w:val="004544E2"/>
    <w:rsid w:val="00454527"/>
    <w:rsid w:val="00454B11"/>
    <w:rsid w:val="00455B78"/>
    <w:rsid w:val="00456CE7"/>
    <w:rsid w:val="00463B70"/>
    <w:rsid w:val="00466261"/>
    <w:rsid w:val="00466849"/>
    <w:rsid w:val="00467321"/>
    <w:rsid w:val="00470C6C"/>
    <w:rsid w:val="004716DA"/>
    <w:rsid w:val="00476D88"/>
    <w:rsid w:val="00482132"/>
    <w:rsid w:val="0048249E"/>
    <w:rsid w:val="00486B3A"/>
    <w:rsid w:val="0048787F"/>
    <w:rsid w:val="004913DF"/>
    <w:rsid w:val="004934E0"/>
    <w:rsid w:val="0049667E"/>
    <w:rsid w:val="0049688E"/>
    <w:rsid w:val="00497903"/>
    <w:rsid w:val="00497EF6"/>
    <w:rsid w:val="004A209C"/>
    <w:rsid w:val="004A258A"/>
    <w:rsid w:val="004A311C"/>
    <w:rsid w:val="004A668D"/>
    <w:rsid w:val="004A6699"/>
    <w:rsid w:val="004B0082"/>
    <w:rsid w:val="004B27D9"/>
    <w:rsid w:val="004B2ADC"/>
    <w:rsid w:val="004B4E9F"/>
    <w:rsid w:val="004B6710"/>
    <w:rsid w:val="004C085C"/>
    <w:rsid w:val="004C337D"/>
    <w:rsid w:val="004C5601"/>
    <w:rsid w:val="004C673D"/>
    <w:rsid w:val="004C6D67"/>
    <w:rsid w:val="004D3ED3"/>
    <w:rsid w:val="004D531B"/>
    <w:rsid w:val="004D54D4"/>
    <w:rsid w:val="004D5501"/>
    <w:rsid w:val="004E2803"/>
    <w:rsid w:val="004F0D3E"/>
    <w:rsid w:val="004F502C"/>
    <w:rsid w:val="00504023"/>
    <w:rsid w:val="0050678C"/>
    <w:rsid w:val="00506A60"/>
    <w:rsid w:val="00511B20"/>
    <w:rsid w:val="00511CD2"/>
    <w:rsid w:val="005169D1"/>
    <w:rsid w:val="00516A13"/>
    <w:rsid w:val="00520CB5"/>
    <w:rsid w:val="00522095"/>
    <w:rsid w:val="005227AB"/>
    <w:rsid w:val="005238A7"/>
    <w:rsid w:val="0052414A"/>
    <w:rsid w:val="005346A4"/>
    <w:rsid w:val="005404DC"/>
    <w:rsid w:val="005409AD"/>
    <w:rsid w:val="00543C89"/>
    <w:rsid w:val="00545537"/>
    <w:rsid w:val="00546D29"/>
    <w:rsid w:val="0054714E"/>
    <w:rsid w:val="005529DC"/>
    <w:rsid w:val="00553CA4"/>
    <w:rsid w:val="0055453F"/>
    <w:rsid w:val="00555886"/>
    <w:rsid w:val="00555B97"/>
    <w:rsid w:val="00556803"/>
    <w:rsid w:val="005576F9"/>
    <w:rsid w:val="00557B93"/>
    <w:rsid w:val="005602DE"/>
    <w:rsid w:val="00560B7C"/>
    <w:rsid w:val="005616EF"/>
    <w:rsid w:val="00565773"/>
    <w:rsid w:val="00567400"/>
    <w:rsid w:val="005742AF"/>
    <w:rsid w:val="00574309"/>
    <w:rsid w:val="00575F2F"/>
    <w:rsid w:val="005777F2"/>
    <w:rsid w:val="005839B4"/>
    <w:rsid w:val="00584A1D"/>
    <w:rsid w:val="005871A0"/>
    <w:rsid w:val="00587C8C"/>
    <w:rsid w:val="0059103C"/>
    <w:rsid w:val="005934DF"/>
    <w:rsid w:val="00594001"/>
    <w:rsid w:val="005A204C"/>
    <w:rsid w:val="005A224A"/>
    <w:rsid w:val="005A481C"/>
    <w:rsid w:val="005A6280"/>
    <w:rsid w:val="005A6D67"/>
    <w:rsid w:val="005B0E1D"/>
    <w:rsid w:val="005C0785"/>
    <w:rsid w:val="005C0D8B"/>
    <w:rsid w:val="005C2FF5"/>
    <w:rsid w:val="005C3557"/>
    <w:rsid w:val="005C4E28"/>
    <w:rsid w:val="005C6754"/>
    <w:rsid w:val="005D5A7C"/>
    <w:rsid w:val="005D6640"/>
    <w:rsid w:val="005E329B"/>
    <w:rsid w:val="005E5C90"/>
    <w:rsid w:val="005F063A"/>
    <w:rsid w:val="005F11D0"/>
    <w:rsid w:val="005F4DDC"/>
    <w:rsid w:val="006012D8"/>
    <w:rsid w:val="0060167D"/>
    <w:rsid w:val="00601AF2"/>
    <w:rsid w:val="0060335D"/>
    <w:rsid w:val="00604E61"/>
    <w:rsid w:val="00605CAE"/>
    <w:rsid w:val="006067E7"/>
    <w:rsid w:val="00616823"/>
    <w:rsid w:val="006214AF"/>
    <w:rsid w:val="0062250E"/>
    <w:rsid w:val="00623C9B"/>
    <w:rsid w:val="00632323"/>
    <w:rsid w:val="0063349D"/>
    <w:rsid w:val="00633CC8"/>
    <w:rsid w:val="00635CBE"/>
    <w:rsid w:val="00636FDD"/>
    <w:rsid w:val="00641C8B"/>
    <w:rsid w:val="00643636"/>
    <w:rsid w:val="006457C1"/>
    <w:rsid w:val="00646E06"/>
    <w:rsid w:val="00650611"/>
    <w:rsid w:val="00651956"/>
    <w:rsid w:val="00652B7D"/>
    <w:rsid w:val="00660051"/>
    <w:rsid w:val="00663091"/>
    <w:rsid w:val="00664F5C"/>
    <w:rsid w:val="00665753"/>
    <w:rsid w:val="00666697"/>
    <w:rsid w:val="00670BD8"/>
    <w:rsid w:val="006712F4"/>
    <w:rsid w:val="00673A79"/>
    <w:rsid w:val="00674DAC"/>
    <w:rsid w:val="0068212D"/>
    <w:rsid w:val="00684CBE"/>
    <w:rsid w:val="00685192"/>
    <w:rsid w:val="00685AB7"/>
    <w:rsid w:val="006867A9"/>
    <w:rsid w:val="00693B77"/>
    <w:rsid w:val="00693BB4"/>
    <w:rsid w:val="00693ED9"/>
    <w:rsid w:val="00695FAE"/>
    <w:rsid w:val="006975DB"/>
    <w:rsid w:val="006A1A8B"/>
    <w:rsid w:val="006A3518"/>
    <w:rsid w:val="006A6948"/>
    <w:rsid w:val="006A759D"/>
    <w:rsid w:val="006B1825"/>
    <w:rsid w:val="006B1A1F"/>
    <w:rsid w:val="006B2A29"/>
    <w:rsid w:val="006C03CF"/>
    <w:rsid w:val="006C323B"/>
    <w:rsid w:val="006D15D9"/>
    <w:rsid w:val="006D25F4"/>
    <w:rsid w:val="006D2F16"/>
    <w:rsid w:val="006D4BBC"/>
    <w:rsid w:val="006D65F1"/>
    <w:rsid w:val="006D7A9B"/>
    <w:rsid w:val="006E1C89"/>
    <w:rsid w:val="006E5518"/>
    <w:rsid w:val="006F1199"/>
    <w:rsid w:val="006F1699"/>
    <w:rsid w:val="006F483B"/>
    <w:rsid w:val="006F6F26"/>
    <w:rsid w:val="0070279A"/>
    <w:rsid w:val="007056F4"/>
    <w:rsid w:val="0070673F"/>
    <w:rsid w:val="00723736"/>
    <w:rsid w:val="007250A8"/>
    <w:rsid w:val="00725F9E"/>
    <w:rsid w:val="0073458A"/>
    <w:rsid w:val="00735A79"/>
    <w:rsid w:val="0074075E"/>
    <w:rsid w:val="007411CA"/>
    <w:rsid w:val="0074187E"/>
    <w:rsid w:val="007436E2"/>
    <w:rsid w:val="00743901"/>
    <w:rsid w:val="00746A6B"/>
    <w:rsid w:val="00746D96"/>
    <w:rsid w:val="00750911"/>
    <w:rsid w:val="00757E3E"/>
    <w:rsid w:val="007640C8"/>
    <w:rsid w:val="00766453"/>
    <w:rsid w:val="007669CF"/>
    <w:rsid w:val="007714EC"/>
    <w:rsid w:val="00774409"/>
    <w:rsid w:val="00775644"/>
    <w:rsid w:val="00777290"/>
    <w:rsid w:val="00783510"/>
    <w:rsid w:val="00783E4F"/>
    <w:rsid w:val="0078477E"/>
    <w:rsid w:val="0078488C"/>
    <w:rsid w:val="00784BBB"/>
    <w:rsid w:val="007853A2"/>
    <w:rsid w:val="007856B6"/>
    <w:rsid w:val="007904DE"/>
    <w:rsid w:val="00791F54"/>
    <w:rsid w:val="00792A17"/>
    <w:rsid w:val="00792A25"/>
    <w:rsid w:val="00792A48"/>
    <w:rsid w:val="00792C64"/>
    <w:rsid w:val="0079306E"/>
    <w:rsid w:val="00793203"/>
    <w:rsid w:val="00793E87"/>
    <w:rsid w:val="00793EE2"/>
    <w:rsid w:val="007947FB"/>
    <w:rsid w:val="007969B4"/>
    <w:rsid w:val="007A1926"/>
    <w:rsid w:val="007A235F"/>
    <w:rsid w:val="007A562B"/>
    <w:rsid w:val="007B7659"/>
    <w:rsid w:val="007C26C7"/>
    <w:rsid w:val="007C2B0D"/>
    <w:rsid w:val="007C3210"/>
    <w:rsid w:val="007C59E9"/>
    <w:rsid w:val="007D46BD"/>
    <w:rsid w:val="007D4EA2"/>
    <w:rsid w:val="007D68F6"/>
    <w:rsid w:val="007D7033"/>
    <w:rsid w:val="007E0915"/>
    <w:rsid w:val="007E183A"/>
    <w:rsid w:val="007E1F88"/>
    <w:rsid w:val="007E262C"/>
    <w:rsid w:val="007E2DA5"/>
    <w:rsid w:val="007E3AAB"/>
    <w:rsid w:val="007E4272"/>
    <w:rsid w:val="007E42D9"/>
    <w:rsid w:val="007F3E96"/>
    <w:rsid w:val="007F449D"/>
    <w:rsid w:val="007F799F"/>
    <w:rsid w:val="00801C0D"/>
    <w:rsid w:val="00802118"/>
    <w:rsid w:val="008034CC"/>
    <w:rsid w:val="008037D0"/>
    <w:rsid w:val="00803CB1"/>
    <w:rsid w:val="00804FC6"/>
    <w:rsid w:val="00805D7F"/>
    <w:rsid w:val="00812AA6"/>
    <w:rsid w:val="00817401"/>
    <w:rsid w:val="00823237"/>
    <w:rsid w:val="00823A9C"/>
    <w:rsid w:val="00825341"/>
    <w:rsid w:val="00826E24"/>
    <w:rsid w:val="00827355"/>
    <w:rsid w:val="00827BA9"/>
    <w:rsid w:val="00831A74"/>
    <w:rsid w:val="00831D97"/>
    <w:rsid w:val="008326BE"/>
    <w:rsid w:val="00833235"/>
    <w:rsid w:val="008332BD"/>
    <w:rsid w:val="0083528F"/>
    <w:rsid w:val="0083540A"/>
    <w:rsid w:val="00837EAF"/>
    <w:rsid w:val="00837F0A"/>
    <w:rsid w:val="00837FB2"/>
    <w:rsid w:val="00842DEB"/>
    <w:rsid w:val="00851D7B"/>
    <w:rsid w:val="0085515C"/>
    <w:rsid w:val="0085531F"/>
    <w:rsid w:val="00866119"/>
    <w:rsid w:val="00870636"/>
    <w:rsid w:val="0087097F"/>
    <w:rsid w:val="00872689"/>
    <w:rsid w:val="008802BA"/>
    <w:rsid w:val="00880727"/>
    <w:rsid w:val="00880EF5"/>
    <w:rsid w:val="008822D1"/>
    <w:rsid w:val="00884662"/>
    <w:rsid w:val="0088728B"/>
    <w:rsid w:val="00890712"/>
    <w:rsid w:val="00894860"/>
    <w:rsid w:val="00896639"/>
    <w:rsid w:val="008A00D2"/>
    <w:rsid w:val="008A073B"/>
    <w:rsid w:val="008A13AD"/>
    <w:rsid w:val="008A281D"/>
    <w:rsid w:val="008A2F60"/>
    <w:rsid w:val="008A553C"/>
    <w:rsid w:val="008A55E8"/>
    <w:rsid w:val="008A66E1"/>
    <w:rsid w:val="008A6B95"/>
    <w:rsid w:val="008A6F69"/>
    <w:rsid w:val="008B0123"/>
    <w:rsid w:val="008B0B65"/>
    <w:rsid w:val="008B3D67"/>
    <w:rsid w:val="008B50C4"/>
    <w:rsid w:val="008B64BB"/>
    <w:rsid w:val="008B6673"/>
    <w:rsid w:val="008B7A5A"/>
    <w:rsid w:val="008B7E6A"/>
    <w:rsid w:val="008C4B73"/>
    <w:rsid w:val="008C5D39"/>
    <w:rsid w:val="008C7132"/>
    <w:rsid w:val="008D04F4"/>
    <w:rsid w:val="008D169A"/>
    <w:rsid w:val="008D2CCD"/>
    <w:rsid w:val="008D37BB"/>
    <w:rsid w:val="008D3FC2"/>
    <w:rsid w:val="008D6CEE"/>
    <w:rsid w:val="008E03F4"/>
    <w:rsid w:val="008E0407"/>
    <w:rsid w:val="008E0975"/>
    <w:rsid w:val="008E1C02"/>
    <w:rsid w:val="008E2648"/>
    <w:rsid w:val="008F1E57"/>
    <w:rsid w:val="008F2259"/>
    <w:rsid w:val="008F3D1B"/>
    <w:rsid w:val="008F5F01"/>
    <w:rsid w:val="008F6966"/>
    <w:rsid w:val="0090181F"/>
    <w:rsid w:val="00901A90"/>
    <w:rsid w:val="009026B8"/>
    <w:rsid w:val="00903F06"/>
    <w:rsid w:val="009045F7"/>
    <w:rsid w:val="00905788"/>
    <w:rsid w:val="00905B8E"/>
    <w:rsid w:val="00907161"/>
    <w:rsid w:val="00907ACC"/>
    <w:rsid w:val="00914937"/>
    <w:rsid w:val="00914DCE"/>
    <w:rsid w:val="009170AE"/>
    <w:rsid w:val="009173CB"/>
    <w:rsid w:val="00920090"/>
    <w:rsid w:val="0092260A"/>
    <w:rsid w:val="00923696"/>
    <w:rsid w:val="009300F1"/>
    <w:rsid w:val="0093213B"/>
    <w:rsid w:val="0093379E"/>
    <w:rsid w:val="009341E9"/>
    <w:rsid w:val="00935C18"/>
    <w:rsid w:val="00937327"/>
    <w:rsid w:val="00940C60"/>
    <w:rsid w:val="00942A17"/>
    <w:rsid w:val="0095007D"/>
    <w:rsid w:val="00951947"/>
    <w:rsid w:val="00952B77"/>
    <w:rsid w:val="0095322E"/>
    <w:rsid w:val="00955C3D"/>
    <w:rsid w:val="009563C5"/>
    <w:rsid w:val="00957C75"/>
    <w:rsid w:val="00962041"/>
    <w:rsid w:val="009621BB"/>
    <w:rsid w:val="009639A4"/>
    <w:rsid w:val="00963E01"/>
    <w:rsid w:val="00965632"/>
    <w:rsid w:val="0096787E"/>
    <w:rsid w:val="00967BD2"/>
    <w:rsid w:val="00970B8C"/>
    <w:rsid w:val="00973E9B"/>
    <w:rsid w:val="009753FC"/>
    <w:rsid w:val="00975BF8"/>
    <w:rsid w:val="009812D7"/>
    <w:rsid w:val="0098327C"/>
    <w:rsid w:val="009840CD"/>
    <w:rsid w:val="00984BA6"/>
    <w:rsid w:val="00984BC3"/>
    <w:rsid w:val="00985D46"/>
    <w:rsid w:val="0098722D"/>
    <w:rsid w:val="00987EB6"/>
    <w:rsid w:val="00991FDD"/>
    <w:rsid w:val="00992A8C"/>
    <w:rsid w:val="0099340A"/>
    <w:rsid w:val="009A4455"/>
    <w:rsid w:val="009A5DFB"/>
    <w:rsid w:val="009A6EB4"/>
    <w:rsid w:val="009B063F"/>
    <w:rsid w:val="009B25DC"/>
    <w:rsid w:val="009B3C89"/>
    <w:rsid w:val="009B5313"/>
    <w:rsid w:val="009B585E"/>
    <w:rsid w:val="009B6790"/>
    <w:rsid w:val="009C2DB9"/>
    <w:rsid w:val="009C4027"/>
    <w:rsid w:val="009C5E2D"/>
    <w:rsid w:val="009C7E50"/>
    <w:rsid w:val="009D041E"/>
    <w:rsid w:val="009D0D91"/>
    <w:rsid w:val="009D13A7"/>
    <w:rsid w:val="009D3DC1"/>
    <w:rsid w:val="009D4FB9"/>
    <w:rsid w:val="009D55EA"/>
    <w:rsid w:val="009D5B5A"/>
    <w:rsid w:val="009D67D3"/>
    <w:rsid w:val="009E10D5"/>
    <w:rsid w:val="009E2240"/>
    <w:rsid w:val="009E3047"/>
    <w:rsid w:val="009E3961"/>
    <w:rsid w:val="009E3F4A"/>
    <w:rsid w:val="009E4A58"/>
    <w:rsid w:val="009E4F04"/>
    <w:rsid w:val="009E5431"/>
    <w:rsid w:val="009F0551"/>
    <w:rsid w:val="009F1A5B"/>
    <w:rsid w:val="009F72FB"/>
    <w:rsid w:val="00A00DF0"/>
    <w:rsid w:val="00A02845"/>
    <w:rsid w:val="00A04028"/>
    <w:rsid w:val="00A05C64"/>
    <w:rsid w:val="00A05E8A"/>
    <w:rsid w:val="00A079A7"/>
    <w:rsid w:val="00A10BB6"/>
    <w:rsid w:val="00A133AC"/>
    <w:rsid w:val="00A150F9"/>
    <w:rsid w:val="00A16F88"/>
    <w:rsid w:val="00A1716E"/>
    <w:rsid w:val="00A1797E"/>
    <w:rsid w:val="00A204DA"/>
    <w:rsid w:val="00A25877"/>
    <w:rsid w:val="00A27C4B"/>
    <w:rsid w:val="00A32CE7"/>
    <w:rsid w:val="00A35AEF"/>
    <w:rsid w:val="00A3631E"/>
    <w:rsid w:val="00A3721B"/>
    <w:rsid w:val="00A3797A"/>
    <w:rsid w:val="00A40738"/>
    <w:rsid w:val="00A41B6C"/>
    <w:rsid w:val="00A4431B"/>
    <w:rsid w:val="00A448A9"/>
    <w:rsid w:val="00A46E81"/>
    <w:rsid w:val="00A50822"/>
    <w:rsid w:val="00A50878"/>
    <w:rsid w:val="00A574A2"/>
    <w:rsid w:val="00A57D86"/>
    <w:rsid w:val="00A60653"/>
    <w:rsid w:val="00A63B2E"/>
    <w:rsid w:val="00A6539B"/>
    <w:rsid w:val="00A67C39"/>
    <w:rsid w:val="00A703D4"/>
    <w:rsid w:val="00A709B3"/>
    <w:rsid w:val="00A72FBA"/>
    <w:rsid w:val="00A7314C"/>
    <w:rsid w:val="00A7453C"/>
    <w:rsid w:val="00A75469"/>
    <w:rsid w:val="00A77EE2"/>
    <w:rsid w:val="00A818F8"/>
    <w:rsid w:val="00A85114"/>
    <w:rsid w:val="00A852F9"/>
    <w:rsid w:val="00A94BB4"/>
    <w:rsid w:val="00A9678A"/>
    <w:rsid w:val="00AA58C7"/>
    <w:rsid w:val="00AA6A48"/>
    <w:rsid w:val="00AB105C"/>
    <w:rsid w:val="00AB41C7"/>
    <w:rsid w:val="00AB53D1"/>
    <w:rsid w:val="00AB55F3"/>
    <w:rsid w:val="00AC04CA"/>
    <w:rsid w:val="00AC08B4"/>
    <w:rsid w:val="00AC100D"/>
    <w:rsid w:val="00AC38C1"/>
    <w:rsid w:val="00AC433C"/>
    <w:rsid w:val="00AC647C"/>
    <w:rsid w:val="00AD002F"/>
    <w:rsid w:val="00AD1872"/>
    <w:rsid w:val="00AD388C"/>
    <w:rsid w:val="00AD738E"/>
    <w:rsid w:val="00AE0144"/>
    <w:rsid w:val="00AE1211"/>
    <w:rsid w:val="00AE2033"/>
    <w:rsid w:val="00AE2232"/>
    <w:rsid w:val="00AE40C5"/>
    <w:rsid w:val="00AE5421"/>
    <w:rsid w:val="00AF2867"/>
    <w:rsid w:val="00AF3968"/>
    <w:rsid w:val="00B021D7"/>
    <w:rsid w:val="00B0731F"/>
    <w:rsid w:val="00B111BF"/>
    <w:rsid w:val="00B13B1F"/>
    <w:rsid w:val="00B152C3"/>
    <w:rsid w:val="00B15CCD"/>
    <w:rsid w:val="00B170E0"/>
    <w:rsid w:val="00B17AF7"/>
    <w:rsid w:val="00B23373"/>
    <w:rsid w:val="00B2391A"/>
    <w:rsid w:val="00B24147"/>
    <w:rsid w:val="00B2462E"/>
    <w:rsid w:val="00B31B33"/>
    <w:rsid w:val="00B31E31"/>
    <w:rsid w:val="00B321A9"/>
    <w:rsid w:val="00B43D1D"/>
    <w:rsid w:val="00B4479E"/>
    <w:rsid w:val="00B45F17"/>
    <w:rsid w:val="00B4676D"/>
    <w:rsid w:val="00B46BBC"/>
    <w:rsid w:val="00B529D9"/>
    <w:rsid w:val="00B52EF1"/>
    <w:rsid w:val="00B540A6"/>
    <w:rsid w:val="00B5664E"/>
    <w:rsid w:val="00B567B7"/>
    <w:rsid w:val="00B57216"/>
    <w:rsid w:val="00B578CB"/>
    <w:rsid w:val="00B61E94"/>
    <w:rsid w:val="00B6275D"/>
    <w:rsid w:val="00B64592"/>
    <w:rsid w:val="00B65141"/>
    <w:rsid w:val="00B65881"/>
    <w:rsid w:val="00B7115D"/>
    <w:rsid w:val="00B766D1"/>
    <w:rsid w:val="00B80118"/>
    <w:rsid w:val="00B81010"/>
    <w:rsid w:val="00B82395"/>
    <w:rsid w:val="00B858B6"/>
    <w:rsid w:val="00B87FAE"/>
    <w:rsid w:val="00B902AE"/>
    <w:rsid w:val="00B904D3"/>
    <w:rsid w:val="00B90924"/>
    <w:rsid w:val="00B92083"/>
    <w:rsid w:val="00B9244D"/>
    <w:rsid w:val="00B93D92"/>
    <w:rsid w:val="00B95620"/>
    <w:rsid w:val="00BA176F"/>
    <w:rsid w:val="00BA20AB"/>
    <w:rsid w:val="00BA34F0"/>
    <w:rsid w:val="00BA536C"/>
    <w:rsid w:val="00BA53BC"/>
    <w:rsid w:val="00BA72E0"/>
    <w:rsid w:val="00BB2DF6"/>
    <w:rsid w:val="00BB33A2"/>
    <w:rsid w:val="00BB4631"/>
    <w:rsid w:val="00BB52AF"/>
    <w:rsid w:val="00BB5A8A"/>
    <w:rsid w:val="00BB6A08"/>
    <w:rsid w:val="00BB7494"/>
    <w:rsid w:val="00BB75D6"/>
    <w:rsid w:val="00BB7CB7"/>
    <w:rsid w:val="00BC1326"/>
    <w:rsid w:val="00BC1BF6"/>
    <w:rsid w:val="00BC3BD2"/>
    <w:rsid w:val="00BC4813"/>
    <w:rsid w:val="00BC4E1A"/>
    <w:rsid w:val="00BC5F50"/>
    <w:rsid w:val="00BC6341"/>
    <w:rsid w:val="00BC6498"/>
    <w:rsid w:val="00BD3062"/>
    <w:rsid w:val="00BD337E"/>
    <w:rsid w:val="00BD6669"/>
    <w:rsid w:val="00BD6B5A"/>
    <w:rsid w:val="00BD6CDA"/>
    <w:rsid w:val="00BE02CA"/>
    <w:rsid w:val="00BE771D"/>
    <w:rsid w:val="00BE7F15"/>
    <w:rsid w:val="00BF1E21"/>
    <w:rsid w:val="00BF3CA7"/>
    <w:rsid w:val="00C006D0"/>
    <w:rsid w:val="00C02012"/>
    <w:rsid w:val="00C0212C"/>
    <w:rsid w:val="00C0320B"/>
    <w:rsid w:val="00C03D13"/>
    <w:rsid w:val="00C059B1"/>
    <w:rsid w:val="00C1168B"/>
    <w:rsid w:val="00C1308E"/>
    <w:rsid w:val="00C135E4"/>
    <w:rsid w:val="00C13E29"/>
    <w:rsid w:val="00C16EB6"/>
    <w:rsid w:val="00C20E7F"/>
    <w:rsid w:val="00C22651"/>
    <w:rsid w:val="00C22B37"/>
    <w:rsid w:val="00C22D9F"/>
    <w:rsid w:val="00C25123"/>
    <w:rsid w:val="00C2560F"/>
    <w:rsid w:val="00C25E81"/>
    <w:rsid w:val="00C26A29"/>
    <w:rsid w:val="00C33C55"/>
    <w:rsid w:val="00C36045"/>
    <w:rsid w:val="00C416EE"/>
    <w:rsid w:val="00C41E16"/>
    <w:rsid w:val="00C45629"/>
    <w:rsid w:val="00C45779"/>
    <w:rsid w:val="00C5002E"/>
    <w:rsid w:val="00C512AC"/>
    <w:rsid w:val="00C520D5"/>
    <w:rsid w:val="00C523AF"/>
    <w:rsid w:val="00C52F35"/>
    <w:rsid w:val="00C5425D"/>
    <w:rsid w:val="00C6183B"/>
    <w:rsid w:val="00C708ED"/>
    <w:rsid w:val="00C72B87"/>
    <w:rsid w:val="00C72B99"/>
    <w:rsid w:val="00C72CEC"/>
    <w:rsid w:val="00C75E2E"/>
    <w:rsid w:val="00C76DF0"/>
    <w:rsid w:val="00C76EE1"/>
    <w:rsid w:val="00C802F5"/>
    <w:rsid w:val="00C80CB1"/>
    <w:rsid w:val="00C81045"/>
    <w:rsid w:val="00C81E40"/>
    <w:rsid w:val="00C82CFC"/>
    <w:rsid w:val="00C835ED"/>
    <w:rsid w:val="00C83BAE"/>
    <w:rsid w:val="00C87C66"/>
    <w:rsid w:val="00C91ACF"/>
    <w:rsid w:val="00C92939"/>
    <w:rsid w:val="00C95061"/>
    <w:rsid w:val="00C972FB"/>
    <w:rsid w:val="00CA0BB7"/>
    <w:rsid w:val="00CA1A2B"/>
    <w:rsid w:val="00CA290F"/>
    <w:rsid w:val="00CA2A32"/>
    <w:rsid w:val="00CA2EF6"/>
    <w:rsid w:val="00CA3496"/>
    <w:rsid w:val="00CB1101"/>
    <w:rsid w:val="00CB1F0A"/>
    <w:rsid w:val="00CB439E"/>
    <w:rsid w:val="00CB4603"/>
    <w:rsid w:val="00CB470E"/>
    <w:rsid w:val="00CB59C8"/>
    <w:rsid w:val="00CB610A"/>
    <w:rsid w:val="00CC3856"/>
    <w:rsid w:val="00CC5702"/>
    <w:rsid w:val="00CC76F8"/>
    <w:rsid w:val="00CD2152"/>
    <w:rsid w:val="00CD23E7"/>
    <w:rsid w:val="00CD5A1A"/>
    <w:rsid w:val="00CD69D9"/>
    <w:rsid w:val="00CF4280"/>
    <w:rsid w:val="00CF55F9"/>
    <w:rsid w:val="00CF5E89"/>
    <w:rsid w:val="00D0280B"/>
    <w:rsid w:val="00D04944"/>
    <w:rsid w:val="00D054BF"/>
    <w:rsid w:val="00D06BC4"/>
    <w:rsid w:val="00D06DAA"/>
    <w:rsid w:val="00D10784"/>
    <w:rsid w:val="00D124EB"/>
    <w:rsid w:val="00D15A46"/>
    <w:rsid w:val="00D161C9"/>
    <w:rsid w:val="00D17A0B"/>
    <w:rsid w:val="00D2732F"/>
    <w:rsid w:val="00D30383"/>
    <w:rsid w:val="00D31B93"/>
    <w:rsid w:val="00D327DA"/>
    <w:rsid w:val="00D32BD0"/>
    <w:rsid w:val="00D357E9"/>
    <w:rsid w:val="00D36976"/>
    <w:rsid w:val="00D37ABA"/>
    <w:rsid w:val="00D37C3C"/>
    <w:rsid w:val="00D40C0F"/>
    <w:rsid w:val="00D40FDA"/>
    <w:rsid w:val="00D4483B"/>
    <w:rsid w:val="00D449CF"/>
    <w:rsid w:val="00D47E4D"/>
    <w:rsid w:val="00D573EE"/>
    <w:rsid w:val="00D603F3"/>
    <w:rsid w:val="00D60401"/>
    <w:rsid w:val="00D60496"/>
    <w:rsid w:val="00D62755"/>
    <w:rsid w:val="00D63E1E"/>
    <w:rsid w:val="00D65008"/>
    <w:rsid w:val="00D65D48"/>
    <w:rsid w:val="00D66662"/>
    <w:rsid w:val="00D67357"/>
    <w:rsid w:val="00D67D5B"/>
    <w:rsid w:val="00D715C9"/>
    <w:rsid w:val="00D743CE"/>
    <w:rsid w:val="00D75DDF"/>
    <w:rsid w:val="00D76F8B"/>
    <w:rsid w:val="00D845C0"/>
    <w:rsid w:val="00D9215A"/>
    <w:rsid w:val="00D927DC"/>
    <w:rsid w:val="00DA3783"/>
    <w:rsid w:val="00DA3C1E"/>
    <w:rsid w:val="00DA6BE7"/>
    <w:rsid w:val="00DA734C"/>
    <w:rsid w:val="00DB0E82"/>
    <w:rsid w:val="00DB1165"/>
    <w:rsid w:val="00DB570F"/>
    <w:rsid w:val="00DB728C"/>
    <w:rsid w:val="00DC0069"/>
    <w:rsid w:val="00DC2D0D"/>
    <w:rsid w:val="00DD3009"/>
    <w:rsid w:val="00DD3B86"/>
    <w:rsid w:val="00DD6BC5"/>
    <w:rsid w:val="00DD7C7A"/>
    <w:rsid w:val="00DE0511"/>
    <w:rsid w:val="00DE67C6"/>
    <w:rsid w:val="00DE6C71"/>
    <w:rsid w:val="00DE73CE"/>
    <w:rsid w:val="00DE76E4"/>
    <w:rsid w:val="00DF1D48"/>
    <w:rsid w:val="00DF399A"/>
    <w:rsid w:val="00DF6492"/>
    <w:rsid w:val="00E01526"/>
    <w:rsid w:val="00E0260B"/>
    <w:rsid w:val="00E05212"/>
    <w:rsid w:val="00E055A8"/>
    <w:rsid w:val="00E0575C"/>
    <w:rsid w:val="00E06E4D"/>
    <w:rsid w:val="00E07F31"/>
    <w:rsid w:val="00E1308C"/>
    <w:rsid w:val="00E14815"/>
    <w:rsid w:val="00E164C5"/>
    <w:rsid w:val="00E170A6"/>
    <w:rsid w:val="00E21112"/>
    <w:rsid w:val="00E211F4"/>
    <w:rsid w:val="00E2337A"/>
    <w:rsid w:val="00E23619"/>
    <w:rsid w:val="00E23E7D"/>
    <w:rsid w:val="00E240C3"/>
    <w:rsid w:val="00E335F6"/>
    <w:rsid w:val="00E33B47"/>
    <w:rsid w:val="00E3706C"/>
    <w:rsid w:val="00E41F38"/>
    <w:rsid w:val="00E429E6"/>
    <w:rsid w:val="00E42E32"/>
    <w:rsid w:val="00E430C5"/>
    <w:rsid w:val="00E443E1"/>
    <w:rsid w:val="00E45A20"/>
    <w:rsid w:val="00E469FB"/>
    <w:rsid w:val="00E46AE6"/>
    <w:rsid w:val="00E46B5A"/>
    <w:rsid w:val="00E46FC8"/>
    <w:rsid w:val="00E474DA"/>
    <w:rsid w:val="00E52D4F"/>
    <w:rsid w:val="00E53F1E"/>
    <w:rsid w:val="00E604DC"/>
    <w:rsid w:val="00E6152F"/>
    <w:rsid w:val="00E62978"/>
    <w:rsid w:val="00E62A12"/>
    <w:rsid w:val="00E62AD2"/>
    <w:rsid w:val="00E66792"/>
    <w:rsid w:val="00E70642"/>
    <w:rsid w:val="00E74E07"/>
    <w:rsid w:val="00E7517C"/>
    <w:rsid w:val="00E75814"/>
    <w:rsid w:val="00E80464"/>
    <w:rsid w:val="00E80490"/>
    <w:rsid w:val="00E806C6"/>
    <w:rsid w:val="00E80D6B"/>
    <w:rsid w:val="00E81DA7"/>
    <w:rsid w:val="00E84505"/>
    <w:rsid w:val="00E84D75"/>
    <w:rsid w:val="00E87C07"/>
    <w:rsid w:val="00E90FF4"/>
    <w:rsid w:val="00E91AF9"/>
    <w:rsid w:val="00E92D1C"/>
    <w:rsid w:val="00E95B44"/>
    <w:rsid w:val="00EA2EA0"/>
    <w:rsid w:val="00EA464B"/>
    <w:rsid w:val="00EA471E"/>
    <w:rsid w:val="00EA62A2"/>
    <w:rsid w:val="00EB1019"/>
    <w:rsid w:val="00EB156C"/>
    <w:rsid w:val="00EB1F84"/>
    <w:rsid w:val="00EB4374"/>
    <w:rsid w:val="00EB4C04"/>
    <w:rsid w:val="00EB7811"/>
    <w:rsid w:val="00EC13CE"/>
    <w:rsid w:val="00EC27DB"/>
    <w:rsid w:val="00EC4780"/>
    <w:rsid w:val="00EC4BBB"/>
    <w:rsid w:val="00EC5C35"/>
    <w:rsid w:val="00EC79DD"/>
    <w:rsid w:val="00EC7A51"/>
    <w:rsid w:val="00ED1627"/>
    <w:rsid w:val="00ED1DB2"/>
    <w:rsid w:val="00ED3DF2"/>
    <w:rsid w:val="00ED4AF7"/>
    <w:rsid w:val="00ED5B40"/>
    <w:rsid w:val="00ED6A3A"/>
    <w:rsid w:val="00ED7086"/>
    <w:rsid w:val="00ED7E5F"/>
    <w:rsid w:val="00EE1A2F"/>
    <w:rsid w:val="00EE3390"/>
    <w:rsid w:val="00EE5868"/>
    <w:rsid w:val="00F00843"/>
    <w:rsid w:val="00F039A4"/>
    <w:rsid w:val="00F03C0E"/>
    <w:rsid w:val="00F055F4"/>
    <w:rsid w:val="00F0596E"/>
    <w:rsid w:val="00F05DAD"/>
    <w:rsid w:val="00F061DD"/>
    <w:rsid w:val="00F06E23"/>
    <w:rsid w:val="00F11DF0"/>
    <w:rsid w:val="00F17D37"/>
    <w:rsid w:val="00F20290"/>
    <w:rsid w:val="00F20ACF"/>
    <w:rsid w:val="00F252A8"/>
    <w:rsid w:val="00F31082"/>
    <w:rsid w:val="00F31547"/>
    <w:rsid w:val="00F32012"/>
    <w:rsid w:val="00F3503F"/>
    <w:rsid w:val="00F40363"/>
    <w:rsid w:val="00F42E07"/>
    <w:rsid w:val="00F44590"/>
    <w:rsid w:val="00F44D90"/>
    <w:rsid w:val="00F45B95"/>
    <w:rsid w:val="00F50BDA"/>
    <w:rsid w:val="00F50EA8"/>
    <w:rsid w:val="00F51001"/>
    <w:rsid w:val="00F52BF0"/>
    <w:rsid w:val="00F52C49"/>
    <w:rsid w:val="00F60FC1"/>
    <w:rsid w:val="00F634EC"/>
    <w:rsid w:val="00F63D91"/>
    <w:rsid w:val="00F64103"/>
    <w:rsid w:val="00F655D0"/>
    <w:rsid w:val="00F66286"/>
    <w:rsid w:val="00F6764F"/>
    <w:rsid w:val="00F7120E"/>
    <w:rsid w:val="00F713F1"/>
    <w:rsid w:val="00F75E56"/>
    <w:rsid w:val="00F7656C"/>
    <w:rsid w:val="00F80454"/>
    <w:rsid w:val="00F808DB"/>
    <w:rsid w:val="00F84094"/>
    <w:rsid w:val="00F84B8C"/>
    <w:rsid w:val="00F862C1"/>
    <w:rsid w:val="00F91528"/>
    <w:rsid w:val="00FA1A53"/>
    <w:rsid w:val="00FB04EA"/>
    <w:rsid w:val="00FB248E"/>
    <w:rsid w:val="00FB3845"/>
    <w:rsid w:val="00FB66BC"/>
    <w:rsid w:val="00FC16AB"/>
    <w:rsid w:val="00FC34E3"/>
    <w:rsid w:val="00FC3961"/>
    <w:rsid w:val="00FC7816"/>
    <w:rsid w:val="00FD210D"/>
    <w:rsid w:val="00FD22F3"/>
    <w:rsid w:val="00FD6D06"/>
    <w:rsid w:val="00FE3A38"/>
    <w:rsid w:val="00FE42E6"/>
    <w:rsid w:val="00FE503A"/>
    <w:rsid w:val="00FE5223"/>
    <w:rsid w:val="00FE5E69"/>
    <w:rsid w:val="00FE672E"/>
    <w:rsid w:val="00FE68C8"/>
    <w:rsid w:val="00FE791F"/>
    <w:rsid w:val="00FE7E5B"/>
    <w:rsid w:val="00FF1451"/>
    <w:rsid w:val="00FF5470"/>
    <w:rsid w:val="09E517A2"/>
    <w:rsid w:val="14BF0F56"/>
    <w:rsid w:val="19D92FAA"/>
    <w:rsid w:val="26F805A8"/>
    <w:rsid w:val="53386453"/>
    <w:rsid w:val="6679DFA2"/>
    <w:rsid w:val="7DE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26FB1"/>
  <w15:docId w15:val="{178B7AAE-E126-42E8-BF6C-2905FFB5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4DDD"/>
    <w:rPr>
      <w:sz w:val="21"/>
      <w:lang w:val="en-GB" w:eastAsia="en-US"/>
    </w:rPr>
  </w:style>
  <w:style w:type="paragraph" w:styleId="1">
    <w:name w:val="heading 1"/>
    <w:aliases w:val="章标题,H1,h11,heading 1TOC,Heading 1 Char Char Char,Heading 1 Char Char,PIM 1,h1,1.标题 1,H11,H12,H111,H13,H112,123321,标准章,Section Head,l1,1,1st level,heading 1,TITRE1,I1,l1+toc 1,Chapter title,Heading 0,1.,编号标题 1"/>
    <w:basedOn w:val="a"/>
    <w:next w:val="a"/>
    <w:qFormat/>
    <w:rsid w:val="00260DA0"/>
    <w:pPr>
      <w:keepNext/>
      <w:numPr>
        <w:numId w:val="12"/>
      </w:numPr>
      <w:spacing w:before="100" w:beforeAutospacing="1" w:after="100" w:afterAutospacing="1" w:line="360" w:lineRule="auto"/>
      <w:ind w:left="0" w:firstLine="0"/>
      <w:outlineLvl w:val="0"/>
    </w:pPr>
    <w:rPr>
      <w:b/>
      <w:kern w:val="28"/>
      <w:sz w:val="28"/>
    </w:rPr>
  </w:style>
  <w:style w:type="paragraph" w:styleId="20">
    <w:name w:val="heading 2"/>
    <w:aliases w:val="节标题,编号标题2,第一层条,h2,l2,第一章 标题 2,Heading 2 Hidden,Heading 2 CCBS,heading 2,H2,sect 1.2,DO,Underrubrik1,prop2,Title2,Titre B,H21,Level 2 Topic Heading,PIM2,Titre3,HD2,sect 1.21,H22,sect 1.22,H211,sect 1.211,H23,sect 1.23,H212,sect 1.212,2"/>
    <w:basedOn w:val="a"/>
    <w:next w:val="a"/>
    <w:link w:val="21"/>
    <w:qFormat/>
    <w:rsid w:val="00C72B99"/>
    <w:pPr>
      <w:keepNext/>
      <w:numPr>
        <w:ilvl w:val="1"/>
        <w:numId w:val="12"/>
      </w:numPr>
      <w:spacing w:before="100" w:beforeAutospacing="1" w:after="100" w:afterAutospacing="1" w:line="360" w:lineRule="auto"/>
      <w:ind w:left="0" w:firstLine="0"/>
      <w:outlineLvl w:val="1"/>
    </w:pPr>
    <w:rPr>
      <w:b/>
      <w:sz w:val="28"/>
    </w:rPr>
  </w:style>
  <w:style w:type="paragraph" w:styleId="3">
    <w:name w:val="heading 3"/>
    <w:aliases w:val="条标题,编号标题 3,h3,sect1.2.3,Bold Head,bh,heading 3TOC,3,3rd level,1.1.1 Heading 3,H3,l3,CT,1.1.1,BOD 0,heading 3,h31,heading 31,h32,heading 32,h311,heading 311,h33,heading 33,h312,heading 312,h321,heading 321,h34,heading 34,h313,heading 313,h322"/>
    <w:basedOn w:val="a"/>
    <w:next w:val="a"/>
    <w:qFormat/>
    <w:rsid w:val="002A4ED2"/>
    <w:pPr>
      <w:keepNext/>
      <w:numPr>
        <w:ilvl w:val="2"/>
        <w:numId w:val="12"/>
      </w:numPr>
      <w:spacing w:before="240" w:after="60"/>
      <w:outlineLvl w:val="2"/>
    </w:pPr>
    <w:rPr>
      <w:b/>
      <w:sz w:val="22"/>
    </w:rPr>
  </w:style>
  <w:style w:type="paragraph" w:styleId="4">
    <w:name w:val="heading 4"/>
    <w:aliases w:val="h4,Table and Figures,heading 4TOC,bullet,bl,bb,PIM 4,H4,l4,sect 1.2.3.4,Ref Heading 1,rh1,Heading sql,h41,h42,h43,h411,h44,h412,h45,h413,h46,h414,h47,h48,h415,h49,h410,h416,h417,h418,h419,h420,h4110,h421,heading 4,heading 41,heading 42,4"/>
    <w:basedOn w:val="a"/>
    <w:next w:val="a"/>
    <w:qFormat/>
    <w:rsid w:val="002A4ED2"/>
    <w:pPr>
      <w:keepNext/>
      <w:numPr>
        <w:ilvl w:val="3"/>
        <w:numId w:val="12"/>
      </w:numPr>
      <w:spacing w:before="240" w:after="60"/>
      <w:outlineLvl w:val="3"/>
    </w:pPr>
    <w:rPr>
      <w:b/>
    </w:rPr>
  </w:style>
  <w:style w:type="paragraph" w:styleId="5">
    <w:name w:val="heading 5"/>
    <w:aliases w:val="h5,dash,ds,dd,编号标题 5"/>
    <w:basedOn w:val="a"/>
    <w:next w:val="a"/>
    <w:qFormat/>
    <w:rsid w:val="002A4ED2"/>
    <w:pPr>
      <w:numPr>
        <w:ilvl w:val="4"/>
        <w:numId w:val="12"/>
      </w:numPr>
      <w:spacing w:before="240" w:after="60"/>
      <w:outlineLvl w:val="4"/>
    </w:pPr>
    <w:rPr>
      <w:b/>
      <w:i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i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sz w:val="18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60" w:after="360"/>
      <w:jc w:val="center"/>
    </w:pPr>
    <w:rPr>
      <w:i/>
      <w:sz w:val="16"/>
    </w:rPr>
  </w:style>
  <w:style w:type="paragraph" w:customStyle="1" w:styleId="Table">
    <w:name w:val="Table"/>
    <w:basedOn w:val="a"/>
    <w:pPr>
      <w:spacing w:before="40" w:after="40"/>
    </w:pPr>
  </w:style>
  <w:style w:type="paragraph" w:customStyle="1" w:styleId="Header1">
    <w:name w:val="Header 1"/>
    <w:basedOn w:val="a"/>
    <w:next w:val="a"/>
    <w:pPr>
      <w:keepLines/>
      <w:spacing w:before="80" w:after="80"/>
      <w:jc w:val="center"/>
    </w:pPr>
  </w:style>
  <w:style w:type="character" w:styleId="a4">
    <w:name w:val="page number"/>
    <w:rPr>
      <w:rFonts w:ascii="Arial" w:hAnsi="Arial"/>
      <w:sz w:val="18"/>
    </w:rPr>
  </w:style>
  <w:style w:type="paragraph" w:customStyle="1" w:styleId="Header2">
    <w:name w:val="Header 2"/>
    <w:basedOn w:val="Header1"/>
    <w:next w:val="a"/>
    <w:pPr>
      <w:jc w:val="right"/>
    </w:pPr>
  </w:style>
  <w:style w:type="paragraph" w:styleId="TOC2">
    <w:name w:val="toc 2"/>
    <w:basedOn w:val="a"/>
    <w:next w:val="a"/>
    <w:uiPriority w:val="39"/>
    <w:pPr>
      <w:ind w:left="200"/>
    </w:pPr>
    <w:rPr>
      <w:smallCaps/>
    </w:rPr>
  </w:style>
  <w:style w:type="paragraph" w:styleId="a5">
    <w:name w:val="Title"/>
    <w:basedOn w:val="a"/>
    <w:next w:val="a"/>
    <w:qFormat/>
    <w:pPr>
      <w:keepNext/>
      <w:spacing w:before="240" w:after="60"/>
    </w:pPr>
    <w:rPr>
      <w:b/>
      <w:kern w:val="28"/>
      <w:sz w:val="24"/>
    </w:rPr>
  </w:style>
  <w:style w:type="paragraph" w:styleId="a6">
    <w:name w:val="Body Text"/>
    <w:aliases w:val="EHPT,Body Text2"/>
    <w:basedOn w:val="a"/>
    <w:link w:val="a7"/>
    <w:pPr>
      <w:spacing w:after="120"/>
    </w:pPr>
  </w:style>
  <w:style w:type="paragraph" w:styleId="a8">
    <w:name w:val="header"/>
    <w:aliases w:val="ContentsHeader"/>
    <w:basedOn w:val="a"/>
    <w:link w:val="a9"/>
    <w:uiPriority w:val="99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pPr>
      <w:spacing w:before="120" w:after="120"/>
    </w:pPr>
    <w:rPr>
      <w:b/>
      <w:bCs/>
      <w:caps/>
    </w:rPr>
  </w:style>
  <w:style w:type="paragraph" w:styleId="TOC3">
    <w:name w:val="toc 3"/>
    <w:basedOn w:val="a"/>
    <w:next w:val="a"/>
    <w:uiPriority w:val="39"/>
    <w:pPr>
      <w:ind w:left="400"/>
    </w:pPr>
    <w:rPr>
      <w:i/>
      <w:iCs/>
    </w:rPr>
  </w:style>
  <w:style w:type="paragraph" w:styleId="TOC4">
    <w:name w:val="toc 4"/>
    <w:basedOn w:val="a"/>
    <w:next w:val="a"/>
    <w:semiHidden/>
    <w:pPr>
      <w:ind w:left="600"/>
    </w:pPr>
    <w:rPr>
      <w:sz w:val="18"/>
      <w:szCs w:val="18"/>
    </w:rPr>
  </w:style>
  <w:style w:type="paragraph" w:customStyle="1" w:styleId="Header3">
    <w:name w:val="Header 3"/>
    <w:basedOn w:val="Header1"/>
    <w:next w:val="a"/>
    <w:pPr>
      <w:jc w:val="left"/>
    </w:pPr>
  </w:style>
  <w:style w:type="character" w:customStyle="1" w:styleId="CharacterUserEntry">
    <w:name w:val="Character UserEntry"/>
    <w:rPr>
      <w:color w:val="FF0000"/>
    </w:rPr>
  </w:style>
  <w:style w:type="paragraph" w:styleId="aa">
    <w:name w:val="footer"/>
    <w:basedOn w:val="a"/>
    <w:link w:val="ab"/>
    <w:uiPriority w:val="99"/>
    <w:qFormat/>
    <w:rsid w:val="00903F06"/>
    <w:pPr>
      <w:pBdr>
        <w:top w:val="single" w:sz="8" w:space="1" w:color="auto"/>
      </w:pBd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rPr>
      <w:i/>
      <w:sz w:val="18"/>
    </w:rPr>
  </w:style>
  <w:style w:type="paragraph" w:customStyle="1" w:styleId="TableSmall">
    <w:name w:val="Table_Small"/>
    <w:basedOn w:val="Table"/>
    <w:rPr>
      <w:sz w:val="16"/>
    </w:rPr>
  </w:style>
  <w:style w:type="paragraph" w:customStyle="1" w:styleId="TableSmHeading">
    <w:name w:val="Table_Sm_Heading"/>
    <w:basedOn w:val="TableHeading"/>
    <w:pPr>
      <w:spacing w:before="60"/>
    </w:pPr>
    <w:rPr>
      <w:sz w:val="16"/>
    </w:rPr>
  </w:style>
  <w:style w:type="paragraph" w:customStyle="1" w:styleId="TableHeading">
    <w:name w:val="Table_Heading"/>
    <w:basedOn w:val="a"/>
    <w:next w:val="Table"/>
    <w:pPr>
      <w:keepNext/>
      <w:keepLines/>
      <w:spacing w:before="40" w:after="40"/>
    </w:pPr>
    <w:rPr>
      <w:b/>
    </w:rPr>
  </w:style>
  <w:style w:type="paragraph" w:customStyle="1" w:styleId="TableSmHeadingRight">
    <w:name w:val="Table_Sm_Heading_Right"/>
    <w:basedOn w:val="TableSmHeading"/>
    <w:pPr>
      <w:jc w:val="right"/>
    </w:pPr>
  </w:style>
  <w:style w:type="paragraph" w:customStyle="1" w:styleId="TableMedium">
    <w:name w:val="Table_Medium"/>
    <w:basedOn w:val="Table"/>
    <w:rPr>
      <w:sz w:val="18"/>
    </w:rPr>
  </w:style>
  <w:style w:type="paragraph" w:customStyle="1" w:styleId="TOCHeading">
    <w:name w:val="TOC_Heading"/>
    <w:basedOn w:val="a"/>
    <w:next w:val="a"/>
    <w:pPr>
      <w:keepNext/>
      <w:spacing w:before="80" w:after="120"/>
    </w:pPr>
    <w:rPr>
      <w:b/>
      <w:sz w:val="24"/>
    </w:rPr>
  </w:style>
  <w:style w:type="paragraph" w:customStyle="1" w:styleId="Bulletwithtext1">
    <w:name w:val="Bullet with text 1"/>
    <w:basedOn w:val="a"/>
    <w:pPr>
      <w:numPr>
        <w:numId w:val="2"/>
      </w:numPr>
    </w:pPr>
  </w:style>
  <w:style w:type="paragraph" w:customStyle="1" w:styleId="Bulletwithtext2">
    <w:name w:val="Bullet with text 2"/>
    <w:basedOn w:val="a"/>
    <w:pPr>
      <w:numPr>
        <w:numId w:val="3"/>
      </w:numPr>
    </w:pPr>
  </w:style>
  <w:style w:type="paragraph" w:customStyle="1" w:styleId="Bulletwithtext3">
    <w:name w:val="Bullet with text 3"/>
    <w:basedOn w:val="a"/>
    <w:pPr>
      <w:numPr>
        <w:numId w:val="4"/>
      </w:numPr>
    </w:pPr>
  </w:style>
  <w:style w:type="paragraph" w:customStyle="1" w:styleId="Bulletwithtext4">
    <w:name w:val="Bullet with text 4"/>
    <w:basedOn w:val="a"/>
    <w:pPr>
      <w:numPr>
        <w:numId w:val="5"/>
      </w:numPr>
    </w:pPr>
  </w:style>
  <w:style w:type="paragraph" w:customStyle="1" w:styleId="Bulletwithtext5">
    <w:name w:val="Bullet with text 5"/>
    <w:basedOn w:val="a"/>
    <w:pPr>
      <w:numPr>
        <w:numId w:val="6"/>
      </w:numPr>
    </w:pPr>
  </w:style>
  <w:style w:type="paragraph" w:styleId="ac">
    <w:name w:val="Closing"/>
    <w:basedOn w:val="a"/>
    <w:pPr>
      <w:ind w:left="4320"/>
      <w:jc w:val="right"/>
    </w:pPr>
  </w:style>
  <w:style w:type="character" w:styleId="ad">
    <w:name w:val="annotation reference"/>
    <w:qFormat/>
    <w:rPr>
      <w:rFonts w:ascii="Arial" w:hAnsi="Arial"/>
      <w:sz w:val="16"/>
    </w:rPr>
  </w:style>
  <w:style w:type="paragraph" w:customStyle="1" w:styleId="NormalUserEntry">
    <w:name w:val="Normal_UserEntry"/>
    <w:basedOn w:val="a"/>
    <w:rPr>
      <w:color w:val="FF0000"/>
    </w:rPr>
  </w:style>
  <w:style w:type="paragraph" w:customStyle="1" w:styleId="Numberedlist1">
    <w:name w:val="Numbered list 1"/>
    <w:basedOn w:val="a"/>
    <w:next w:val="a"/>
    <w:pPr>
      <w:numPr>
        <w:numId w:val="7"/>
      </w:numPr>
    </w:pPr>
  </w:style>
  <w:style w:type="paragraph" w:customStyle="1" w:styleId="Numberedlist21">
    <w:name w:val="Numbered list 2.1"/>
    <w:basedOn w:val="1"/>
    <w:next w:val="a"/>
    <w:pPr>
      <w:numPr>
        <w:numId w:val="1"/>
      </w:numPr>
      <w:tabs>
        <w:tab w:val="clear" w:pos="360"/>
        <w:tab w:val="left" w:pos="720"/>
      </w:tabs>
      <w:ind w:left="720" w:hanging="720"/>
    </w:pPr>
  </w:style>
  <w:style w:type="paragraph" w:customStyle="1" w:styleId="Numberedlist22">
    <w:name w:val="Numbered list 2.2"/>
    <w:basedOn w:val="20"/>
    <w:next w:val="a"/>
    <w:pPr>
      <w:numPr>
        <w:numId w:val="1"/>
      </w:numPr>
      <w:tabs>
        <w:tab w:val="clear" w:pos="1080"/>
        <w:tab w:val="left" w:pos="720"/>
      </w:tabs>
      <w:ind w:hanging="720"/>
    </w:pPr>
  </w:style>
  <w:style w:type="paragraph" w:customStyle="1" w:styleId="Numberedlist23">
    <w:name w:val="Numbered list 2.3"/>
    <w:basedOn w:val="3"/>
    <w:next w:val="a"/>
    <w:pPr>
      <w:numPr>
        <w:numId w:val="1"/>
      </w:numPr>
      <w:tabs>
        <w:tab w:val="left" w:pos="1080"/>
      </w:tabs>
    </w:pPr>
  </w:style>
  <w:style w:type="paragraph" w:customStyle="1" w:styleId="Numberedlist24">
    <w:name w:val="Numbered list 2.4"/>
    <w:basedOn w:val="4"/>
    <w:next w:val="a"/>
    <w:pPr>
      <w:numPr>
        <w:numId w:val="1"/>
      </w:numPr>
      <w:tabs>
        <w:tab w:val="left" w:pos="1080"/>
        <w:tab w:val="left" w:pos="1440"/>
        <w:tab w:val="left" w:pos="1800"/>
      </w:tabs>
    </w:pPr>
  </w:style>
  <w:style w:type="paragraph" w:customStyle="1" w:styleId="Numberedlist31">
    <w:name w:val="Numbered list 3.1"/>
    <w:basedOn w:val="1"/>
    <w:next w:val="a"/>
    <w:pPr>
      <w:numPr>
        <w:numId w:val="8"/>
      </w:numPr>
    </w:pPr>
  </w:style>
  <w:style w:type="paragraph" w:customStyle="1" w:styleId="Numberedlist32">
    <w:name w:val="Numbered list 3.2"/>
    <w:basedOn w:val="20"/>
    <w:next w:val="a"/>
    <w:pPr>
      <w:numPr>
        <w:numId w:val="8"/>
      </w:numPr>
    </w:pPr>
  </w:style>
  <w:style w:type="paragraph" w:customStyle="1" w:styleId="Numberedlist33">
    <w:name w:val="Numbered list 3.3"/>
    <w:basedOn w:val="3"/>
    <w:next w:val="a"/>
    <w:pPr>
      <w:numPr>
        <w:numId w:val="8"/>
      </w:numPr>
    </w:pPr>
  </w:style>
  <w:style w:type="paragraph" w:styleId="ae">
    <w:name w:val="Plain Text"/>
    <w:basedOn w:val="a"/>
  </w:style>
  <w:style w:type="paragraph" w:styleId="af">
    <w:name w:val="Subtitle"/>
    <w:basedOn w:val="a"/>
    <w:qFormat/>
    <w:pPr>
      <w:spacing w:after="60"/>
      <w:jc w:val="center"/>
    </w:pPr>
    <w:rPr>
      <w:i/>
      <w:sz w:val="16"/>
    </w:rPr>
  </w:style>
  <w:style w:type="paragraph" w:customStyle="1" w:styleId="TableCenter">
    <w:name w:val="Table_Center"/>
    <w:basedOn w:val="Table"/>
    <w:pPr>
      <w:jc w:val="center"/>
    </w:pPr>
  </w:style>
  <w:style w:type="paragraph" w:customStyle="1" w:styleId="TableHeadingCenter">
    <w:name w:val="Table_Heading_Center"/>
    <w:basedOn w:val="TableHeading"/>
    <w:pPr>
      <w:jc w:val="center"/>
    </w:pPr>
  </w:style>
  <w:style w:type="paragraph" w:customStyle="1" w:styleId="TableRight">
    <w:name w:val="Table_Right"/>
    <w:basedOn w:val="Table"/>
    <w:pPr>
      <w:jc w:val="right"/>
    </w:pPr>
  </w:style>
  <w:style w:type="paragraph" w:customStyle="1" w:styleId="TableSmHeadingCenter">
    <w:name w:val="Table_Sm_Heading_Center"/>
    <w:basedOn w:val="TableSmHeading"/>
    <w:pPr>
      <w:jc w:val="center"/>
    </w:pPr>
  </w:style>
  <w:style w:type="paragraph" w:customStyle="1" w:styleId="TableSmallCenter">
    <w:name w:val="Table_Small_Center"/>
    <w:basedOn w:val="TableSmall"/>
    <w:pPr>
      <w:jc w:val="center"/>
    </w:pPr>
  </w:style>
  <w:style w:type="paragraph" w:customStyle="1" w:styleId="TableSmallRight">
    <w:name w:val="Table_Small_Right"/>
    <w:basedOn w:val="TableSmall"/>
    <w:pPr>
      <w:jc w:val="right"/>
    </w:pPr>
  </w:style>
  <w:style w:type="paragraph" w:customStyle="1" w:styleId="TableTitle">
    <w:name w:val="Table_Title"/>
    <w:basedOn w:val="a"/>
    <w:next w:val="a"/>
    <w:pPr>
      <w:keepNext/>
      <w:keepLines/>
      <w:spacing w:before="240" w:after="60"/>
    </w:pPr>
    <w:rPr>
      <w:b/>
    </w:rPr>
  </w:style>
  <w:style w:type="paragraph" w:customStyle="1" w:styleId="TitleCenter">
    <w:name w:val="Title_Center"/>
    <w:basedOn w:val="a5"/>
    <w:pPr>
      <w:jc w:val="center"/>
    </w:pPr>
  </w:style>
  <w:style w:type="paragraph" w:customStyle="1" w:styleId="TitlePageHeader">
    <w:name w:val="TitlePage_Header"/>
    <w:basedOn w:val="a"/>
    <w:pPr>
      <w:spacing w:before="240" w:after="240"/>
      <w:ind w:left="3240"/>
    </w:pPr>
    <w:rPr>
      <w:b/>
      <w:sz w:val="32"/>
    </w:rPr>
  </w:style>
  <w:style w:type="paragraph" w:customStyle="1" w:styleId="TitlePageTopBorder">
    <w:name w:val="TitlePage_TopBorder"/>
    <w:basedOn w:val="TitlePageHeader"/>
    <w:next w:val="TitlePageHeader"/>
    <w:pPr>
      <w:pBdr>
        <w:top w:val="single" w:sz="18" w:space="1" w:color="auto"/>
      </w:pBdr>
    </w:pPr>
  </w:style>
  <w:style w:type="paragraph" w:customStyle="1" w:styleId="RMIndtasBullwtxt2">
    <w:name w:val="RM_Indt as Bull w txt 2"/>
    <w:basedOn w:val="Bulletwithtext2"/>
    <w:next w:val="Bulletwithtext2"/>
    <w:pPr>
      <w:numPr>
        <w:numId w:val="0"/>
      </w:numPr>
      <w:ind w:left="720"/>
    </w:pPr>
  </w:style>
  <w:style w:type="paragraph" w:customStyle="1" w:styleId="TableHeadingRight">
    <w:name w:val="Table_Heading_Right"/>
    <w:basedOn w:val="TableHeading"/>
    <w:next w:val="Table"/>
    <w:pPr>
      <w:jc w:val="right"/>
    </w:pPr>
  </w:style>
  <w:style w:type="paragraph" w:customStyle="1" w:styleId="RMHeading1">
    <w:name w:val="RM_Heading 1"/>
    <w:basedOn w:val="1"/>
    <w:next w:val="a"/>
    <w:pPr>
      <w:pageBreakBefore/>
    </w:pPr>
    <w:rPr>
      <w:sz w:val="32"/>
    </w:rPr>
  </w:style>
  <w:style w:type="paragraph" w:customStyle="1" w:styleId="RMHeading2">
    <w:name w:val="RM_Heading 2"/>
    <w:basedOn w:val="20"/>
    <w:next w:val="a"/>
    <w:pPr>
      <w:pageBreakBefore/>
    </w:pPr>
    <w:rPr>
      <w:sz w:val="30"/>
    </w:rPr>
  </w:style>
  <w:style w:type="paragraph" w:customStyle="1" w:styleId="RMHeading3">
    <w:name w:val="RM_Heading 3"/>
    <w:basedOn w:val="3"/>
    <w:next w:val="a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a"/>
    <w:pPr>
      <w:tabs>
        <w:tab w:val="clear" w:pos="1440"/>
        <w:tab w:val="left" w:pos="567"/>
      </w:tabs>
      <w:ind w:left="568" w:hanging="284"/>
    </w:pPr>
  </w:style>
  <w:style w:type="paragraph" w:customStyle="1" w:styleId="BodyBulletSQ">
    <w:name w:val="Body Bullet SQ"/>
    <w:basedOn w:val="a"/>
    <w:pPr>
      <w:numPr>
        <w:numId w:val="9"/>
      </w:numPr>
    </w:pPr>
  </w:style>
  <w:style w:type="paragraph" w:customStyle="1" w:styleId="Halfline">
    <w:name w:val="Halfline"/>
    <w:basedOn w:val="a"/>
    <w:pPr>
      <w:tabs>
        <w:tab w:val="left" w:pos="3289"/>
      </w:tabs>
      <w:suppressAutoHyphens/>
      <w:spacing w:after="200" w:line="240" w:lineRule="exact"/>
      <w:ind w:left="3289" w:hanging="1758"/>
    </w:pPr>
    <w:rPr>
      <w:rFonts w:ascii="ITCCenturyBookT" w:hAnsi="ITCCenturyBookT"/>
    </w:rPr>
  </w:style>
  <w:style w:type="paragraph" w:customStyle="1" w:styleId="TableTextBold">
    <w:name w:val="Table Text Bold"/>
    <w:basedOn w:val="TableText"/>
    <w:rPr>
      <w:b/>
    </w:rPr>
  </w:style>
  <w:style w:type="paragraph" w:customStyle="1" w:styleId="TableText">
    <w:name w:val="Table Text"/>
    <w:pPr>
      <w:spacing w:line="200" w:lineRule="exact"/>
    </w:pPr>
    <w:rPr>
      <w:rFonts w:ascii="Arial" w:hAnsi="Arial"/>
      <w:noProof/>
      <w:sz w:val="16"/>
      <w:lang w:val="en-GB" w:eastAsia="en-US"/>
    </w:rPr>
  </w:style>
  <w:style w:type="paragraph" w:customStyle="1" w:styleId="Bullet">
    <w:name w:val="Bullet"/>
    <w:pPr>
      <w:tabs>
        <w:tab w:val="left" w:pos="3479"/>
        <w:tab w:val="left" w:pos="3515"/>
      </w:tabs>
      <w:spacing w:line="240" w:lineRule="atLeast"/>
    </w:pPr>
    <w:rPr>
      <w:color w:val="000000"/>
      <w:lang w:eastAsia="en-US"/>
    </w:rPr>
  </w:style>
  <w:style w:type="paragraph" w:customStyle="1" w:styleId="Para3Text">
    <w:name w:val="Para 3 Text"/>
    <w:pPr>
      <w:spacing w:line="288" w:lineRule="atLeast"/>
      <w:ind w:left="864"/>
    </w:pPr>
    <w:rPr>
      <w:snapToGrid w:val="0"/>
      <w:color w:val="000000"/>
      <w:sz w:val="24"/>
      <w:lang w:eastAsia="en-US"/>
    </w:rPr>
  </w:style>
  <w:style w:type="paragraph" w:customStyle="1" w:styleId="Para2Text">
    <w:name w:val="Para 2 Text"/>
    <w:pPr>
      <w:ind w:left="648"/>
    </w:pPr>
    <w:rPr>
      <w:snapToGrid w:val="0"/>
      <w:color w:val="000000"/>
      <w:sz w:val="24"/>
      <w:lang w:eastAsia="en-US"/>
    </w:rPr>
  </w:style>
  <w:style w:type="paragraph" w:customStyle="1" w:styleId="NumberList">
    <w:name w:val="Number List"/>
    <w:pPr>
      <w:numPr>
        <w:numId w:val="10"/>
      </w:numPr>
    </w:pPr>
    <w:rPr>
      <w:snapToGrid w:val="0"/>
      <w:color w:val="000000"/>
      <w:sz w:val="24"/>
      <w:lang w:eastAsia="en-US"/>
    </w:rPr>
  </w:style>
  <w:style w:type="paragraph" w:styleId="22">
    <w:name w:val="Body Text 2"/>
    <w:basedOn w:val="a"/>
    <w:rPr>
      <w:color w:val="000000"/>
    </w:rPr>
  </w:style>
  <w:style w:type="paragraph" w:styleId="23">
    <w:name w:val="Body Text Indent 2"/>
    <w:basedOn w:val="a"/>
    <w:pPr>
      <w:ind w:left="540"/>
    </w:pPr>
    <w:rPr>
      <w:lang w:val="en-US"/>
    </w:rPr>
  </w:style>
  <w:style w:type="paragraph" w:styleId="TOC5">
    <w:name w:val="toc 5"/>
    <w:basedOn w:val="a"/>
    <w:next w:val="a"/>
    <w:autoRedefine/>
    <w:semiHidden/>
    <w:pPr>
      <w:ind w:left="800"/>
    </w:pPr>
    <w:rPr>
      <w:sz w:val="18"/>
      <w:szCs w:val="18"/>
    </w:rPr>
  </w:style>
  <w:style w:type="paragraph" w:styleId="TOC6">
    <w:name w:val="toc 6"/>
    <w:basedOn w:val="a"/>
    <w:next w:val="a"/>
    <w:autoRedefine/>
    <w:semiHidden/>
    <w:pPr>
      <w:ind w:left="1000"/>
    </w:pPr>
    <w:rPr>
      <w:sz w:val="18"/>
      <w:szCs w:val="18"/>
    </w:rPr>
  </w:style>
  <w:style w:type="paragraph" w:styleId="TOC7">
    <w:name w:val="toc 7"/>
    <w:basedOn w:val="a"/>
    <w:next w:val="a"/>
    <w:autoRedefine/>
    <w:semiHidden/>
    <w:pPr>
      <w:ind w:left="1200"/>
    </w:pPr>
    <w:rPr>
      <w:sz w:val="18"/>
      <w:szCs w:val="18"/>
    </w:rPr>
  </w:style>
  <w:style w:type="paragraph" w:styleId="TOC8">
    <w:name w:val="toc 8"/>
    <w:basedOn w:val="a"/>
    <w:next w:val="a"/>
    <w:autoRedefine/>
    <w:semiHidden/>
    <w:pPr>
      <w:ind w:left="1400"/>
    </w:pPr>
    <w:rPr>
      <w:sz w:val="18"/>
      <w:szCs w:val="18"/>
    </w:rPr>
  </w:style>
  <w:style w:type="paragraph" w:styleId="TOC9">
    <w:name w:val="toc 9"/>
    <w:basedOn w:val="a"/>
    <w:next w:val="a"/>
    <w:autoRedefine/>
    <w:semiHidden/>
    <w:pPr>
      <w:ind w:left="1600"/>
    </w:pPr>
    <w:rPr>
      <w:sz w:val="18"/>
      <w:szCs w:val="18"/>
    </w:rPr>
  </w:style>
  <w:style w:type="paragraph" w:styleId="af0">
    <w:name w:val="Document Map"/>
    <w:basedOn w:val="a"/>
    <w:semiHidden/>
    <w:rsid w:val="00E53F1E"/>
    <w:pPr>
      <w:shd w:val="clear" w:color="auto" w:fill="000080"/>
    </w:pPr>
  </w:style>
  <w:style w:type="paragraph" w:customStyle="1" w:styleId="TableSmHeadingbogus">
    <w:name w:val="Table_Sm_Heading_bogus"/>
    <w:basedOn w:val="TableSmHeading"/>
    <w:rsid w:val="002664A3"/>
    <w:pPr>
      <w:jc w:val="center"/>
    </w:pPr>
    <w:rPr>
      <w:rFonts w:ascii="Futura Bk" w:hAnsi="Futura Bk"/>
      <w:lang w:val="en-US"/>
    </w:rPr>
  </w:style>
  <w:style w:type="paragraph" w:customStyle="1" w:styleId="Tablenotused">
    <w:name w:val="Table_not_used"/>
    <w:basedOn w:val="Table"/>
    <w:rsid w:val="002664A3"/>
    <w:pPr>
      <w:jc w:val="right"/>
    </w:pPr>
    <w:rPr>
      <w:rFonts w:ascii="Futura Bk" w:hAnsi="Futura Bk"/>
      <w:lang w:val="en-US"/>
    </w:rPr>
  </w:style>
  <w:style w:type="paragraph" w:styleId="af1">
    <w:name w:val="Normal Indent"/>
    <w:aliases w:val="表正文,正文非缩进,特点,ALT+Z"/>
    <w:basedOn w:val="a"/>
    <w:rsid w:val="000A710B"/>
    <w:pPr>
      <w:widowControl w:val="0"/>
      <w:spacing w:after="40"/>
      <w:ind w:firstLine="420"/>
      <w:jc w:val="both"/>
    </w:pPr>
    <w:rPr>
      <w:kern w:val="2"/>
      <w:sz w:val="22"/>
      <w:lang w:val="en-US" w:eastAsia="zh-CN"/>
    </w:rPr>
  </w:style>
  <w:style w:type="paragraph" w:customStyle="1" w:styleId="af2">
    <w:name w:val="文档正文"/>
    <w:basedOn w:val="a"/>
    <w:rsid w:val="000A710B"/>
    <w:pPr>
      <w:widowControl w:val="0"/>
      <w:adjustRightInd w:val="0"/>
      <w:spacing w:before="20" w:after="20"/>
      <w:jc w:val="both"/>
      <w:textAlignment w:val="baseline"/>
    </w:pPr>
    <w:rPr>
      <w:kern w:val="2"/>
      <w:sz w:val="22"/>
      <w:lang w:val="en-US" w:eastAsia="zh-CN"/>
    </w:rPr>
  </w:style>
  <w:style w:type="paragraph" w:styleId="af3">
    <w:name w:val="Balloon Text"/>
    <w:basedOn w:val="a"/>
    <w:semiHidden/>
    <w:rsid w:val="009A6EB4"/>
    <w:rPr>
      <w:sz w:val="16"/>
      <w:szCs w:val="16"/>
    </w:rPr>
  </w:style>
  <w:style w:type="paragraph" w:styleId="2">
    <w:name w:val="List Number 2"/>
    <w:basedOn w:val="a"/>
    <w:rsid w:val="00B31E31"/>
    <w:pPr>
      <w:numPr>
        <w:numId w:val="11"/>
      </w:numPr>
    </w:pPr>
  </w:style>
  <w:style w:type="paragraph" w:customStyle="1" w:styleId="Figure">
    <w:name w:val="Figure"/>
    <w:basedOn w:val="a6"/>
    <w:rsid w:val="008B7E6A"/>
    <w:pPr>
      <w:widowControl w:val="0"/>
      <w:tabs>
        <w:tab w:val="center" w:pos="8640"/>
      </w:tabs>
      <w:spacing w:before="120" w:after="240" w:line="360" w:lineRule="auto"/>
      <w:jc w:val="center"/>
    </w:pPr>
    <w:rPr>
      <w:lang w:val="en-US" w:eastAsia="zh-CN"/>
    </w:rPr>
  </w:style>
  <w:style w:type="paragraph" w:customStyle="1" w:styleId="af4">
    <w:name w:val="封面标签"/>
    <w:basedOn w:val="a"/>
    <w:rsid w:val="008D2CCD"/>
    <w:pPr>
      <w:widowControl w:val="0"/>
      <w:spacing w:line="360" w:lineRule="auto"/>
      <w:jc w:val="both"/>
    </w:pPr>
    <w:rPr>
      <w:rFonts w:ascii="黑体" w:eastAsia="黑体"/>
      <w:kern w:val="2"/>
      <w:szCs w:val="24"/>
      <w:lang w:val="en-US" w:eastAsia="zh-CN"/>
    </w:rPr>
  </w:style>
  <w:style w:type="paragraph" w:styleId="af5">
    <w:name w:val="footnote text"/>
    <w:basedOn w:val="a"/>
    <w:semiHidden/>
    <w:rsid w:val="00E62A12"/>
    <w:pPr>
      <w:widowControl w:val="0"/>
      <w:snapToGrid w:val="0"/>
    </w:pPr>
    <w:rPr>
      <w:kern w:val="2"/>
      <w:sz w:val="18"/>
      <w:szCs w:val="18"/>
      <w:lang w:val="en-US" w:eastAsia="zh-CN"/>
    </w:rPr>
  </w:style>
  <w:style w:type="character" w:styleId="af6">
    <w:name w:val="footnote reference"/>
    <w:semiHidden/>
    <w:rsid w:val="00E62A12"/>
    <w:rPr>
      <w:vertAlign w:val="superscript"/>
    </w:rPr>
  </w:style>
  <w:style w:type="paragraph" w:styleId="af7">
    <w:name w:val="annotation text"/>
    <w:basedOn w:val="a"/>
    <w:link w:val="af8"/>
    <w:qFormat/>
    <w:rsid w:val="00FF5470"/>
  </w:style>
  <w:style w:type="character" w:customStyle="1" w:styleId="af8">
    <w:name w:val="批注文字 字符"/>
    <w:link w:val="af7"/>
    <w:qFormat/>
    <w:rsid w:val="00FF5470"/>
    <w:rPr>
      <w:rFonts w:ascii="Arial" w:hAnsi="Arial"/>
      <w:lang w:val="en-GB" w:eastAsia="en-US"/>
    </w:rPr>
  </w:style>
  <w:style w:type="paragraph" w:styleId="af9">
    <w:name w:val="annotation subject"/>
    <w:basedOn w:val="af7"/>
    <w:next w:val="af7"/>
    <w:link w:val="afa"/>
    <w:rsid w:val="00FF5470"/>
    <w:rPr>
      <w:b/>
      <w:bCs/>
    </w:rPr>
  </w:style>
  <w:style w:type="character" w:customStyle="1" w:styleId="afa">
    <w:name w:val="批注主题 字符"/>
    <w:link w:val="af9"/>
    <w:rsid w:val="00FF5470"/>
    <w:rPr>
      <w:rFonts w:ascii="Arial" w:hAnsi="Arial"/>
      <w:b/>
      <w:bCs/>
      <w:lang w:val="en-GB" w:eastAsia="en-US"/>
    </w:rPr>
  </w:style>
  <w:style w:type="character" w:styleId="afb">
    <w:name w:val="Emphasis"/>
    <w:uiPriority w:val="20"/>
    <w:qFormat/>
    <w:rsid w:val="0095007D"/>
    <w:rPr>
      <w:i/>
      <w:iCs/>
    </w:rPr>
  </w:style>
  <w:style w:type="paragraph" w:styleId="TOC">
    <w:name w:val="TOC Heading"/>
    <w:basedOn w:val="1"/>
    <w:next w:val="a"/>
    <w:uiPriority w:val="39"/>
    <w:unhideWhenUsed/>
    <w:qFormat/>
    <w:rsid w:val="00021394"/>
    <w:pPr>
      <w:keepLines/>
      <w:numPr>
        <w:numId w:val="0"/>
      </w:numPr>
      <w:spacing w:before="340" w:after="330" w:line="578" w:lineRule="auto"/>
      <w:outlineLvl w:val="9"/>
    </w:pPr>
    <w:rPr>
      <w:bCs/>
      <w:kern w:val="44"/>
      <w:sz w:val="44"/>
      <w:szCs w:val="44"/>
    </w:rPr>
  </w:style>
  <w:style w:type="character" w:styleId="afc">
    <w:name w:val="Hyperlink"/>
    <w:uiPriority w:val="99"/>
    <w:unhideWhenUsed/>
    <w:rsid w:val="00021394"/>
    <w:rPr>
      <w:color w:val="0563C1"/>
      <w:u w:val="single"/>
    </w:rPr>
  </w:style>
  <w:style w:type="character" w:customStyle="1" w:styleId="a9">
    <w:name w:val="页眉 字符"/>
    <w:aliases w:val="ContentsHeader 字符"/>
    <w:link w:val="a8"/>
    <w:uiPriority w:val="99"/>
    <w:qFormat/>
    <w:rsid w:val="004C085C"/>
    <w:rPr>
      <w:rFonts w:ascii="Arial" w:hAnsi="Arial"/>
      <w:lang w:val="en-GB" w:eastAsia="en-US"/>
    </w:rPr>
  </w:style>
  <w:style w:type="character" w:customStyle="1" w:styleId="ab">
    <w:name w:val="页脚 字符"/>
    <w:link w:val="aa"/>
    <w:uiPriority w:val="99"/>
    <w:rsid w:val="00903F06"/>
    <w:rPr>
      <w:sz w:val="21"/>
      <w:lang w:val="en-GB" w:eastAsia="en-US"/>
    </w:rPr>
  </w:style>
  <w:style w:type="paragraph" w:customStyle="1" w:styleId="24">
    <w:name w:val="段落2"/>
    <w:basedOn w:val="20"/>
    <w:link w:val="25"/>
    <w:qFormat/>
    <w:rsid w:val="00E45A20"/>
    <w:pPr>
      <w:keepLines/>
      <w:widowControl w:val="0"/>
      <w:tabs>
        <w:tab w:val="clear" w:pos="567"/>
        <w:tab w:val="num" w:pos="576"/>
      </w:tabs>
      <w:jc w:val="both"/>
    </w:pPr>
  </w:style>
  <w:style w:type="paragraph" w:styleId="afd">
    <w:name w:val="Normal (Web)"/>
    <w:basedOn w:val="a"/>
    <w:uiPriority w:val="99"/>
    <w:unhideWhenUsed/>
    <w:rsid w:val="00CA3496"/>
    <w:pPr>
      <w:spacing w:before="100" w:beforeAutospacing="1" w:after="100" w:afterAutospacing="1"/>
    </w:pPr>
    <w:rPr>
      <w:rFonts w:ascii="宋体" w:hAnsi="宋体" w:cs="宋体"/>
      <w:sz w:val="24"/>
      <w:szCs w:val="24"/>
      <w:lang w:val="en-US" w:eastAsia="zh-CN"/>
    </w:rPr>
  </w:style>
  <w:style w:type="character" w:customStyle="1" w:styleId="21">
    <w:name w:val="标题 2 字符"/>
    <w:aliases w:val="节标题 字符,编号标题2 字符,第一层条 字符,h2 字符,l2 字符,第一章 标题 2 字符,Heading 2 Hidden 字符,Heading 2 CCBS 字符,heading 2 字符,H2 字符,sect 1.2 字符,DO 字符,Underrubrik1 字符,prop2 字符,Title2 字符,Titre B 字符,H21 字符,Level 2 Topic Heading 字符,PIM2 字符,Titre3 字符,HD2 字符,sect 1.21 字符,H22 字符"/>
    <w:link w:val="20"/>
    <w:rsid w:val="00C72B99"/>
    <w:rPr>
      <w:b/>
      <w:sz w:val="28"/>
      <w:lang w:val="en-GB" w:eastAsia="en-US"/>
    </w:rPr>
  </w:style>
  <w:style w:type="character" w:customStyle="1" w:styleId="25">
    <w:name w:val="段落2 字符"/>
    <w:link w:val="24"/>
    <w:rsid w:val="00E45A20"/>
    <w:rPr>
      <w:b/>
      <w:sz w:val="28"/>
      <w:lang w:val="en-GB" w:eastAsia="en-US"/>
    </w:rPr>
  </w:style>
  <w:style w:type="paragraph" w:styleId="afe">
    <w:name w:val="List Paragraph"/>
    <w:basedOn w:val="a"/>
    <w:uiPriority w:val="34"/>
    <w:qFormat/>
    <w:rsid w:val="00C82CFC"/>
    <w:pPr>
      <w:spacing w:line="360" w:lineRule="auto"/>
      <w:ind w:left="720" w:firstLineChars="200" w:firstLine="200"/>
      <w:contextualSpacing/>
      <w:jc w:val="both"/>
    </w:pPr>
    <w:rPr>
      <w:szCs w:val="22"/>
      <w:lang w:eastAsia="zh-CN"/>
    </w:rPr>
  </w:style>
  <w:style w:type="paragraph" w:customStyle="1" w:styleId="26">
    <w:name w:val="样式2"/>
    <w:basedOn w:val="a"/>
    <w:link w:val="27"/>
    <w:qFormat/>
    <w:rsid w:val="00BC6341"/>
    <w:pPr>
      <w:widowControl w:val="0"/>
      <w:spacing w:line="360" w:lineRule="auto"/>
      <w:ind w:firstLineChars="200" w:firstLine="200"/>
      <w:jc w:val="both"/>
    </w:pPr>
    <w:rPr>
      <w:rFonts w:ascii="Arial" w:hAnsi="Arial" w:cs="Arial"/>
      <w:kern w:val="2"/>
      <w:szCs w:val="21"/>
      <w:lang w:val="en-US" w:eastAsia="zh-CN"/>
    </w:rPr>
  </w:style>
  <w:style w:type="character" w:customStyle="1" w:styleId="27">
    <w:name w:val="样式2 字符"/>
    <w:link w:val="26"/>
    <w:qFormat/>
    <w:rsid w:val="00BC6341"/>
    <w:rPr>
      <w:rFonts w:ascii="Arial" w:hAnsi="Arial" w:cs="Arial"/>
      <w:kern w:val="2"/>
      <w:sz w:val="21"/>
      <w:szCs w:val="21"/>
    </w:rPr>
  </w:style>
  <w:style w:type="table" w:styleId="aff">
    <w:name w:val="Table Grid"/>
    <w:basedOn w:val="a1"/>
    <w:uiPriority w:val="59"/>
    <w:qFormat/>
    <w:rsid w:val="007E0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7E0915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7">
    <w:name w:val="正文文本 字符"/>
    <w:aliases w:val="EHPT 字符,Body Text2 字符"/>
    <w:basedOn w:val="a0"/>
    <w:link w:val="a6"/>
    <w:rsid w:val="00903F06"/>
    <w:rPr>
      <w:sz w:val="21"/>
      <w:lang w:val="en-GB" w:eastAsia="en-US"/>
    </w:rPr>
  </w:style>
  <w:style w:type="character" w:customStyle="1" w:styleId="keyword">
    <w:name w:val="keyword"/>
    <w:basedOn w:val="a0"/>
    <w:rsid w:val="00A72FBA"/>
  </w:style>
  <w:style w:type="paragraph" w:styleId="aff0">
    <w:name w:val="Revision"/>
    <w:hidden/>
    <w:uiPriority w:val="99"/>
    <w:semiHidden/>
    <w:rsid w:val="00E74E07"/>
    <w:rPr>
      <w:sz w:val="21"/>
      <w:lang w:val="en-GB" w:eastAsia="en-US"/>
    </w:rPr>
  </w:style>
  <w:style w:type="character" w:customStyle="1" w:styleId="normaltextrun">
    <w:name w:val="normaltextrun"/>
    <w:basedOn w:val="a0"/>
    <w:rsid w:val="0060167D"/>
  </w:style>
  <w:style w:type="character" w:customStyle="1" w:styleId="eop">
    <w:name w:val="eop"/>
    <w:basedOn w:val="a0"/>
    <w:rsid w:val="0060167D"/>
  </w:style>
  <w:style w:type="character" w:customStyle="1" w:styleId="spellingerror">
    <w:name w:val="spellingerror"/>
    <w:basedOn w:val="a0"/>
    <w:rsid w:val="00601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psimp\Application%20Data\Microsoft\Templates\FocusPM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6af749f2e8af03d45b448a05420cbe04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418bc5be215a1491488e0f9a3f3c0e24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9176-2AE2-43A6-896B-5D4D83693D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9F56C6-4E43-4BE6-9A9A-E1B016DCEC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0FB4B-DE3F-4593-BC50-2AC8203BC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388A62-D1C3-41DD-9C93-11767A2C8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FocusPM3.dot</Template>
  <TotalTime>414</TotalTime>
  <Pages>10</Pages>
  <Words>882</Words>
  <Characters>5033</Characters>
  <Application>Microsoft Office Word</Application>
  <DocSecurity>0</DocSecurity>
  <Lines>41</Lines>
  <Paragraphs>11</Paragraphs>
  <ScaleCrop>false</ScaleCrop>
  <Manager/>
  <Company>CMCC</Company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</dc:title>
  <dc:subject/>
  <dc:creator>lijiali</dc:creator>
  <cp:keywords/>
  <cp:lastModifiedBy>李佳励</cp:lastModifiedBy>
  <cp:revision>217</cp:revision>
  <cp:lastPrinted>2019-10-18T05:24:00Z</cp:lastPrinted>
  <dcterms:created xsi:type="dcterms:W3CDTF">2019-10-17T11:08:00Z</dcterms:created>
  <dcterms:modified xsi:type="dcterms:W3CDTF">2025-12-17T07:39:00Z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0x010100EE91084A0FDA774283DDFA5328F431DD</vt:lpwstr>
  </property>
</Properties>
</file>