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08E6" w14:textId="77777777" w:rsidR="00E6152F" w:rsidRPr="003738A8" w:rsidRDefault="00E6152F">
      <w:pPr>
        <w:pStyle w:val="Table"/>
        <w:spacing w:before="0" w:after="0"/>
        <w:ind w:firstLine="420"/>
        <w:rPr>
          <w:rFonts w:ascii="Times New Roman" w:hAnsi="Times New Roman"/>
          <w:lang w:eastAsia="zh-CN"/>
        </w:rPr>
      </w:pPr>
      <w:bookmarkStart w:id="0" w:name="hp_TitlePage"/>
    </w:p>
    <w:p w14:paraId="02F81B94" w14:textId="77777777" w:rsidR="00E6152F" w:rsidRPr="003738A8" w:rsidRDefault="00E6152F">
      <w:pPr>
        <w:ind w:firstLine="420"/>
        <w:rPr>
          <w:rFonts w:ascii="Times New Roman" w:hAnsi="Times New Roman"/>
        </w:rPr>
      </w:pPr>
    </w:p>
    <w:p w14:paraId="03469CD7" w14:textId="77777777" w:rsidR="00E6152F" w:rsidRPr="003738A8" w:rsidRDefault="00E6152F">
      <w:pPr>
        <w:ind w:firstLine="420"/>
        <w:rPr>
          <w:rFonts w:ascii="Times New Roman" w:hAnsi="Times New Roman"/>
          <w:lang w:eastAsia="zh-CN"/>
        </w:rPr>
      </w:pPr>
    </w:p>
    <w:p w14:paraId="46FB8DB1" w14:textId="77777777" w:rsidR="00430851" w:rsidRPr="003738A8" w:rsidRDefault="00430851">
      <w:pPr>
        <w:ind w:firstLine="420"/>
        <w:rPr>
          <w:rFonts w:ascii="Times New Roman" w:hAnsi="Times New Roman"/>
          <w:lang w:eastAsia="zh-CN"/>
        </w:rPr>
      </w:pPr>
    </w:p>
    <w:p w14:paraId="090FECA9" w14:textId="27792E07" w:rsidR="00F62626" w:rsidRPr="003738A8" w:rsidRDefault="00F62626" w:rsidP="009D5562">
      <w:pPr>
        <w:overflowPunct w:val="0"/>
        <w:autoSpaceDE w:val="0"/>
        <w:autoSpaceDN w:val="0"/>
        <w:adjustRightInd w:val="0"/>
        <w:spacing w:beforeLines="1200" w:before="2880" w:afterLines="1200" w:after="2880"/>
        <w:jc w:val="center"/>
        <w:textAlignment w:val="baseline"/>
        <w:outlineLvl w:val="0"/>
        <w:rPr>
          <w:rFonts w:ascii="Times New Roman" w:hAnsi="Times New Roman"/>
          <w:lang w:val="en-US" w:eastAsia="zh-CN"/>
        </w:rPr>
      </w:pPr>
      <w:bookmarkStart w:id="1" w:name="_Toc106286183"/>
      <w:bookmarkStart w:id="2" w:name="_Toc107219048"/>
      <w:bookmarkStart w:id="3" w:name="_Toc107236117"/>
      <w:bookmarkStart w:id="4" w:name="_Toc110862835"/>
      <w:bookmarkStart w:id="5" w:name="_Toc121845180"/>
      <w:bookmarkStart w:id="6" w:name="_Toc187167075"/>
      <w:bookmarkStart w:id="7" w:name="_Toc215240888"/>
      <w:bookmarkStart w:id="8" w:name="_Toc15907520"/>
      <w:r w:rsidRPr="003738A8">
        <w:rPr>
          <w:rFonts w:ascii="Times New Roman" w:hAnsi="Times New Roman"/>
          <w:b/>
          <w:sz w:val="52"/>
          <w:szCs w:val="52"/>
          <w:lang w:eastAsia="zh-CN"/>
        </w:rPr>
        <w:t>软件测试</w:t>
      </w:r>
      <w:bookmarkEnd w:id="1"/>
      <w:r w:rsidRPr="003738A8">
        <w:rPr>
          <w:rFonts w:ascii="Times New Roman" w:hAnsi="Times New Roman"/>
          <w:b/>
          <w:sz w:val="52"/>
          <w:szCs w:val="52"/>
          <w:lang w:eastAsia="zh-CN"/>
        </w:rPr>
        <w:t>报告</w:t>
      </w:r>
      <w:bookmarkEnd w:id="2"/>
      <w:bookmarkEnd w:id="3"/>
      <w:bookmarkEnd w:id="4"/>
      <w:bookmarkEnd w:id="5"/>
      <w:bookmarkEnd w:id="6"/>
      <w:bookmarkEnd w:id="7"/>
    </w:p>
    <w:p w14:paraId="42F6C63E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1A4368AE" w14:textId="77777777" w:rsidR="007F714D" w:rsidRPr="003738A8" w:rsidRDefault="007F714D" w:rsidP="007F714D">
      <w:pPr>
        <w:rPr>
          <w:rFonts w:ascii="Times New Roman" w:hAnsi="Times New Roman"/>
          <w:lang w:val="en-US" w:eastAsia="zh-CN"/>
        </w:rPr>
      </w:pPr>
    </w:p>
    <w:p w14:paraId="102010DE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3933CE0B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F9117C" w:rsidRPr="003738A8" w14:paraId="5695401C" w14:textId="77777777" w:rsidTr="00ED0735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45B15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 w:eastAsia="zh-CN"/>
              </w:rPr>
              <w:t>编制部门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6FB5C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eastAsia="zh-CN"/>
              </w:rPr>
              <w:t>产品开发部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5E43E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文件版本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2070C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eastAsia="zh-CN"/>
              </w:rPr>
              <w:t>A0</w:t>
            </w:r>
          </w:p>
        </w:tc>
      </w:tr>
      <w:tr w:rsidR="00F9117C" w:rsidRPr="003738A8" w14:paraId="40C3F79A" w14:textId="77777777" w:rsidTr="00ED0735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94977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编制人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42528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261F3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日</w:t>
            </w:r>
            <w:r w:rsidRPr="003738A8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468C5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F9117C" w:rsidRPr="003738A8" w14:paraId="21BA120E" w14:textId="77777777" w:rsidTr="00ED0735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EA4F7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B5F4A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35F43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日</w:t>
            </w:r>
            <w:r w:rsidRPr="003738A8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A952F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117C" w:rsidRPr="003738A8" w14:paraId="60F6E73E" w14:textId="77777777" w:rsidTr="00ED0735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35EBA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5F5E3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6EA18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日</w:t>
            </w:r>
            <w:r w:rsidRPr="003738A8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F7275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117C" w:rsidRPr="003738A8" w14:paraId="3730721D" w14:textId="77777777" w:rsidTr="00ED0735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20F36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74B6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969016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232275C2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7C0C5E2D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5B9723E6" w14:textId="77777777" w:rsidR="009D5562" w:rsidRPr="003738A8" w:rsidRDefault="009D5562" w:rsidP="007F714D">
      <w:pPr>
        <w:rPr>
          <w:rFonts w:ascii="Times New Roman" w:hAnsi="Times New Roman"/>
          <w:lang w:val="en-US" w:eastAsia="zh-CN"/>
        </w:rPr>
      </w:pPr>
    </w:p>
    <w:p w14:paraId="1ED0A57A" w14:textId="77777777" w:rsidR="009D5562" w:rsidRPr="003738A8" w:rsidRDefault="009D5562" w:rsidP="007F714D">
      <w:pPr>
        <w:rPr>
          <w:rFonts w:ascii="Times New Roman" w:hAnsi="Times New Roman"/>
          <w:lang w:val="en-US" w:eastAsia="zh-CN"/>
        </w:rPr>
      </w:pPr>
    </w:p>
    <w:p w14:paraId="652BC176" w14:textId="77777777" w:rsidR="009D5562" w:rsidRPr="003738A8" w:rsidRDefault="009D5562" w:rsidP="007F714D">
      <w:pPr>
        <w:rPr>
          <w:rFonts w:ascii="Times New Roman" w:hAnsi="Times New Roman"/>
          <w:lang w:val="en-US" w:eastAsia="zh-CN"/>
        </w:rPr>
      </w:pPr>
    </w:p>
    <w:p w14:paraId="3B7D28F3" w14:textId="77777777" w:rsidR="009D5562" w:rsidRPr="003738A8" w:rsidRDefault="009D5562" w:rsidP="007F714D">
      <w:pPr>
        <w:rPr>
          <w:rFonts w:ascii="Times New Roman" w:hAnsi="Times New Roman"/>
          <w:lang w:val="en-US" w:eastAsia="zh-CN"/>
        </w:rPr>
      </w:pPr>
    </w:p>
    <w:p w14:paraId="3EDB9815" w14:textId="77777777" w:rsidR="009D5562" w:rsidRPr="003738A8" w:rsidRDefault="009D5562" w:rsidP="007F714D">
      <w:pPr>
        <w:rPr>
          <w:rFonts w:ascii="Times New Roman" w:hAnsi="Times New Roman"/>
          <w:lang w:val="en-US" w:eastAsia="zh-CN"/>
        </w:rPr>
      </w:pPr>
    </w:p>
    <w:p w14:paraId="2ED2C624" w14:textId="77777777" w:rsidR="009D5562" w:rsidRPr="003738A8" w:rsidRDefault="009D5562" w:rsidP="007F714D">
      <w:pPr>
        <w:rPr>
          <w:rFonts w:ascii="Times New Roman" w:hAnsi="Times New Roman"/>
          <w:lang w:val="en-US" w:eastAsia="zh-CN"/>
        </w:rPr>
      </w:pPr>
    </w:p>
    <w:p w14:paraId="39CAD41C" w14:textId="77777777" w:rsidR="00F62626" w:rsidRPr="003738A8" w:rsidRDefault="00F62626" w:rsidP="00F62626">
      <w:pPr>
        <w:snapToGrid w:val="0"/>
        <w:jc w:val="center"/>
        <w:rPr>
          <w:rFonts w:ascii="Times New Roman" w:hAnsi="Times New Roman"/>
          <w:b/>
          <w:bCs/>
          <w:sz w:val="32"/>
          <w:szCs w:val="32"/>
          <w:lang w:eastAsia="zh-CN"/>
        </w:rPr>
      </w:pPr>
      <w:r w:rsidRPr="003738A8">
        <w:rPr>
          <w:rFonts w:ascii="Times New Roman" w:hAnsi="Times New Roman"/>
          <w:b/>
          <w:bCs/>
          <w:sz w:val="32"/>
          <w:szCs w:val="32"/>
          <w:lang w:eastAsia="zh-CN"/>
        </w:rPr>
        <w:t>文件修订记录</w:t>
      </w:r>
    </w:p>
    <w:p w14:paraId="3537FDA8" w14:textId="77777777" w:rsidR="00F62626" w:rsidRPr="003738A8" w:rsidRDefault="00F62626" w:rsidP="00F62626">
      <w:pPr>
        <w:snapToGrid w:val="0"/>
        <w:ind w:firstLine="480"/>
        <w:jc w:val="center"/>
        <w:rPr>
          <w:rFonts w:ascii="Times New Roman" w:hAnsi="Times New Roman"/>
          <w:sz w:val="24"/>
          <w:szCs w:val="24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F9117C" w:rsidRPr="003738A8" w14:paraId="44488C96" w14:textId="77777777" w:rsidTr="00ED0735">
        <w:trPr>
          <w:trHeight w:hRule="exact" w:val="680"/>
          <w:jc w:val="center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AD472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修改日期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4FF03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版本号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821FB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修订说明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C78D2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修订人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D394" w14:textId="77777777" w:rsidR="00F62626" w:rsidRPr="003738A8" w:rsidRDefault="00F62626" w:rsidP="00ED0735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val="en-US"/>
              </w:rPr>
              <w:t>批准人</w:t>
            </w:r>
          </w:p>
        </w:tc>
      </w:tr>
      <w:tr w:rsidR="00F9117C" w:rsidRPr="003738A8" w14:paraId="58843F42" w14:textId="77777777" w:rsidTr="00ED0735">
        <w:trPr>
          <w:trHeight w:hRule="exact" w:val="680"/>
          <w:jc w:val="center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63CB2" w14:textId="2B77FBE5" w:rsidR="00F62626" w:rsidRPr="003738A8" w:rsidRDefault="00080E15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eastAsia="zh-CN"/>
              </w:rPr>
              <w:t>2025.</w:t>
            </w:r>
            <w:r w:rsidR="00E67223" w:rsidRPr="003738A8">
              <w:rPr>
                <w:rFonts w:ascii="Times New Roman" w:hAnsi="Times New Roman"/>
                <w:sz w:val="24"/>
                <w:szCs w:val="24"/>
                <w:lang w:eastAsia="zh-CN"/>
              </w:rPr>
              <w:t>10</w:t>
            </w:r>
            <w:r w:rsidRPr="003738A8">
              <w:rPr>
                <w:rFonts w:ascii="Times New Roman" w:hAnsi="Times New Roman"/>
                <w:sz w:val="24"/>
                <w:szCs w:val="24"/>
                <w:lang w:eastAsia="zh-CN"/>
              </w:rPr>
              <w:t>.</w:t>
            </w:r>
            <w:r w:rsidR="00E67223" w:rsidRPr="003738A8">
              <w:rPr>
                <w:rFonts w:ascii="Times New Roman" w:hAnsi="Times New Roman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34936" w14:textId="16B3204F" w:rsidR="00F62626" w:rsidRPr="003738A8" w:rsidRDefault="00080E15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eastAsia="zh-CN"/>
              </w:rPr>
              <w:t>A0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C8092" w14:textId="0DEBD047" w:rsidR="00F62626" w:rsidRPr="003738A8" w:rsidRDefault="00080E15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eastAsia="zh-CN"/>
              </w:rPr>
              <w:t>首次发布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46B8" w14:textId="61BB12B6" w:rsidR="00F62626" w:rsidRPr="003738A8" w:rsidRDefault="005055FC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eastAsia="zh-CN"/>
              </w:rPr>
              <w:t>王小敏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C6FB" w14:textId="4724D064" w:rsidR="00F62626" w:rsidRPr="003738A8" w:rsidRDefault="00080E15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8A8">
              <w:rPr>
                <w:rFonts w:ascii="Times New Roman" w:hAnsi="Times New Roman"/>
                <w:sz w:val="24"/>
                <w:szCs w:val="24"/>
                <w:lang w:eastAsia="zh-CN"/>
              </w:rPr>
              <w:t>沈宏</w:t>
            </w:r>
          </w:p>
        </w:tc>
      </w:tr>
      <w:tr w:rsidR="00F9117C" w:rsidRPr="003738A8" w14:paraId="561977FC" w14:textId="77777777" w:rsidTr="00ED0735">
        <w:trPr>
          <w:trHeight w:hRule="exact" w:val="680"/>
          <w:jc w:val="center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BAA08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6D3B0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3FE87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309F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E2AB7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117C" w:rsidRPr="003738A8" w14:paraId="2E025695" w14:textId="77777777" w:rsidTr="00ED0735">
        <w:trPr>
          <w:trHeight w:hRule="exact" w:val="680"/>
          <w:jc w:val="center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CDFA8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F318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A8FF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E3133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26751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117C" w:rsidRPr="003738A8" w14:paraId="02F95270" w14:textId="77777777" w:rsidTr="00ED0735">
        <w:trPr>
          <w:trHeight w:hRule="exact" w:val="680"/>
          <w:jc w:val="center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068E6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0012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07514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83F22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ABE0A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117C" w:rsidRPr="003738A8" w14:paraId="544CA853" w14:textId="77777777" w:rsidTr="00ED0735">
        <w:trPr>
          <w:trHeight w:hRule="exact" w:val="680"/>
          <w:jc w:val="center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C4D22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7DEE7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34AF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505A6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6969B" w14:textId="77777777" w:rsidR="00F62626" w:rsidRPr="003738A8" w:rsidRDefault="00F62626" w:rsidP="00ED073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BE26733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579DCA58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5B68825C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535DEEF1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55A4867D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23C85BAE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5871D5C3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2222727B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1E8EADF4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p w14:paraId="62B4383D" w14:textId="77777777" w:rsidR="00F62626" w:rsidRPr="003738A8" w:rsidRDefault="00F62626" w:rsidP="007F714D">
      <w:pPr>
        <w:rPr>
          <w:rFonts w:ascii="Times New Roman" w:hAnsi="Times New Roman"/>
          <w:lang w:val="en-US" w:eastAsia="zh-CN"/>
        </w:rPr>
      </w:pPr>
    </w:p>
    <w:bookmarkEnd w:id="8"/>
    <w:p w14:paraId="5EB9ABBE" w14:textId="77777777" w:rsidR="00ED41E8" w:rsidRPr="003738A8" w:rsidRDefault="00ED41E8" w:rsidP="007F714D">
      <w:pPr>
        <w:rPr>
          <w:rFonts w:ascii="Times New Roman" w:hAnsi="Times New Roman"/>
          <w:lang w:val="en-US" w:eastAsia="zh-CN"/>
        </w:rPr>
      </w:pPr>
    </w:p>
    <w:p w14:paraId="13FE79BC" w14:textId="77777777" w:rsidR="00ED41E8" w:rsidRPr="003738A8" w:rsidRDefault="00ED41E8" w:rsidP="007F714D">
      <w:pPr>
        <w:rPr>
          <w:rFonts w:ascii="Times New Roman" w:hAnsi="Times New Roman"/>
          <w:lang w:val="en-US" w:eastAsia="zh-CN"/>
        </w:rPr>
      </w:pPr>
    </w:p>
    <w:p w14:paraId="2490CF61" w14:textId="77777777" w:rsidR="00ED41E8" w:rsidRPr="003738A8" w:rsidRDefault="00ED41E8" w:rsidP="007F714D">
      <w:pPr>
        <w:rPr>
          <w:rFonts w:ascii="Times New Roman" w:hAnsi="Times New Roman"/>
          <w:lang w:val="en-US" w:eastAsia="zh-CN"/>
        </w:rPr>
      </w:pPr>
    </w:p>
    <w:p w14:paraId="67113CEE" w14:textId="1B5B770A" w:rsidR="00F62626" w:rsidRPr="003738A8" w:rsidRDefault="00F62626" w:rsidP="00E91418">
      <w:pPr>
        <w:rPr>
          <w:rFonts w:ascii="Times New Roman" w:hAnsi="Times New Roman"/>
          <w:lang w:val="en-US" w:eastAsia="zh-CN"/>
        </w:rPr>
      </w:pPr>
      <w:bookmarkStart w:id="9" w:name="_Toc420242794"/>
      <w:bookmarkEnd w:id="0"/>
    </w:p>
    <w:p w14:paraId="1EF288C9" w14:textId="59764BCD" w:rsidR="00F62626" w:rsidRPr="003738A8" w:rsidRDefault="00F62626" w:rsidP="00E91418">
      <w:pPr>
        <w:rPr>
          <w:rFonts w:ascii="Times New Roman" w:hAnsi="Times New Roman"/>
          <w:lang w:val="en-US" w:eastAsia="zh-CN"/>
        </w:rPr>
      </w:pPr>
    </w:p>
    <w:p w14:paraId="2A46EDF0" w14:textId="7E22CA54" w:rsidR="00F62626" w:rsidRPr="003738A8" w:rsidRDefault="00F62626" w:rsidP="00E91418">
      <w:pPr>
        <w:rPr>
          <w:rFonts w:ascii="Times New Roman" w:hAnsi="Times New Roman"/>
          <w:lang w:val="en-US" w:eastAsia="zh-CN"/>
        </w:rPr>
      </w:pPr>
    </w:p>
    <w:p w14:paraId="17B8F6EC" w14:textId="2DE57FB2" w:rsidR="00F62626" w:rsidRPr="003738A8" w:rsidRDefault="00F62626" w:rsidP="00E91418">
      <w:pPr>
        <w:rPr>
          <w:rFonts w:ascii="Times New Roman" w:hAnsi="Times New Roman"/>
          <w:lang w:val="en-US" w:eastAsia="zh-CN"/>
        </w:rPr>
      </w:pPr>
    </w:p>
    <w:p w14:paraId="58609FD6" w14:textId="0DE0BC39" w:rsidR="00F62626" w:rsidRPr="003738A8" w:rsidRDefault="00F62626" w:rsidP="00E91418">
      <w:pPr>
        <w:rPr>
          <w:rFonts w:ascii="Times New Roman" w:hAnsi="Times New Roman"/>
          <w:lang w:val="en-US" w:eastAsia="zh-CN"/>
        </w:rPr>
      </w:pPr>
    </w:p>
    <w:p w14:paraId="01A18444" w14:textId="2C5BE8F7" w:rsidR="00F62626" w:rsidRPr="003738A8" w:rsidRDefault="00F62626" w:rsidP="00E91418">
      <w:pPr>
        <w:rPr>
          <w:rFonts w:ascii="Times New Roman" w:hAnsi="Times New Roman"/>
          <w:lang w:val="en-US" w:eastAsia="zh-CN"/>
        </w:rPr>
      </w:pPr>
    </w:p>
    <w:p w14:paraId="5D05116A" w14:textId="18F5A2B9" w:rsidR="00F62626" w:rsidRPr="003738A8" w:rsidRDefault="00F62626" w:rsidP="00E91418">
      <w:pPr>
        <w:rPr>
          <w:rFonts w:ascii="Times New Roman" w:hAnsi="Times New Roman"/>
          <w:lang w:val="en-US" w:eastAsia="zh-CN"/>
        </w:rPr>
      </w:pPr>
    </w:p>
    <w:p w14:paraId="22704C88" w14:textId="4934AF29" w:rsidR="00FB4455" w:rsidRPr="003738A8" w:rsidRDefault="00FB4455" w:rsidP="00E91418">
      <w:pPr>
        <w:rPr>
          <w:rFonts w:ascii="Times New Roman" w:hAnsi="Times New Roman"/>
          <w:lang w:val="en-US" w:eastAsia="zh-CN"/>
        </w:rPr>
      </w:pPr>
    </w:p>
    <w:p w14:paraId="053082C0" w14:textId="3114C4D6" w:rsidR="00FB4455" w:rsidRPr="003738A8" w:rsidRDefault="00FB4455" w:rsidP="00E91418">
      <w:pPr>
        <w:rPr>
          <w:rFonts w:ascii="Times New Roman" w:hAnsi="Times New Roman"/>
          <w:lang w:val="en-US" w:eastAsia="zh-CN"/>
        </w:rPr>
      </w:pPr>
    </w:p>
    <w:p w14:paraId="1205AC7E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0C134512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69D5BADF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05E6F053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5DF2D091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5258F10B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387A4EFE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5D267588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3758303E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17A20E33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1A14198C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708E4792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06264569" w14:textId="77777777" w:rsidR="007F714D" w:rsidRPr="003738A8" w:rsidRDefault="007F714D" w:rsidP="00E91418">
      <w:pPr>
        <w:rPr>
          <w:rFonts w:ascii="Times New Roman" w:hAnsi="Times New Roman"/>
          <w:lang w:val="en-US" w:eastAsia="zh-CN"/>
        </w:rPr>
      </w:pPr>
    </w:p>
    <w:p w14:paraId="04D00B5B" w14:textId="77777777" w:rsidR="00FB4455" w:rsidRPr="003738A8" w:rsidRDefault="00FB4455" w:rsidP="00E91418">
      <w:pPr>
        <w:rPr>
          <w:rFonts w:ascii="Times New Roman" w:hAnsi="Times New Roman"/>
          <w:lang w:val="en-US" w:eastAsia="zh-CN"/>
        </w:rPr>
      </w:pPr>
    </w:p>
    <w:p w14:paraId="04D98480" w14:textId="77777777" w:rsidR="00A26E9C" w:rsidRDefault="00691E86" w:rsidP="00ED5A36">
      <w:pPr>
        <w:spacing w:before="100" w:beforeAutospacing="1" w:after="100" w:afterAutospacing="1" w:line="360" w:lineRule="auto"/>
        <w:jc w:val="center"/>
        <w:rPr>
          <w:noProof/>
        </w:rPr>
      </w:pPr>
      <w:r w:rsidRPr="003738A8">
        <w:rPr>
          <w:rFonts w:ascii="Times New Roman" w:hAnsi="Times New Roman"/>
          <w:sz w:val="32"/>
          <w:szCs w:val="32"/>
          <w:lang w:val="zh-CN"/>
        </w:rPr>
        <w:lastRenderedPageBreak/>
        <w:t>目录</w:t>
      </w:r>
      <w:r w:rsidRPr="003738A8">
        <w:rPr>
          <w:rFonts w:ascii="Times New Roman" w:hAnsi="Times New Roman"/>
          <w:b/>
          <w:caps/>
          <w:sz w:val="32"/>
          <w:szCs w:val="32"/>
          <w:lang w:val="en-US" w:eastAsia="zh-CN"/>
        </w:rPr>
        <w:fldChar w:fldCharType="begin"/>
      </w:r>
      <w:r w:rsidRPr="003738A8">
        <w:rPr>
          <w:rFonts w:ascii="Times New Roman" w:hAnsi="Times New Roman"/>
          <w:sz w:val="32"/>
          <w:szCs w:val="32"/>
        </w:rPr>
        <w:instrText xml:space="preserve"> TOC \o "1-3" \h \z \u </w:instrText>
      </w:r>
      <w:r w:rsidRPr="003738A8">
        <w:rPr>
          <w:rFonts w:ascii="Times New Roman" w:hAnsi="Times New Roman"/>
          <w:bCs/>
          <w:sz w:val="32"/>
          <w:szCs w:val="32"/>
          <w:lang w:val="zh-CN"/>
        </w:rPr>
        <w:fldChar w:fldCharType="separate"/>
      </w:r>
    </w:p>
    <w:p w14:paraId="1446D407" w14:textId="534BC10E" w:rsidR="00A26E9C" w:rsidRDefault="00A26E9C" w:rsidP="00FC235A">
      <w:pPr>
        <w:pStyle w:val="TOC1"/>
        <w:tabs>
          <w:tab w:val="left" w:pos="4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89" w:history="1">
        <w:r w:rsidRPr="00716B56">
          <w:rPr>
            <w:rStyle w:val="afa"/>
            <w:rFonts w:hint="eastAsia"/>
            <w:noProof/>
            <w:lang w:eastAsia="zh-CN"/>
          </w:rPr>
          <w:t>1.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  <w:lang w:eastAsia="zh-CN"/>
          </w:rPr>
          <w:t>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40CA02" w14:textId="7BE638BB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90" w:history="1">
        <w:r w:rsidRPr="00716B56">
          <w:rPr>
            <w:rStyle w:val="afa"/>
            <w:rFonts w:hint="eastAsia"/>
            <w:noProof/>
          </w:rPr>
          <w:t>1.1.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92BB24" w14:textId="150E8C73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91" w:history="1">
        <w:r w:rsidRPr="00716B56">
          <w:rPr>
            <w:rStyle w:val="afa"/>
            <w:rFonts w:hint="eastAsia"/>
            <w:noProof/>
          </w:rPr>
          <w:t>1.2.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223D35" w14:textId="22B391B5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92" w:history="1">
        <w:r w:rsidRPr="00716B56">
          <w:rPr>
            <w:rStyle w:val="afa"/>
            <w:rFonts w:hint="eastAsia"/>
            <w:noProof/>
          </w:rPr>
          <w:t>1.3.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</w:rPr>
          <w:t>引用文档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2C7A9" w14:textId="635638AE" w:rsidR="00A26E9C" w:rsidRDefault="00A26E9C" w:rsidP="00FC235A">
      <w:pPr>
        <w:pStyle w:val="TOC1"/>
        <w:tabs>
          <w:tab w:val="left" w:pos="4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93" w:history="1">
        <w:r w:rsidRPr="00716B56">
          <w:rPr>
            <w:rStyle w:val="afa"/>
            <w:rFonts w:hint="eastAsia"/>
            <w:noProof/>
            <w:lang w:eastAsia="zh-CN"/>
          </w:rPr>
          <w:t>2.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  <w:lang w:eastAsia="zh-CN"/>
          </w:rPr>
          <w:t>测试概要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027B16" w14:textId="2F679E81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94" w:history="1">
        <w:r w:rsidRPr="00716B56">
          <w:rPr>
            <w:rStyle w:val="afa"/>
            <w:rFonts w:hint="eastAsia"/>
            <w:noProof/>
          </w:rPr>
          <w:t>2.1.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</w:rPr>
          <w:t>版本</w:t>
        </w:r>
        <w:r w:rsidRPr="00716B56">
          <w:rPr>
            <w:rStyle w:val="afa"/>
            <w:rFonts w:hint="eastAsia"/>
            <w:noProof/>
            <w:lang w:eastAsia="zh-CN"/>
          </w:rPr>
          <w:t>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38A28F" w14:textId="568B109D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95" w:history="1">
        <w:r w:rsidRPr="00716B56">
          <w:rPr>
            <w:rStyle w:val="afa"/>
            <w:rFonts w:hint="eastAsia"/>
            <w:noProof/>
            <w:lang w:eastAsia="zh-CN"/>
          </w:rPr>
          <w:t>2.2.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  <w:lang w:eastAsia="zh-CN"/>
          </w:rPr>
          <w:t>测试设备详情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C0F7D4" w14:textId="6D3D00AE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96" w:history="1">
        <w:r w:rsidRPr="00716B56">
          <w:rPr>
            <w:rStyle w:val="afa"/>
            <w:rFonts w:hint="eastAsia"/>
            <w:noProof/>
            <w:lang w:eastAsia="zh-CN"/>
          </w:rPr>
          <w:t>2.3.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  <w:lang w:eastAsia="zh-CN"/>
          </w:rPr>
          <w:t>网络</w:t>
        </w:r>
        <w:r w:rsidRPr="00716B56">
          <w:rPr>
            <w:rStyle w:val="afa"/>
            <w:rFonts w:hint="eastAsia"/>
            <w:noProof/>
          </w:rPr>
          <w:t>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F05C7A" w14:textId="117EACD9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97" w:history="1">
        <w:r w:rsidRPr="00716B56">
          <w:rPr>
            <w:rStyle w:val="afa"/>
            <w:rFonts w:hint="eastAsia"/>
            <w:noProof/>
          </w:rPr>
          <w:t>2.4.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</w:rPr>
          <w:t>人力资源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1893B5" w14:textId="45023AFC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98" w:history="1">
        <w:r w:rsidRPr="00716B56">
          <w:rPr>
            <w:rStyle w:val="afa"/>
            <w:rFonts w:hint="eastAsia"/>
            <w:noProof/>
          </w:rPr>
          <w:t>2.5.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</w:rPr>
          <w:t>测试工作量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E74300" w14:textId="1A19123C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899" w:history="1">
        <w:r w:rsidRPr="00716B56">
          <w:rPr>
            <w:rStyle w:val="afa"/>
            <w:rFonts w:hint="eastAsia"/>
            <w:noProof/>
          </w:rPr>
          <w:t>2.6.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</w:rPr>
          <w:t>测试</w:t>
        </w:r>
        <w:r w:rsidRPr="00716B56">
          <w:rPr>
            <w:rStyle w:val="afa"/>
            <w:rFonts w:hint="eastAsia"/>
            <w:noProof/>
            <w:lang w:eastAsia="zh-CN"/>
          </w:rPr>
          <w:t>项</w:t>
        </w:r>
        <w:r w:rsidRPr="00716B56">
          <w:rPr>
            <w:rStyle w:val="afa"/>
            <w:rFonts w:hint="eastAsia"/>
            <w:noProof/>
          </w:rPr>
          <w:t>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20BFA" w14:textId="18406938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900" w:history="1">
        <w:r w:rsidRPr="00716B56">
          <w:rPr>
            <w:rStyle w:val="afa"/>
            <w:rFonts w:hint="eastAsia"/>
            <w:noProof/>
          </w:rPr>
          <w:t>2.7.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</w:rPr>
          <w:t>未测试功能点列表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23968" w14:textId="029EF2BB" w:rsidR="00A26E9C" w:rsidRDefault="00A26E9C" w:rsidP="00FC235A">
      <w:pPr>
        <w:pStyle w:val="TOC1"/>
        <w:tabs>
          <w:tab w:val="left" w:pos="4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901" w:history="1">
        <w:r w:rsidRPr="00716B56">
          <w:rPr>
            <w:rStyle w:val="afa"/>
            <w:rFonts w:hint="eastAsia"/>
            <w:noProof/>
            <w:lang w:eastAsia="zh-CN"/>
          </w:rPr>
          <w:t>3.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  <w:lang w:eastAsia="zh-CN"/>
          </w:rPr>
          <w:t>测试结果及缺陷分析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11E79" w14:textId="7B9430A4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902" w:history="1">
        <w:r w:rsidRPr="00716B56">
          <w:rPr>
            <w:rStyle w:val="afa"/>
            <w:rFonts w:hint="eastAsia"/>
            <w:noProof/>
            <w:lang w:eastAsia="zh-CN"/>
          </w:rPr>
          <w:t>3.1.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</w:rPr>
          <w:t>测试</w:t>
        </w:r>
        <w:r w:rsidRPr="00716B56">
          <w:rPr>
            <w:rStyle w:val="afa"/>
            <w:rFonts w:hint="eastAsia"/>
            <w:noProof/>
            <w:lang w:eastAsia="zh-CN"/>
          </w:rPr>
          <w:t>分布图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EB040B" w14:textId="4972CC94" w:rsidR="00A26E9C" w:rsidRDefault="00A26E9C" w:rsidP="00FC235A">
      <w:pPr>
        <w:pStyle w:val="TOC2"/>
        <w:tabs>
          <w:tab w:val="left" w:pos="8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903" w:history="1">
        <w:r w:rsidRPr="00716B56">
          <w:rPr>
            <w:rStyle w:val="afa"/>
            <w:rFonts w:hint="eastAsia"/>
            <w:noProof/>
          </w:rPr>
          <w:t>3.2.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</w:rPr>
          <w:t>残留缺陷汇总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06C5AD" w14:textId="4B942CBC" w:rsidR="00A26E9C" w:rsidRDefault="00A26E9C" w:rsidP="00FC235A">
      <w:pPr>
        <w:pStyle w:val="TOC1"/>
        <w:tabs>
          <w:tab w:val="left" w:pos="400"/>
          <w:tab w:val="right" w:leader="dot" w:pos="9480"/>
        </w:tabs>
        <w:spacing w:line="276" w:lineRule="auto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5240904" w:history="1">
        <w:r w:rsidRPr="00716B56">
          <w:rPr>
            <w:rStyle w:val="afa"/>
            <w:rFonts w:hint="eastAsia"/>
            <w:noProof/>
          </w:rPr>
          <w:t>4.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16B56">
          <w:rPr>
            <w:rStyle w:val="afa"/>
            <w:rFonts w:hint="eastAsia"/>
            <w:noProof/>
            <w:lang w:eastAsia="zh-CN"/>
          </w:rPr>
          <w:t>测试结论与建议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_Toc215240904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BCF4F" w14:textId="0D16B3F8" w:rsidR="006D5B11" w:rsidRPr="003738A8" w:rsidRDefault="00691E86" w:rsidP="00B7379B">
      <w:pPr>
        <w:spacing w:before="100" w:beforeAutospacing="1" w:after="100" w:afterAutospacing="1" w:line="360" w:lineRule="auto"/>
        <w:rPr>
          <w:rFonts w:ascii="Times New Roman" w:hAnsi="Times New Roman"/>
          <w:bCs/>
          <w:sz w:val="21"/>
          <w:lang w:val="zh-CN"/>
        </w:rPr>
      </w:pPr>
      <w:r w:rsidRPr="003738A8">
        <w:rPr>
          <w:rFonts w:ascii="Times New Roman" w:hAnsi="Times New Roman"/>
          <w:bCs/>
          <w:sz w:val="21"/>
          <w:szCs w:val="21"/>
          <w:lang w:val="zh-CN"/>
        </w:rPr>
        <w:fldChar w:fldCharType="end"/>
      </w:r>
    </w:p>
    <w:p w14:paraId="6590A6A6" w14:textId="016423A8" w:rsidR="00053CC6" w:rsidRPr="003738A8" w:rsidRDefault="00053CC6" w:rsidP="00E06FE6">
      <w:pPr>
        <w:spacing w:before="100" w:beforeAutospacing="1" w:after="100" w:afterAutospacing="1" w:line="360" w:lineRule="auto"/>
        <w:rPr>
          <w:rFonts w:ascii="Times New Roman" w:hAnsi="Times New Roman"/>
          <w:bCs/>
          <w:sz w:val="21"/>
          <w:lang w:val="zh-CN"/>
        </w:rPr>
      </w:pPr>
    </w:p>
    <w:p w14:paraId="79B8A285" w14:textId="3B3FB4E4" w:rsidR="001C53A2" w:rsidRPr="003738A8" w:rsidRDefault="001C53A2" w:rsidP="00E06FE6">
      <w:pPr>
        <w:spacing w:before="100" w:beforeAutospacing="1" w:after="100" w:afterAutospacing="1" w:line="360" w:lineRule="auto"/>
        <w:rPr>
          <w:rFonts w:ascii="Times New Roman" w:hAnsi="Times New Roman"/>
          <w:bCs/>
          <w:sz w:val="21"/>
          <w:lang w:val="zh-CN"/>
        </w:rPr>
      </w:pPr>
    </w:p>
    <w:p w14:paraId="160B557D" w14:textId="4BDB5AE6" w:rsidR="001C53A2" w:rsidRPr="003738A8" w:rsidRDefault="001C53A2" w:rsidP="00E06FE6">
      <w:pPr>
        <w:spacing w:before="100" w:beforeAutospacing="1" w:after="100" w:afterAutospacing="1" w:line="360" w:lineRule="auto"/>
        <w:rPr>
          <w:rFonts w:ascii="Times New Roman" w:hAnsi="Times New Roman"/>
          <w:bCs/>
          <w:sz w:val="21"/>
          <w:lang w:val="zh-CN"/>
        </w:rPr>
      </w:pPr>
    </w:p>
    <w:p w14:paraId="393B1620" w14:textId="77777777" w:rsidR="001C53A2" w:rsidRPr="003738A8" w:rsidRDefault="001C53A2" w:rsidP="00E06FE6">
      <w:pPr>
        <w:spacing w:before="100" w:beforeAutospacing="1" w:after="100" w:afterAutospacing="1" w:line="360" w:lineRule="auto"/>
        <w:rPr>
          <w:rFonts w:ascii="Times New Roman" w:hAnsi="Times New Roman"/>
          <w:bCs/>
          <w:sz w:val="21"/>
          <w:lang w:val="zh-CN"/>
        </w:rPr>
      </w:pPr>
    </w:p>
    <w:p w14:paraId="442A2A97" w14:textId="77777777" w:rsidR="00E06FE6" w:rsidRPr="003738A8" w:rsidRDefault="00E06FE6" w:rsidP="00E06FE6">
      <w:pPr>
        <w:spacing w:before="100" w:beforeAutospacing="1" w:after="100" w:afterAutospacing="1" w:line="360" w:lineRule="auto"/>
        <w:rPr>
          <w:rFonts w:ascii="Times New Roman" w:hAnsi="Times New Roman"/>
          <w:bCs/>
          <w:sz w:val="21"/>
          <w:lang w:val="zh-CN"/>
        </w:rPr>
      </w:pPr>
    </w:p>
    <w:p w14:paraId="20B0CCF5" w14:textId="0FDD65D3" w:rsidR="00E06FE6" w:rsidRPr="003738A8" w:rsidRDefault="00E06FE6" w:rsidP="00E06FE6">
      <w:pPr>
        <w:spacing w:before="100" w:beforeAutospacing="1" w:after="100" w:afterAutospacing="1" w:line="360" w:lineRule="auto"/>
        <w:rPr>
          <w:rFonts w:ascii="Times New Roman" w:hAnsi="Times New Roman"/>
          <w:lang w:eastAsia="zh-CN"/>
        </w:rPr>
      </w:pPr>
    </w:p>
    <w:p w14:paraId="3B9806E0" w14:textId="07B1BD63" w:rsidR="00333D08" w:rsidRPr="003738A8" w:rsidRDefault="00333D08" w:rsidP="00E06FE6">
      <w:pPr>
        <w:spacing w:before="100" w:beforeAutospacing="1" w:after="100" w:afterAutospacing="1" w:line="360" w:lineRule="auto"/>
        <w:rPr>
          <w:rFonts w:ascii="Times New Roman" w:hAnsi="Times New Roman"/>
          <w:lang w:eastAsia="zh-CN"/>
        </w:rPr>
      </w:pPr>
    </w:p>
    <w:p w14:paraId="2798D020" w14:textId="77777777" w:rsidR="00333D08" w:rsidRPr="003738A8" w:rsidRDefault="00333D08" w:rsidP="00E06FE6">
      <w:pPr>
        <w:spacing w:before="100" w:beforeAutospacing="1" w:after="100" w:afterAutospacing="1" w:line="360" w:lineRule="auto"/>
        <w:rPr>
          <w:rFonts w:ascii="Times New Roman" w:hAnsi="Times New Roman"/>
          <w:lang w:eastAsia="zh-CN"/>
        </w:rPr>
      </w:pPr>
    </w:p>
    <w:p w14:paraId="639BCA0C" w14:textId="77777777" w:rsidR="00ED5A36" w:rsidRPr="003738A8" w:rsidRDefault="00ED5A36" w:rsidP="00E06FE6">
      <w:pPr>
        <w:spacing w:before="100" w:beforeAutospacing="1" w:after="100" w:afterAutospacing="1" w:line="360" w:lineRule="auto"/>
        <w:rPr>
          <w:rFonts w:ascii="Times New Roman" w:hAnsi="Times New Roman"/>
          <w:lang w:eastAsia="zh-CN"/>
        </w:rPr>
      </w:pPr>
    </w:p>
    <w:p w14:paraId="1BB7FF3B" w14:textId="77777777" w:rsidR="00ED5A36" w:rsidRPr="003738A8" w:rsidRDefault="00ED5A36" w:rsidP="00E06FE6">
      <w:pPr>
        <w:spacing w:before="100" w:beforeAutospacing="1" w:after="100" w:afterAutospacing="1" w:line="360" w:lineRule="auto"/>
        <w:rPr>
          <w:rFonts w:ascii="Times New Roman" w:hAnsi="Times New Roman"/>
          <w:lang w:eastAsia="zh-CN"/>
        </w:rPr>
      </w:pPr>
    </w:p>
    <w:p w14:paraId="39B38E46" w14:textId="77777777" w:rsidR="00E62A12" w:rsidRPr="003738A8" w:rsidRDefault="00E62A12" w:rsidP="00A94A5B">
      <w:pPr>
        <w:pStyle w:val="10"/>
        <w:spacing w:before="100" w:beforeAutospacing="1" w:after="100" w:afterAutospacing="1" w:line="360" w:lineRule="auto"/>
        <w:ind w:left="0" w:firstLine="0"/>
        <w:rPr>
          <w:rFonts w:ascii="Times New Roman" w:hAnsi="Times New Roman"/>
          <w:sz w:val="32"/>
          <w:szCs w:val="32"/>
          <w:lang w:eastAsia="zh-CN"/>
        </w:rPr>
      </w:pPr>
      <w:bookmarkStart w:id="10" w:name="_Toc152150949"/>
      <w:bookmarkStart w:id="11" w:name="_Toc15059484"/>
      <w:bookmarkStart w:id="12" w:name="_Toc15919231"/>
      <w:bookmarkStart w:id="13" w:name="_Toc107219049"/>
      <w:bookmarkStart w:id="14" w:name="_Toc215240889"/>
      <w:bookmarkEnd w:id="9"/>
      <w:r w:rsidRPr="003738A8">
        <w:rPr>
          <w:rFonts w:ascii="Times New Roman" w:hAnsi="Times New Roman"/>
          <w:sz w:val="32"/>
          <w:szCs w:val="32"/>
          <w:lang w:eastAsia="zh-CN"/>
        </w:rPr>
        <w:lastRenderedPageBreak/>
        <w:t>概述</w:t>
      </w:r>
      <w:bookmarkEnd w:id="10"/>
      <w:bookmarkEnd w:id="11"/>
      <w:bookmarkEnd w:id="12"/>
      <w:bookmarkEnd w:id="13"/>
      <w:bookmarkEnd w:id="14"/>
    </w:p>
    <w:p w14:paraId="3865E0E8" w14:textId="77777777" w:rsidR="00E62A12" w:rsidRPr="003738A8" w:rsidRDefault="00E62A12" w:rsidP="00A94A5B">
      <w:pPr>
        <w:pStyle w:val="20"/>
        <w:rPr>
          <w:rFonts w:ascii="Times New Roman" w:hAnsi="Times New Roman"/>
        </w:rPr>
      </w:pPr>
      <w:bookmarkStart w:id="15" w:name="_Toc152061649"/>
      <w:bookmarkStart w:id="16" w:name="_Toc152150950"/>
      <w:bookmarkStart w:id="17" w:name="_Toc15059485"/>
      <w:bookmarkStart w:id="18" w:name="_Toc15919232"/>
      <w:bookmarkStart w:id="19" w:name="_Toc107219050"/>
      <w:bookmarkStart w:id="20" w:name="_Toc215240890"/>
      <w:r w:rsidRPr="003738A8">
        <w:rPr>
          <w:rFonts w:ascii="Times New Roman" w:hAnsi="Times New Roman"/>
        </w:rPr>
        <w:t>目的</w:t>
      </w:r>
      <w:bookmarkEnd w:id="15"/>
      <w:bookmarkEnd w:id="16"/>
      <w:bookmarkEnd w:id="17"/>
      <w:bookmarkEnd w:id="18"/>
      <w:bookmarkEnd w:id="19"/>
      <w:bookmarkEnd w:id="20"/>
    </w:p>
    <w:p w14:paraId="3771F714" w14:textId="77777777" w:rsidR="00E62A12" w:rsidRPr="003738A8" w:rsidRDefault="00A024B1" w:rsidP="00C60967">
      <w:pPr>
        <w:spacing w:line="360" w:lineRule="auto"/>
        <w:ind w:firstLineChars="200" w:firstLine="420"/>
        <w:rPr>
          <w:rFonts w:ascii="Times New Roman" w:hAnsi="Times New Roman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本测试报告</w:t>
      </w:r>
      <w:r w:rsidR="00E62A12" w:rsidRPr="003738A8">
        <w:rPr>
          <w:rFonts w:ascii="Times New Roman" w:hAnsi="Times New Roman"/>
          <w:sz w:val="21"/>
          <w:szCs w:val="21"/>
          <w:lang w:eastAsia="zh-CN"/>
        </w:rPr>
        <w:t>目的在于总结测试阶段的测试以及分析测试结果，描述系统是否符合需求。预期参考人员包括用户、测试人员、开发人员、项目管理者、其他质量管理人员和需要阅读本报告的高层经理</w:t>
      </w:r>
      <w:r w:rsidR="00E62A12" w:rsidRPr="003738A8">
        <w:rPr>
          <w:rFonts w:ascii="Times New Roman" w:hAnsi="Times New Roman"/>
          <w:lang w:eastAsia="zh-CN"/>
        </w:rPr>
        <w:t>。</w:t>
      </w:r>
    </w:p>
    <w:p w14:paraId="2B76F726" w14:textId="77777777" w:rsidR="00E62A12" w:rsidRPr="003738A8" w:rsidRDefault="00E62A12" w:rsidP="00A94A5B">
      <w:pPr>
        <w:pStyle w:val="20"/>
        <w:rPr>
          <w:rFonts w:ascii="Times New Roman" w:hAnsi="Times New Roman"/>
        </w:rPr>
      </w:pPr>
      <w:bookmarkStart w:id="21" w:name="_Toc144210454"/>
      <w:bookmarkStart w:id="22" w:name="_Toc144211523"/>
      <w:bookmarkStart w:id="23" w:name="_Toc152061651"/>
      <w:bookmarkStart w:id="24" w:name="_Toc152150952"/>
      <w:bookmarkStart w:id="25" w:name="_Toc15059487"/>
      <w:bookmarkStart w:id="26" w:name="_Toc15919234"/>
      <w:bookmarkStart w:id="27" w:name="_Toc107219051"/>
      <w:bookmarkStart w:id="28" w:name="_Toc215240891"/>
      <w:r w:rsidRPr="003738A8">
        <w:rPr>
          <w:rFonts w:ascii="Times New Roman" w:hAnsi="Times New Roman"/>
        </w:rPr>
        <w:t>范围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0DF42A53" w14:textId="01999BC6" w:rsidR="00300351" w:rsidRPr="003738A8" w:rsidRDefault="00300351" w:rsidP="00C60967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测试阶段包含单元测试、集成测试</w:t>
      </w:r>
      <w:r w:rsidR="0053193D" w:rsidRPr="003738A8">
        <w:rPr>
          <w:rFonts w:ascii="Times New Roman" w:hAnsi="Times New Roman"/>
          <w:sz w:val="21"/>
          <w:szCs w:val="21"/>
          <w:lang w:eastAsia="zh-CN"/>
        </w:rPr>
        <w:t>、</w:t>
      </w:r>
      <w:r w:rsidRPr="003738A8">
        <w:rPr>
          <w:rFonts w:ascii="Times New Roman" w:hAnsi="Times New Roman"/>
          <w:sz w:val="21"/>
          <w:szCs w:val="21"/>
          <w:lang w:eastAsia="zh-CN"/>
        </w:rPr>
        <w:t>系统测试</w:t>
      </w:r>
      <w:r w:rsidR="00BE50F4" w:rsidRPr="003738A8">
        <w:rPr>
          <w:rFonts w:ascii="Times New Roman" w:hAnsi="Times New Roman"/>
          <w:sz w:val="21"/>
          <w:szCs w:val="21"/>
          <w:lang w:eastAsia="zh-CN"/>
        </w:rPr>
        <w:t>，并执行结果进行分析</w:t>
      </w:r>
      <w:r w:rsidRPr="003738A8">
        <w:rPr>
          <w:rFonts w:ascii="Times New Roman" w:hAnsi="Times New Roman"/>
          <w:sz w:val="21"/>
          <w:szCs w:val="21"/>
          <w:lang w:eastAsia="zh-CN"/>
        </w:rPr>
        <w:t>；</w:t>
      </w:r>
    </w:p>
    <w:p w14:paraId="25E0FAA8" w14:textId="77777777" w:rsidR="00D77D7F" w:rsidRPr="003738A8" w:rsidRDefault="00D77D7F" w:rsidP="00B4720B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单元测试：主要包含白盒测试（确定语句、判定、条件、路径等测试覆盖率要求</w:t>
      </w:r>
      <w:r w:rsidRPr="003738A8">
        <w:rPr>
          <w:rFonts w:ascii="Times New Roman" w:hAnsi="Times New Roman"/>
          <w:sz w:val="21"/>
          <w:szCs w:val="21"/>
          <w:lang w:eastAsia="zh-CN"/>
        </w:rPr>
        <w:t>100%</w:t>
      </w:r>
      <w:r w:rsidRPr="003738A8">
        <w:rPr>
          <w:rFonts w:ascii="Times New Roman" w:hAnsi="Times New Roman"/>
          <w:sz w:val="21"/>
          <w:szCs w:val="21"/>
          <w:lang w:eastAsia="zh-CN"/>
        </w:rPr>
        <w:t>覆盖）、功能测试、现成软件测试；</w:t>
      </w:r>
    </w:p>
    <w:p w14:paraId="42FCD23B" w14:textId="7BA989E7" w:rsidR="00D77D7F" w:rsidRPr="003738A8" w:rsidRDefault="00D77D7F" w:rsidP="00B4720B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集成测试：主要包含功能及流程性的测试、现成软件测试；</w:t>
      </w:r>
      <w:r w:rsidRPr="003738A8">
        <w:rPr>
          <w:rFonts w:ascii="Times New Roman" w:hAnsi="Times New Roman"/>
          <w:sz w:val="21"/>
          <w:szCs w:val="21"/>
          <w:lang w:eastAsia="zh-CN"/>
        </w:rPr>
        <w:t xml:space="preserve"> </w:t>
      </w:r>
    </w:p>
    <w:p w14:paraId="01CC1E5C" w14:textId="33DE453A" w:rsidR="00B54E7A" w:rsidRPr="003738A8" w:rsidRDefault="00D77D7F" w:rsidP="00B4720B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系统测试：主要包含功能测试、性能测试、维护性、安全性（网络安全）、</w:t>
      </w:r>
      <w:r w:rsidR="00590834" w:rsidRPr="003738A8">
        <w:rPr>
          <w:rFonts w:ascii="Times New Roman" w:hAnsi="Times New Roman"/>
          <w:sz w:val="21"/>
          <w:szCs w:val="21"/>
          <w:lang w:eastAsia="zh-CN"/>
        </w:rPr>
        <w:t>可靠性、</w:t>
      </w:r>
      <w:r w:rsidRPr="003738A8">
        <w:rPr>
          <w:rFonts w:ascii="Times New Roman" w:hAnsi="Times New Roman"/>
          <w:sz w:val="21"/>
          <w:szCs w:val="21"/>
          <w:lang w:eastAsia="zh-CN"/>
        </w:rPr>
        <w:t>可用性</w:t>
      </w:r>
      <w:r w:rsidR="00257C70" w:rsidRPr="003738A8">
        <w:rPr>
          <w:rFonts w:ascii="Times New Roman" w:hAnsi="Times New Roman"/>
          <w:sz w:val="21"/>
          <w:szCs w:val="21"/>
          <w:lang w:eastAsia="zh-CN"/>
        </w:rPr>
        <w:t>。</w:t>
      </w:r>
    </w:p>
    <w:p w14:paraId="22D33CCC" w14:textId="77777777" w:rsidR="00E62A12" w:rsidRPr="003738A8" w:rsidRDefault="00E62A12" w:rsidP="00A94A5B">
      <w:pPr>
        <w:pStyle w:val="20"/>
        <w:rPr>
          <w:rFonts w:ascii="Times New Roman" w:hAnsi="Times New Roman"/>
        </w:rPr>
      </w:pPr>
      <w:bookmarkStart w:id="29" w:name="_Toc144210455"/>
      <w:bookmarkStart w:id="30" w:name="_Toc144211524"/>
      <w:bookmarkStart w:id="31" w:name="_Toc152061652"/>
      <w:bookmarkStart w:id="32" w:name="_Toc152150953"/>
      <w:bookmarkStart w:id="33" w:name="_Toc15059488"/>
      <w:bookmarkStart w:id="34" w:name="_Toc15919235"/>
      <w:bookmarkStart w:id="35" w:name="_Toc107219052"/>
      <w:bookmarkStart w:id="36" w:name="_Toc215240892"/>
      <w:r w:rsidRPr="003738A8">
        <w:rPr>
          <w:rFonts w:ascii="Times New Roman" w:hAnsi="Times New Roman"/>
        </w:rPr>
        <w:t>引用文档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1CD02704" w14:textId="77777777" w:rsidR="00E62A12" w:rsidRPr="003738A8" w:rsidRDefault="00E62A12" w:rsidP="0016166C">
      <w:pPr>
        <w:spacing w:line="360" w:lineRule="auto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执行测试过程所引用的文档：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179"/>
        <w:gridCol w:w="1910"/>
      </w:tblGrid>
      <w:tr w:rsidR="00F9117C" w:rsidRPr="003738A8" w14:paraId="29DE5D99" w14:textId="77777777" w:rsidTr="007C5EF8">
        <w:trPr>
          <w:cantSplit/>
          <w:jc w:val="center"/>
        </w:trPr>
        <w:tc>
          <w:tcPr>
            <w:tcW w:w="5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7875942C" w14:textId="77777777" w:rsidR="00C77E48" w:rsidRPr="003738A8" w:rsidRDefault="00C77E48" w:rsidP="003E0A3F">
            <w:pPr>
              <w:spacing w:line="288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文档名称</w:t>
            </w: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51C26660" w14:textId="77777777" w:rsidR="00C77E48" w:rsidRPr="003738A8" w:rsidRDefault="00C77E48" w:rsidP="003E0A3F">
            <w:pPr>
              <w:spacing w:line="288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作者或来源</w:t>
            </w:r>
          </w:p>
        </w:tc>
      </w:tr>
      <w:tr w:rsidR="00F9117C" w:rsidRPr="003738A8" w14:paraId="39D79C46" w14:textId="77777777" w:rsidTr="007C5EF8">
        <w:trPr>
          <w:cantSplit/>
          <w:jc w:val="center"/>
        </w:trPr>
        <w:tc>
          <w:tcPr>
            <w:tcW w:w="5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B97F90" w14:textId="77777777" w:rsidR="004F32AF" w:rsidRPr="003738A8" w:rsidRDefault="004F32AF" w:rsidP="003E0A3F">
            <w:pPr>
              <w:spacing w:line="288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单元测试用例</w:t>
            </w: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F8E01" w14:textId="7A8ABC68" w:rsidR="004F32AF" w:rsidRPr="003738A8" w:rsidRDefault="0013544E" w:rsidP="003E0A3F">
            <w:pPr>
              <w:spacing w:line="288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王小敏</w:t>
            </w:r>
          </w:p>
        </w:tc>
      </w:tr>
      <w:tr w:rsidR="00F9117C" w:rsidRPr="003738A8" w14:paraId="2CBD2B0B" w14:textId="77777777" w:rsidTr="00B4720B">
        <w:trPr>
          <w:cantSplit/>
          <w:jc w:val="center"/>
        </w:trPr>
        <w:tc>
          <w:tcPr>
            <w:tcW w:w="5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2F017" w14:textId="77777777" w:rsidR="004F32AF" w:rsidRPr="003738A8" w:rsidRDefault="004F32AF" w:rsidP="003E0A3F">
            <w:pPr>
              <w:spacing w:line="288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集成测试用例</w:t>
            </w: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160D8" w14:textId="1880C856" w:rsidR="004F32AF" w:rsidRPr="003738A8" w:rsidRDefault="0013544E" w:rsidP="003E0A3F">
            <w:pPr>
              <w:spacing w:line="288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王小敏</w:t>
            </w:r>
          </w:p>
        </w:tc>
      </w:tr>
      <w:tr w:rsidR="00F9117C" w:rsidRPr="003738A8" w14:paraId="667FBFE8" w14:textId="77777777" w:rsidTr="00B4720B">
        <w:trPr>
          <w:cantSplit/>
          <w:jc w:val="center"/>
        </w:trPr>
        <w:tc>
          <w:tcPr>
            <w:tcW w:w="517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290009" w14:textId="77777777" w:rsidR="004F32AF" w:rsidRPr="003738A8" w:rsidRDefault="004F32AF" w:rsidP="003E0A3F">
            <w:pPr>
              <w:spacing w:line="288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系统测试用例</w:t>
            </w: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35E90" w14:textId="4A8AF2D9" w:rsidR="004F32AF" w:rsidRPr="003738A8" w:rsidRDefault="0013544E" w:rsidP="003E0A3F">
            <w:pPr>
              <w:spacing w:line="288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王小敏</w:t>
            </w:r>
          </w:p>
        </w:tc>
      </w:tr>
    </w:tbl>
    <w:p w14:paraId="0CCA62A4" w14:textId="20F27FC9" w:rsidR="00612126" w:rsidRPr="003738A8" w:rsidRDefault="00E62A12" w:rsidP="00E91418">
      <w:pPr>
        <w:pStyle w:val="10"/>
        <w:spacing w:before="100" w:beforeAutospacing="1" w:after="100" w:afterAutospacing="1" w:line="360" w:lineRule="auto"/>
        <w:ind w:left="0" w:firstLine="0"/>
        <w:rPr>
          <w:rFonts w:ascii="Times New Roman" w:hAnsi="Times New Roman"/>
          <w:sz w:val="32"/>
          <w:szCs w:val="32"/>
          <w:lang w:eastAsia="zh-CN"/>
        </w:rPr>
      </w:pPr>
      <w:bookmarkStart w:id="37" w:name="_Toc152061653"/>
      <w:bookmarkStart w:id="38" w:name="_Toc152150954"/>
      <w:bookmarkStart w:id="39" w:name="_Toc15059489"/>
      <w:bookmarkStart w:id="40" w:name="_Toc15919236"/>
      <w:bookmarkStart w:id="41" w:name="_Toc215240893"/>
      <w:r w:rsidRPr="003738A8">
        <w:rPr>
          <w:rFonts w:ascii="Times New Roman" w:hAnsi="Times New Roman"/>
          <w:sz w:val="32"/>
          <w:szCs w:val="32"/>
          <w:lang w:eastAsia="zh-CN"/>
        </w:rPr>
        <w:t>测试概要</w:t>
      </w:r>
      <w:bookmarkEnd w:id="37"/>
      <w:bookmarkEnd w:id="38"/>
      <w:bookmarkEnd w:id="39"/>
      <w:bookmarkEnd w:id="40"/>
      <w:bookmarkEnd w:id="4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9"/>
        <w:gridCol w:w="6804"/>
      </w:tblGrid>
      <w:tr w:rsidR="008F1CDE" w:rsidRPr="003738A8" w14:paraId="05AF933D" w14:textId="09A3758D" w:rsidTr="00B96D10">
        <w:trPr>
          <w:trHeight w:val="445"/>
          <w:jc w:val="center"/>
        </w:trPr>
        <w:tc>
          <w:tcPr>
            <w:tcW w:w="1809" w:type="dxa"/>
            <w:shd w:val="clear" w:color="auto" w:fill="E6E6E6"/>
            <w:vAlign w:val="center"/>
          </w:tcPr>
          <w:p w14:paraId="5D1E1A83" w14:textId="6222FE40" w:rsidR="00C77E48" w:rsidRPr="003738A8" w:rsidRDefault="00BE50F4" w:rsidP="00B96D10">
            <w:pPr>
              <w:spacing w:line="288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bookmarkStart w:id="42" w:name="_Toc152061657"/>
            <w:bookmarkStart w:id="43" w:name="_Toc152150958"/>
            <w:bookmarkStart w:id="44" w:name="_Toc15059490"/>
            <w:bookmarkStart w:id="45" w:name="_Toc15919237"/>
            <w:r w:rsidRPr="003738A8"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产品</w:t>
            </w:r>
            <w:r w:rsidR="00C77E48" w:rsidRPr="003738A8"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804" w:type="dxa"/>
            <w:shd w:val="clear" w:color="auto" w:fill="FFFFFF"/>
            <w:vAlign w:val="center"/>
          </w:tcPr>
          <w:p w14:paraId="66EBF8AB" w14:textId="7FBC273F" w:rsidR="00C77E48" w:rsidRPr="003738A8" w:rsidRDefault="00CC40F0" w:rsidP="0033677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肿瘤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CT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图像随访与评估软件</w:t>
            </w:r>
          </w:p>
        </w:tc>
      </w:tr>
      <w:tr w:rsidR="0013544E" w:rsidRPr="003738A8" w14:paraId="2D3D26FA" w14:textId="77777777" w:rsidTr="00B96D10">
        <w:trPr>
          <w:trHeight w:val="445"/>
          <w:jc w:val="center"/>
        </w:trPr>
        <w:tc>
          <w:tcPr>
            <w:tcW w:w="1809" w:type="dxa"/>
            <w:shd w:val="clear" w:color="auto" w:fill="E6E6E6"/>
            <w:vAlign w:val="center"/>
          </w:tcPr>
          <w:p w14:paraId="26D8D204" w14:textId="76D43CC8" w:rsidR="0013544E" w:rsidRPr="003738A8" w:rsidRDefault="0013544E" w:rsidP="00B96D10">
            <w:pPr>
              <w:spacing w:line="288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产品型号</w:t>
            </w:r>
          </w:p>
        </w:tc>
        <w:tc>
          <w:tcPr>
            <w:tcW w:w="6804" w:type="dxa"/>
            <w:shd w:val="clear" w:color="auto" w:fill="FFFFFF"/>
            <w:vAlign w:val="center"/>
          </w:tcPr>
          <w:p w14:paraId="66FDAF5B" w14:textId="7A7CF093" w:rsidR="0013544E" w:rsidRPr="003738A8" w:rsidRDefault="00CC40F0" w:rsidP="00620F91">
            <w:pPr>
              <w:jc w:val="center"/>
              <w:rPr>
                <w:rFonts w:ascii="Times New Roman" w:hAnsi="Times New Roman"/>
                <w:sz w:val="21"/>
                <w:lang w:eastAsia="zh-CN"/>
              </w:rPr>
            </w:pPr>
            <w:bookmarkStart w:id="46" w:name="OLE_LINK1"/>
            <w:r w:rsidRPr="003738A8">
              <w:rPr>
                <w:rFonts w:ascii="Times New Roman" w:hAnsi="Times New Roman"/>
                <w:sz w:val="22"/>
                <w:szCs w:val="22"/>
              </w:rPr>
              <w:t>InferCare Oncology</w:t>
            </w:r>
            <w:bookmarkEnd w:id="46"/>
          </w:p>
        </w:tc>
      </w:tr>
    </w:tbl>
    <w:p w14:paraId="22D2BFE2" w14:textId="77777777" w:rsidR="005B0C62" w:rsidRPr="003738A8" w:rsidRDefault="00C77E48" w:rsidP="00A94A5B">
      <w:pPr>
        <w:pStyle w:val="20"/>
        <w:spacing w:before="0" w:after="0"/>
        <w:rPr>
          <w:rFonts w:ascii="Times New Roman" w:hAnsi="Times New Roman"/>
        </w:rPr>
      </w:pPr>
      <w:bookmarkStart w:id="47" w:name="_Toc107219053"/>
      <w:bookmarkStart w:id="48" w:name="_Toc215240894"/>
      <w:r w:rsidRPr="003738A8">
        <w:rPr>
          <w:rFonts w:ascii="Times New Roman" w:hAnsi="Times New Roman"/>
        </w:rPr>
        <w:t>版本</w:t>
      </w:r>
      <w:bookmarkEnd w:id="42"/>
      <w:bookmarkEnd w:id="43"/>
      <w:bookmarkEnd w:id="44"/>
      <w:bookmarkEnd w:id="45"/>
      <w:r w:rsidR="00921F43" w:rsidRPr="003738A8">
        <w:rPr>
          <w:rFonts w:ascii="Times New Roman" w:hAnsi="Times New Roman"/>
          <w:lang w:eastAsia="zh-CN"/>
        </w:rPr>
        <w:t>信息</w:t>
      </w:r>
      <w:bookmarkEnd w:id="47"/>
      <w:bookmarkEnd w:id="4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0"/>
        <w:gridCol w:w="8096"/>
      </w:tblGrid>
      <w:tr w:rsidR="008F1CDE" w:rsidRPr="003738A8" w14:paraId="5FB8DC7B" w14:textId="77777777" w:rsidTr="00086782">
        <w:trPr>
          <w:trHeight w:val="569"/>
          <w:jc w:val="center"/>
        </w:trPr>
        <w:tc>
          <w:tcPr>
            <w:tcW w:w="1809" w:type="dxa"/>
            <w:shd w:val="clear" w:color="auto" w:fill="E6E6E6"/>
            <w:vAlign w:val="center"/>
          </w:tcPr>
          <w:p w14:paraId="0A180F08" w14:textId="77777777" w:rsidR="00141972" w:rsidRPr="003738A8" w:rsidRDefault="00141972" w:rsidP="00651041">
            <w:pPr>
              <w:spacing w:line="288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测试版本</w:t>
            </w:r>
          </w:p>
        </w:tc>
        <w:tc>
          <w:tcPr>
            <w:tcW w:w="6804" w:type="dxa"/>
            <w:shd w:val="clear" w:color="auto" w:fill="FFFFFF"/>
            <w:vAlign w:val="center"/>
          </w:tcPr>
          <w:p w14:paraId="580555C9" w14:textId="4361A1A5" w:rsidR="00141972" w:rsidRPr="003738A8" w:rsidRDefault="00945224" w:rsidP="007950C5">
            <w:pPr>
              <w:spacing w:line="288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2</w:t>
            </w:r>
            <w:r w:rsidR="005A7A61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.0.0.0</w:t>
            </w:r>
          </w:p>
        </w:tc>
      </w:tr>
      <w:tr w:rsidR="008F1CDE" w:rsidRPr="003738A8" w14:paraId="72C053FE" w14:textId="77777777" w:rsidTr="007950C5">
        <w:trPr>
          <w:trHeight w:val="445"/>
          <w:jc w:val="center"/>
        </w:trPr>
        <w:tc>
          <w:tcPr>
            <w:tcW w:w="1809" w:type="dxa"/>
            <w:shd w:val="clear" w:color="auto" w:fill="E6E6E6"/>
            <w:vAlign w:val="center"/>
          </w:tcPr>
          <w:p w14:paraId="51EF3A11" w14:textId="77777777" w:rsidR="0008415F" w:rsidRPr="003738A8" w:rsidRDefault="007950C5" w:rsidP="007950C5">
            <w:pPr>
              <w:spacing w:line="288" w:lineRule="auto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最终</w:t>
            </w:r>
            <w:r w:rsidR="0008415F" w:rsidRPr="003738A8"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安装包路径</w:t>
            </w:r>
          </w:p>
        </w:tc>
        <w:tc>
          <w:tcPr>
            <w:tcW w:w="6804" w:type="dxa"/>
            <w:shd w:val="clear" w:color="auto" w:fill="FFFFFF"/>
            <w:vAlign w:val="center"/>
          </w:tcPr>
          <w:p w14:paraId="619380C8" w14:textId="23339C58" w:rsidR="0008415F" w:rsidRPr="003738A8" w:rsidRDefault="00090397" w:rsidP="00BB0C71">
            <w:pPr>
              <w:jc w:val="center"/>
              <w:rPr>
                <w:rFonts w:ascii="Times New Roman" w:hAnsi="Times New Roman"/>
                <w:color w:val="FF0000"/>
              </w:rPr>
            </w:pPr>
            <w:r w:rsidRPr="003738A8">
              <w:rPr>
                <w:rFonts w:ascii="Times New Roman" w:hAnsi="Times New Roman"/>
              </w:rPr>
              <w:t xml:space="preserve">http://nextcloud.quality.info:8089/apps/files/?dir=/InferCare%20RECIST/package&amp;fileid=333772 </w:t>
            </w:r>
            <w:r w:rsidR="00AE49B0" w:rsidRPr="003738A8">
              <w:rPr>
                <w:rFonts w:ascii="Times New Roman" w:hAnsi="Times New Roman"/>
              </w:rPr>
              <w:t>/</w:t>
            </w:r>
            <w:r w:rsidRPr="003738A8">
              <w:rPr>
                <w:rFonts w:ascii="Times New Roman" w:hAnsi="Times New Roman"/>
              </w:rPr>
              <w:t>InferCare_RECIST-</w:t>
            </w:r>
            <w:r w:rsidR="00945224" w:rsidRPr="003738A8">
              <w:rPr>
                <w:rFonts w:ascii="Times New Roman" w:hAnsi="Times New Roman"/>
                <w:lang w:eastAsia="zh-CN"/>
              </w:rPr>
              <w:t>2</w:t>
            </w:r>
            <w:r w:rsidRPr="003738A8">
              <w:rPr>
                <w:rFonts w:ascii="Times New Roman" w:hAnsi="Times New Roman"/>
              </w:rPr>
              <w:t>.0.0.0.zip</w:t>
            </w:r>
          </w:p>
        </w:tc>
      </w:tr>
      <w:tr w:rsidR="008F1CDE" w:rsidRPr="003738A8" w14:paraId="090B13E2" w14:textId="77777777" w:rsidTr="007950C5">
        <w:trPr>
          <w:trHeight w:val="445"/>
          <w:jc w:val="center"/>
        </w:trPr>
        <w:tc>
          <w:tcPr>
            <w:tcW w:w="1809" w:type="dxa"/>
            <w:shd w:val="clear" w:color="auto" w:fill="E6E6E6"/>
            <w:vAlign w:val="center"/>
          </w:tcPr>
          <w:p w14:paraId="57632139" w14:textId="77777777" w:rsidR="004330B8" w:rsidRPr="003738A8" w:rsidRDefault="004330B8" w:rsidP="004330B8">
            <w:pPr>
              <w:spacing w:line="288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是否通过</w:t>
            </w:r>
          </w:p>
        </w:tc>
        <w:tc>
          <w:tcPr>
            <w:tcW w:w="6804" w:type="dxa"/>
            <w:shd w:val="clear" w:color="auto" w:fill="FFFFFF"/>
            <w:vAlign w:val="center"/>
          </w:tcPr>
          <w:p w14:paraId="10FE5B8E" w14:textId="77777777" w:rsidR="004330B8" w:rsidRPr="003738A8" w:rsidRDefault="004330B8" w:rsidP="004330B8">
            <w:pPr>
              <w:spacing w:line="288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已通过</w:t>
            </w:r>
          </w:p>
        </w:tc>
      </w:tr>
    </w:tbl>
    <w:p w14:paraId="0906688C" w14:textId="32F01EFD" w:rsidR="00DB3EDC" w:rsidRPr="003738A8" w:rsidRDefault="005F6E44" w:rsidP="00DB3EDC">
      <w:pPr>
        <w:pStyle w:val="20"/>
        <w:keepLines/>
        <w:widowControl w:val="0"/>
        <w:tabs>
          <w:tab w:val="clear" w:pos="567"/>
          <w:tab w:val="num" w:pos="576"/>
        </w:tabs>
        <w:jc w:val="both"/>
        <w:rPr>
          <w:rFonts w:ascii="Times New Roman" w:hAnsi="Times New Roman"/>
          <w:lang w:eastAsia="zh-CN"/>
        </w:rPr>
      </w:pPr>
      <w:bookmarkStart w:id="49" w:name="_Toc107219054"/>
      <w:bookmarkStart w:id="50" w:name="_Toc215240895"/>
      <w:bookmarkStart w:id="51" w:name="_Toc106165010"/>
      <w:bookmarkStart w:id="52" w:name="_Toc152061655"/>
      <w:bookmarkStart w:id="53" w:name="_Toc152150956"/>
      <w:bookmarkStart w:id="54" w:name="_Toc15059492"/>
      <w:bookmarkStart w:id="55" w:name="_Toc15919239"/>
      <w:r w:rsidRPr="003738A8">
        <w:rPr>
          <w:rFonts w:ascii="Times New Roman" w:hAnsi="Times New Roman"/>
          <w:lang w:eastAsia="zh-CN"/>
        </w:rPr>
        <w:t>测试设备详情</w:t>
      </w:r>
      <w:bookmarkEnd w:id="49"/>
      <w:bookmarkEnd w:id="5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4688"/>
        <w:gridCol w:w="1276"/>
        <w:gridCol w:w="1518"/>
      </w:tblGrid>
      <w:tr w:rsidR="008F1CDE" w:rsidRPr="003738A8" w14:paraId="57E5582A" w14:textId="77777777" w:rsidTr="1D09BE0F">
        <w:trPr>
          <w:jc w:val="center"/>
        </w:trPr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E88ABD" w14:textId="77777777" w:rsidR="00BE50F4" w:rsidRPr="003738A8" w:rsidRDefault="00BE50F4" w:rsidP="00B7141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设备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C1F5E16" w14:textId="77777777" w:rsidR="00BE50F4" w:rsidRPr="003738A8" w:rsidRDefault="00BE50F4" w:rsidP="00B7141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设备信息及浏览器版本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A693B59" w14:textId="77777777" w:rsidR="00BE50F4" w:rsidRPr="003738A8" w:rsidRDefault="00BE50F4" w:rsidP="00B7141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数量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169881" w14:textId="77777777" w:rsidR="00BE50F4" w:rsidRPr="003738A8" w:rsidRDefault="00BE50F4" w:rsidP="00B7141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是否满足要求</w:t>
            </w:r>
          </w:p>
        </w:tc>
      </w:tr>
      <w:tr w:rsidR="008F1CDE" w:rsidRPr="003738A8" w14:paraId="26476657" w14:textId="77777777" w:rsidTr="1D09BE0F">
        <w:trPr>
          <w:jc w:val="center"/>
        </w:trPr>
        <w:tc>
          <w:tcPr>
            <w:tcW w:w="22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743228" w14:textId="77777777" w:rsidR="00761D98" w:rsidRPr="003738A8" w:rsidRDefault="00761D98" w:rsidP="00C20D64">
            <w:pPr>
              <w:spacing w:line="360" w:lineRule="auto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用户端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C848B" w14:textId="77777777" w:rsidR="00090397" w:rsidRPr="003738A8" w:rsidRDefault="00090397" w:rsidP="00090397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操作系统：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 xml:space="preserve">Windows 10 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专业版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 xml:space="preserve"> 64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位</w:t>
            </w:r>
          </w:p>
          <w:p w14:paraId="48058616" w14:textId="77777777" w:rsidR="00090397" w:rsidRPr="003738A8" w:rsidRDefault="00090397" w:rsidP="00090397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lastRenderedPageBreak/>
              <w:t>处理器：英特尔酷睿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i5-1135G7</w:t>
            </w:r>
          </w:p>
          <w:p w14:paraId="16F5DFAC" w14:textId="77777777" w:rsidR="00090397" w:rsidRPr="003738A8" w:rsidRDefault="00090397" w:rsidP="00090397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内存：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16 G</w:t>
            </w:r>
          </w:p>
          <w:p w14:paraId="71928F9D" w14:textId="77777777" w:rsidR="00090397" w:rsidRPr="003738A8" w:rsidRDefault="00090397" w:rsidP="00090397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显示器分辨率：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1920*1080</w:t>
            </w:r>
          </w:p>
          <w:p w14:paraId="2A76B1DC" w14:textId="1CAE7E45" w:rsidR="00761D98" w:rsidRPr="003738A8" w:rsidRDefault="00090397" w:rsidP="00090397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浏览器版本：</w:t>
            </w:r>
            <w:r w:rsidR="00E44797"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Chrome 96.0.4664.45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21B17" w14:textId="77777777" w:rsidR="00761D98" w:rsidRPr="003738A8" w:rsidRDefault="00761D98" w:rsidP="00C20D64">
            <w:pPr>
              <w:spacing w:line="360" w:lineRule="auto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lastRenderedPageBreak/>
              <w:t>1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台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616D9" w14:textId="77777777" w:rsidR="00761D98" w:rsidRPr="003738A8" w:rsidRDefault="00761D98" w:rsidP="00C20D64">
            <w:pPr>
              <w:spacing w:line="360" w:lineRule="auto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全部满足</w:t>
            </w:r>
          </w:p>
        </w:tc>
      </w:tr>
      <w:tr w:rsidR="008F1CDE" w:rsidRPr="003738A8" w14:paraId="1B6F0E32" w14:textId="77777777" w:rsidTr="1D09BE0F">
        <w:trPr>
          <w:jc w:val="center"/>
        </w:trPr>
        <w:tc>
          <w:tcPr>
            <w:tcW w:w="2224" w:type="dxa"/>
            <w:vMerge/>
            <w:vAlign w:val="center"/>
          </w:tcPr>
          <w:p w14:paraId="1C2DD37A" w14:textId="77777777" w:rsidR="00761D98" w:rsidRPr="003738A8" w:rsidRDefault="00761D98" w:rsidP="00C20D64">
            <w:pPr>
              <w:spacing w:line="360" w:lineRule="auto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7B817" w14:textId="77777777" w:rsidR="00090397" w:rsidRPr="003738A8" w:rsidRDefault="00090397" w:rsidP="00090397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操作系统：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Windows 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11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专业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版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64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位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SP1 ( DirectX 11 )</w:t>
            </w:r>
          </w:p>
          <w:p w14:paraId="253E1596" w14:textId="77777777" w:rsidR="00090397" w:rsidRPr="003738A8" w:rsidRDefault="00090397" w:rsidP="00090397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内存：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16 G</w:t>
            </w:r>
          </w:p>
          <w:p w14:paraId="59CEDD0E" w14:textId="7DC21459" w:rsidR="00090397" w:rsidRPr="003738A8" w:rsidRDefault="00090397" w:rsidP="00090397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处理器：英特尔酷睿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i5-1126H</w:t>
            </w:r>
          </w:p>
          <w:p w14:paraId="70033973" w14:textId="77777777" w:rsidR="00090397" w:rsidRPr="003738A8" w:rsidRDefault="00090397" w:rsidP="00090397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显示器分辨率：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1920*1080</w:t>
            </w:r>
          </w:p>
          <w:p w14:paraId="1EE7A90B" w14:textId="3F8B78F5" w:rsidR="00761D98" w:rsidRPr="003738A8" w:rsidRDefault="00090397" w:rsidP="005234C7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浏览器版本：</w:t>
            </w:r>
            <w:r w:rsidR="00A559D5"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137.0.1234.78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CDE78" w14:textId="77777777" w:rsidR="00761D98" w:rsidRPr="003738A8" w:rsidRDefault="00761D98" w:rsidP="00C20D64">
            <w:pPr>
              <w:spacing w:line="360" w:lineRule="auto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1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台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F6267" w14:textId="77777777" w:rsidR="00761D98" w:rsidRPr="003738A8" w:rsidRDefault="00761D98" w:rsidP="00C20D64">
            <w:pPr>
              <w:spacing w:line="360" w:lineRule="auto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全部满足</w:t>
            </w:r>
          </w:p>
        </w:tc>
      </w:tr>
      <w:tr w:rsidR="008F1CDE" w:rsidRPr="003738A8" w14:paraId="408CFFD5" w14:textId="77777777" w:rsidTr="1D09BE0F">
        <w:trPr>
          <w:jc w:val="center"/>
        </w:trPr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0428C" w14:textId="77777777" w:rsidR="00BE50F4" w:rsidRPr="003738A8" w:rsidRDefault="00BE50F4" w:rsidP="00B71414">
            <w:pPr>
              <w:spacing w:line="360" w:lineRule="auto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服务端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5B90B" w14:textId="5736388B" w:rsidR="00BE50F4" w:rsidRPr="003738A8" w:rsidRDefault="00BE50F4" w:rsidP="00B71414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bookmarkStart w:id="56" w:name="OLE_LINK25"/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操作系统：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 xml:space="preserve">Ubuntu </w:t>
            </w:r>
            <w:r w:rsidR="000E0457"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24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.04 LTS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（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64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位）</w:t>
            </w:r>
          </w:p>
          <w:p w14:paraId="47658C8D" w14:textId="43B03301" w:rsidR="002670C3" w:rsidRPr="003738A8" w:rsidRDefault="002670C3" w:rsidP="00B71414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CUDA:12.6</w:t>
            </w:r>
          </w:p>
          <w:p w14:paraId="4A18C013" w14:textId="72F41587" w:rsidR="00BE50F4" w:rsidRPr="003738A8" w:rsidRDefault="00BE50F4" w:rsidP="00B71414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内存：</w:t>
            </w:r>
            <w:r w:rsidR="006415D1"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64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G</w:t>
            </w:r>
          </w:p>
          <w:p w14:paraId="328D7404" w14:textId="020DBD67" w:rsidR="00BE50F4" w:rsidRPr="003738A8" w:rsidRDefault="00BE50F4" w:rsidP="000E0457">
            <w:pPr>
              <w:spacing w:line="360" w:lineRule="auto"/>
              <w:ind w:left="630" w:hangingChars="300" w:hanging="630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CPU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：</w:t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主频：</w:t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 xml:space="preserve"> 2GHz</w:t>
            </w:r>
            <w:r w:rsidR="000E0457" w:rsidRPr="003738A8">
              <w:rPr>
                <w:rFonts w:ascii="Times New Roman" w:hAnsi="Times New Roman"/>
                <w:lang w:eastAsia="zh-CN"/>
              </w:rPr>
              <w:br/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核心数：</w:t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10</w:t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核</w:t>
            </w:r>
            <w:r w:rsidR="000E0457" w:rsidRPr="003738A8">
              <w:rPr>
                <w:rFonts w:ascii="Times New Roman" w:hAnsi="Times New Roman"/>
                <w:lang w:eastAsia="zh-CN"/>
              </w:rPr>
              <w:br/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指令集：</w:t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x86</w:t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指令集</w:t>
            </w:r>
          </w:p>
          <w:p w14:paraId="1D2712C2" w14:textId="7FB88263" w:rsidR="002830E8" w:rsidRPr="003738A8" w:rsidRDefault="002830E8" w:rsidP="000E0457">
            <w:pPr>
              <w:spacing w:line="360" w:lineRule="auto"/>
              <w:ind w:left="630" w:hangingChars="300" w:hanging="630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GPU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：</w:t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厂商：英伟达</w:t>
            </w:r>
            <w:r w:rsidR="000E0457" w:rsidRPr="003738A8">
              <w:rPr>
                <w:rFonts w:ascii="Times New Roman" w:hAnsi="Times New Roman"/>
                <w:lang w:eastAsia="zh-CN"/>
              </w:rPr>
              <w:br/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显存：</w:t>
            </w:r>
            <w:r w:rsidR="000E0457"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8GB</w:t>
            </w:r>
          </w:p>
          <w:p w14:paraId="5B3AF296" w14:textId="081ADA10" w:rsidR="002670C3" w:rsidRPr="003738A8" w:rsidRDefault="002670C3" w:rsidP="000E0457">
            <w:pPr>
              <w:spacing w:line="360" w:lineRule="auto"/>
              <w:ind w:left="630" w:hangingChars="300" w:hanging="630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 xml:space="preserve">            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val="en-US" w:eastAsia="zh-CN"/>
              </w:rPr>
              <w:t>FP16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val="en-US" w:eastAsia="zh-CN"/>
              </w:rPr>
              <w:t>计算性能：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val="en-US" w:eastAsia="zh-CN"/>
              </w:rPr>
              <w:t>14TFLOPS</w:t>
            </w:r>
          </w:p>
          <w:p w14:paraId="77A8927E" w14:textId="5D1A8B5A" w:rsidR="00BE50F4" w:rsidRPr="003738A8" w:rsidRDefault="00BE50F4" w:rsidP="00B71414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固态硬盘：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 xml:space="preserve"> </w:t>
            </w:r>
            <w:r w:rsidR="000E0457"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500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G</w:t>
            </w:r>
          </w:p>
          <w:p w14:paraId="1908F233" w14:textId="496E32CD" w:rsidR="00BE50F4" w:rsidRPr="003738A8" w:rsidRDefault="00BE50F4" w:rsidP="00B71414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存储盘：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 xml:space="preserve"> </w:t>
            </w:r>
            <w:r w:rsidR="005A28CF"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3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T</w:t>
            </w:r>
          </w:p>
          <w:p w14:paraId="07403CE9" w14:textId="77777777" w:rsidR="00BE50F4" w:rsidRPr="003738A8" w:rsidRDefault="00BE50F4" w:rsidP="00B71414">
            <w:pPr>
              <w:spacing w:line="360" w:lineRule="auto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网卡：千兆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PCI-E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网卡</w:t>
            </w:r>
            <w:bookmarkEnd w:id="56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D7AD4" w14:textId="77777777" w:rsidR="00BE50F4" w:rsidRPr="003738A8" w:rsidRDefault="00BE50F4" w:rsidP="00B71414">
            <w:pPr>
              <w:spacing w:line="360" w:lineRule="auto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1</w:t>
            </w: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台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DFC17" w14:textId="77777777" w:rsidR="00BE50F4" w:rsidRPr="003738A8" w:rsidRDefault="00BE50F4" w:rsidP="00B71414">
            <w:pPr>
              <w:spacing w:line="360" w:lineRule="auto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全部满足</w:t>
            </w:r>
          </w:p>
        </w:tc>
      </w:tr>
    </w:tbl>
    <w:p w14:paraId="404F2F84" w14:textId="79B8F9BC" w:rsidR="004D72CD" w:rsidRPr="003738A8" w:rsidRDefault="004D72CD" w:rsidP="000C2679">
      <w:pPr>
        <w:pStyle w:val="20"/>
        <w:rPr>
          <w:rFonts w:ascii="Times New Roman" w:hAnsi="Times New Roman"/>
          <w:szCs w:val="21"/>
          <w:lang w:eastAsia="zh-CN"/>
        </w:rPr>
      </w:pPr>
      <w:bookmarkStart w:id="57" w:name="_Toc107219055"/>
      <w:bookmarkStart w:id="58" w:name="_Toc215240896"/>
      <w:r w:rsidRPr="003738A8">
        <w:rPr>
          <w:rFonts w:ascii="Times New Roman" w:hAnsi="Times New Roman"/>
          <w:szCs w:val="21"/>
          <w:lang w:eastAsia="zh-CN"/>
        </w:rPr>
        <w:t>网络</w:t>
      </w:r>
      <w:r w:rsidRPr="003738A8">
        <w:rPr>
          <w:rFonts w:ascii="Times New Roman" w:hAnsi="Times New Roman"/>
        </w:rPr>
        <w:t>环境</w:t>
      </w:r>
      <w:bookmarkEnd w:id="57"/>
      <w:bookmarkEnd w:id="5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2"/>
        <w:gridCol w:w="6709"/>
      </w:tblGrid>
      <w:tr w:rsidR="008F1CDE" w:rsidRPr="003738A8" w14:paraId="3CAC78DB" w14:textId="77777777" w:rsidTr="00FB61AB">
        <w:trPr>
          <w:trHeight w:val="504"/>
          <w:jc w:val="center"/>
        </w:trPr>
        <w:tc>
          <w:tcPr>
            <w:tcW w:w="2272" w:type="dxa"/>
            <w:shd w:val="clear" w:color="auto" w:fill="BFBFBF" w:themeFill="background1" w:themeFillShade="BF"/>
            <w:vAlign w:val="center"/>
          </w:tcPr>
          <w:p w14:paraId="38DEB671" w14:textId="77777777" w:rsidR="004D72CD" w:rsidRPr="003738A8" w:rsidRDefault="004D72CD" w:rsidP="0089198D">
            <w:pPr>
              <w:spacing w:line="288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网络环境</w:t>
            </w:r>
          </w:p>
        </w:tc>
        <w:tc>
          <w:tcPr>
            <w:tcW w:w="6709" w:type="dxa"/>
            <w:vAlign w:val="center"/>
          </w:tcPr>
          <w:p w14:paraId="5309DE92" w14:textId="44D3924F" w:rsidR="004D72CD" w:rsidRPr="003738A8" w:rsidRDefault="00A0318D" w:rsidP="0089198D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bookmarkStart w:id="59" w:name="OLE_LINK3"/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百兆</w:t>
            </w:r>
            <w:r w:rsidR="000B5744"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局</w:t>
            </w:r>
            <w:r w:rsidR="009B32E3"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域网</w:t>
            </w:r>
            <w:r w:rsidR="00617A0E"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&amp;</w:t>
            </w:r>
            <w:r w:rsidR="000B5744"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千</w:t>
            </w:r>
            <w:r w:rsidR="00617A0E"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兆广域网</w:t>
            </w:r>
            <w:bookmarkEnd w:id="59"/>
          </w:p>
        </w:tc>
      </w:tr>
    </w:tbl>
    <w:p w14:paraId="3FA54007" w14:textId="77777777" w:rsidR="00E62A12" w:rsidRPr="003738A8" w:rsidRDefault="00E62A12" w:rsidP="004D72CD">
      <w:pPr>
        <w:pStyle w:val="20"/>
        <w:rPr>
          <w:rFonts w:ascii="Times New Roman" w:hAnsi="Times New Roman"/>
        </w:rPr>
      </w:pPr>
      <w:bookmarkStart w:id="60" w:name="_Toc107219056"/>
      <w:bookmarkStart w:id="61" w:name="_Toc215240897"/>
      <w:r w:rsidRPr="003738A8">
        <w:rPr>
          <w:rFonts w:ascii="Times New Roman" w:hAnsi="Times New Roman"/>
        </w:rPr>
        <w:t>人力资源</w:t>
      </w:r>
      <w:bookmarkEnd w:id="51"/>
      <w:bookmarkEnd w:id="52"/>
      <w:bookmarkEnd w:id="53"/>
      <w:bookmarkEnd w:id="54"/>
      <w:bookmarkEnd w:id="55"/>
      <w:bookmarkEnd w:id="60"/>
      <w:bookmarkEnd w:id="61"/>
    </w:p>
    <w:p w14:paraId="4196178C" w14:textId="47054C5E" w:rsidR="00E62A12" w:rsidRPr="003738A8" w:rsidRDefault="003005DF" w:rsidP="00253887">
      <w:pPr>
        <w:spacing w:line="288" w:lineRule="auto"/>
        <w:rPr>
          <w:rFonts w:ascii="Times New Roman" w:hAnsi="Times New Roman"/>
          <w:lang w:eastAsia="zh-CN"/>
        </w:rPr>
      </w:pPr>
      <w:r w:rsidRPr="003738A8">
        <w:rPr>
          <w:rFonts w:ascii="Times New Roman" w:hAnsi="Times New Roman"/>
          <w:lang w:eastAsia="zh-CN"/>
        </w:rPr>
        <w:t>RCN3V2000</w:t>
      </w:r>
      <w:r w:rsidR="00E62A12" w:rsidRPr="003738A8">
        <w:rPr>
          <w:rFonts w:ascii="Times New Roman" w:hAnsi="Times New Roman"/>
          <w:lang w:eastAsia="zh-CN"/>
        </w:rPr>
        <w:t>参与此项目的测试人员：</w:t>
      </w:r>
    </w:p>
    <w:tbl>
      <w:tblPr>
        <w:tblW w:w="4875" w:type="pct"/>
        <w:jc w:val="center"/>
        <w:tblLook w:val="0000" w:firstRow="0" w:lastRow="0" w:firstColumn="0" w:lastColumn="0" w:noHBand="0" w:noVBand="0"/>
      </w:tblPr>
      <w:tblGrid>
        <w:gridCol w:w="2775"/>
        <w:gridCol w:w="3058"/>
        <w:gridCol w:w="3630"/>
      </w:tblGrid>
      <w:tr w:rsidR="008F1CDE" w:rsidRPr="003738A8" w14:paraId="22347FCC" w14:textId="77777777" w:rsidTr="00FB61AB">
        <w:trPr>
          <w:cantSplit/>
          <w:trHeight w:val="467"/>
          <w:jc w:val="center"/>
        </w:trPr>
        <w:tc>
          <w:tcPr>
            <w:tcW w:w="1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361228E1" w14:textId="77777777" w:rsidR="00272C47" w:rsidRPr="003738A8" w:rsidRDefault="00272C47" w:rsidP="00C346FE">
            <w:pPr>
              <w:spacing w:line="276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角色</w:t>
            </w:r>
          </w:p>
        </w:tc>
        <w:tc>
          <w:tcPr>
            <w:tcW w:w="16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71B72377" w14:textId="77777777" w:rsidR="00272C47" w:rsidRPr="003738A8" w:rsidRDefault="00272C47" w:rsidP="00455B11">
            <w:pPr>
              <w:spacing w:line="276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资源数量</w:t>
            </w: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/</w:t>
            </w: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具体人员</w:t>
            </w:r>
          </w:p>
        </w:tc>
        <w:tc>
          <w:tcPr>
            <w:tcW w:w="19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19D8835E" w14:textId="77777777" w:rsidR="00272C47" w:rsidRPr="003738A8" w:rsidRDefault="00272C47">
            <w:pPr>
              <w:spacing w:line="276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具体职责或注释</w:t>
            </w:r>
          </w:p>
        </w:tc>
      </w:tr>
      <w:tr w:rsidR="008F1CDE" w:rsidRPr="003738A8" w14:paraId="71BBA248" w14:textId="77777777" w:rsidTr="001E45C0">
        <w:trPr>
          <w:cantSplit/>
          <w:jc w:val="center"/>
        </w:trPr>
        <w:tc>
          <w:tcPr>
            <w:tcW w:w="146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31775FF" w14:textId="77777777" w:rsidR="00272C47" w:rsidRPr="003738A8" w:rsidRDefault="00272C47" w:rsidP="00C346FE"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测试</w:t>
            </w:r>
            <w:r w:rsidR="00FB7022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工程师</w:t>
            </w:r>
          </w:p>
        </w:tc>
        <w:tc>
          <w:tcPr>
            <w:tcW w:w="161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6169D04" w14:textId="623D8A4C" w:rsidR="00272C47" w:rsidRPr="003738A8" w:rsidRDefault="00B01AB8" w:rsidP="00DF1592"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人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/</w:t>
            </w:r>
            <w:r w:rsidR="0013544E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王小敏</w:t>
            </w:r>
          </w:p>
        </w:tc>
        <w:tc>
          <w:tcPr>
            <w:tcW w:w="19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27313" w14:textId="77777777" w:rsidR="00272C47" w:rsidRPr="003738A8" w:rsidRDefault="00272C47" w:rsidP="00DF1592">
            <w:pPr>
              <w:spacing w:line="276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确定测试用例、确定测试用例的优先级并实施测试用例。</w:t>
            </w:r>
          </w:p>
          <w:p w14:paraId="49558AD3" w14:textId="77777777" w:rsidR="00272C47" w:rsidRPr="003738A8" w:rsidRDefault="00272C47" w:rsidP="00DF1592">
            <w:pPr>
              <w:spacing w:line="276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职责：生成测试计划、生成测试模型、评估测试工作的有效性</w:t>
            </w:r>
          </w:p>
        </w:tc>
      </w:tr>
      <w:tr w:rsidR="008F1CDE" w:rsidRPr="003738A8" w14:paraId="5D465254" w14:textId="77777777" w:rsidTr="001E45C0">
        <w:trPr>
          <w:cantSplit/>
          <w:jc w:val="center"/>
        </w:trPr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97FF" w14:textId="77777777" w:rsidR="00272C47" w:rsidRPr="003738A8" w:rsidRDefault="00652996" w:rsidP="00C346FE"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lastRenderedPageBreak/>
              <w:t>测试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工程师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CE496" w14:textId="62B5AE86" w:rsidR="00272C47" w:rsidRPr="003738A8" w:rsidRDefault="005234C7" w:rsidP="00DF1592"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  <w:r w:rsidR="00A0318D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人</w:t>
            </w:r>
            <w:r w:rsidR="00A0318D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/</w:t>
            </w:r>
            <w:r w:rsidR="0013544E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王小敏</w:t>
            </w:r>
          </w:p>
        </w:tc>
        <w:tc>
          <w:tcPr>
            <w:tcW w:w="191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A04E4" w14:textId="77777777" w:rsidR="00272C47" w:rsidRPr="003738A8" w:rsidRDefault="00272C47" w:rsidP="00DF1592">
            <w:pPr>
              <w:spacing w:line="276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执行测试。</w:t>
            </w:r>
          </w:p>
          <w:p w14:paraId="624A73B8" w14:textId="77777777" w:rsidR="00272C47" w:rsidRPr="003738A8" w:rsidRDefault="00272C47" w:rsidP="00DF1592">
            <w:pPr>
              <w:spacing w:line="276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职责：执行测试、记录结果、从错误中恢复、记录变更请求</w:t>
            </w:r>
          </w:p>
        </w:tc>
      </w:tr>
    </w:tbl>
    <w:p w14:paraId="6DD13D59" w14:textId="77777777" w:rsidR="00E62A12" w:rsidRPr="003738A8" w:rsidRDefault="00E62A12" w:rsidP="00BF4605">
      <w:pPr>
        <w:pStyle w:val="20"/>
        <w:rPr>
          <w:rFonts w:ascii="Times New Roman" w:hAnsi="Times New Roman"/>
        </w:rPr>
      </w:pPr>
      <w:bookmarkStart w:id="62" w:name="_Toc152061656"/>
      <w:bookmarkStart w:id="63" w:name="_Toc152150957"/>
      <w:bookmarkStart w:id="64" w:name="_Toc15059493"/>
      <w:bookmarkStart w:id="65" w:name="_Toc15919240"/>
      <w:bookmarkStart w:id="66" w:name="_Toc107219057"/>
      <w:bookmarkStart w:id="67" w:name="_Toc215240898"/>
      <w:r w:rsidRPr="003738A8">
        <w:rPr>
          <w:rFonts w:ascii="Times New Roman" w:hAnsi="Times New Roman"/>
        </w:rPr>
        <w:t>测试工作量</w:t>
      </w:r>
      <w:bookmarkEnd w:id="62"/>
      <w:bookmarkEnd w:id="63"/>
      <w:bookmarkEnd w:id="64"/>
      <w:bookmarkEnd w:id="65"/>
      <w:bookmarkEnd w:id="66"/>
      <w:bookmarkEnd w:id="6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04"/>
        <w:gridCol w:w="1410"/>
        <w:gridCol w:w="1620"/>
        <w:gridCol w:w="1950"/>
        <w:gridCol w:w="1983"/>
        <w:gridCol w:w="1983"/>
      </w:tblGrid>
      <w:tr w:rsidR="008F1CDE" w:rsidRPr="003738A8" w14:paraId="0272600D" w14:textId="77777777" w:rsidTr="00086782">
        <w:trPr>
          <w:cantSplit/>
          <w:jc w:val="center"/>
        </w:trPr>
        <w:tc>
          <w:tcPr>
            <w:tcW w:w="1054" w:type="pct"/>
            <w:gridSpan w:val="2"/>
            <w:shd w:val="clear" w:color="auto" w:fill="BFBFBF" w:themeFill="background1" w:themeFillShade="BF"/>
            <w:vAlign w:val="center"/>
          </w:tcPr>
          <w:p w14:paraId="0F2B8190" w14:textId="77777777" w:rsidR="00E62A12" w:rsidRPr="003738A8" w:rsidRDefault="00E62A12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任务</w:t>
            </w:r>
          </w:p>
        </w:tc>
        <w:tc>
          <w:tcPr>
            <w:tcW w:w="848" w:type="pct"/>
            <w:shd w:val="clear" w:color="auto" w:fill="BFBFBF" w:themeFill="background1" w:themeFillShade="BF"/>
            <w:vAlign w:val="center"/>
          </w:tcPr>
          <w:p w14:paraId="1316191A" w14:textId="77777777" w:rsidR="00E62A12" w:rsidRPr="003738A8" w:rsidRDefault="00E62A12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1021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CDBF3B" w14:textId="77777777" w:rsidR="00E62A12" w:rsidRPr="003738A8" w:rsidRDefault="00E62A12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1038" w:type="pct"/>
            <w:shd w:val="clear" w:color="auto" w:fill="BFBFBF" w:themeFill="background1" w:themeFillShade="BF"/>
            <w:vAlign w:val="center"/>
          </w:tcPr>
          <w:p w14:paraId="5D2E0A88" w14:textId="77777777" w:rsidR="00E62A12" w:rsidRPr="003738A8" w:rsidRDefault="00E62A12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总计（天数）</w:t>
            </w:r>
          </w:p>
        </w:tc>
        <w:tc>
          <w:tcPr>
            <w:tcW w:w="1038" w:type="pct"/>
            <w:shd w:val="clear" w:color="auto" w:fill="BFBFBF" w:themeFill="background1" w:themeFillShade="BF"/>
            <w:vAlign w:val="center"/>
          </w:tcPr>
          <w:p w14:paraId="4A56E3EA" w14:textId="77777777" w:rsidR="00E62A12" w:rsidRPr="003738A8" w:rsidRDefault="00E62A12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总计（人时）</w:t>
            </w:r>
          </w:p>
        </w:tc>
      </w:tr>
      <w:tr w:rsidR="008F1CDE" w:rsidRPr="003738A8" w14:paraId="706E3B55" w14:textId="77777777" w:rsidTr="00086782">
        <w:trPr>
          <w:cantSplit/>
          <w:jc w:val="center"/>
        </w:trPr>
        <w:tc>
          <w:tcPr>
            <w:tcW w:w="316" w:type="pct"/>
            <w:vMerge w:val="restart"/>
            <w:vAlign w:val="center"/>
          </w:tcPr>
          <w:p w14:paraId="78DB969B" w14:textId="77777777" w:rsidR="00EA6D43" w:rsidRPr="003738A8" w:rsidRDefault="00EA6D43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738A8">
              <w:rPr>
                <w:rFonts w:ascii="Times New Roman" w:hAnsi="Times New Roman"/>
                <w:b/>
                <w:sz w:val="21"/>
                <w:szCs w:val="21"/>
              </w:rPr>
              <w:t>实际</w:t>
            </w:r>
          </w:p>
        </w:tc>
        <w:tc>
          <w:tcPr>
            <w:tcW w:w="738" w:type="pct"/>
            <w:vAlign w:val="center"/>
          </w:tcPr>
          <w:p w14:paraId="1B2DA7E2" w14:textId="77777777" w:rsidR="00EA6D43" w:rsidRPr="003738A8" w:rsidRDefault="00EA6D43" w:rsidP="004307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测试计划</w:t>
            </w:r>
          </w:p>
        </w:tc>
        <w:tc>
          <w:tcPr>
            <w:tcW w:w="848" w:type="pct"/>
            <w:vAlign w:val="center"/>
          </w:tcPr>
          <w:p w14:paraId="418E3EFA" w14:textId="20729878" w:rsidR="00EA6D43" w:rsidRPr="003738A8" w:rsidRDefault="00756FA1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202</w:t>
            </w:r>
            <w:r w:rsidR="00617A0E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5.0</w:t>
            </w:r>
            <w:r w:rsidR="00E74D66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9</w:t>
            </w:r>
            <w:r w:rsidR="00617A0E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.0</w:t>
            </w:r>
            <w:r w:rsidR="00E74D66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9</w:t>
            </w:r>
          </w:p>
        </w:tc>
        <w:tc>
          <w:tcPr>
            <w:tcW w:w="1021" w:type="pct"/>
            <w:vAlign w:val="center"/>
          </w:tcPr>
          <w:p w14:paraId="0912C74D" w14:textId="4D7FC95E" w:rsidR="00EA6D43" w:rsidRPr="003738A8" w:rsidRDefault="00617A0E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2025.0</w:t>
            </w:r>
            <w:r w:rsidR="00E74D66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9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.0</w:t>
            </w:r>
            <w:r w:rsidR="00E74D66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9</w:t>
            </w:r>
          </w:p>
        </w:tc>
        <w:tc>
          <w:tcPr>
            <w:tcW w:w="1038" w:type="pct"/>
            <w:vAlign w:val="center"/>
          </w:tcPr>
          <w:p w14:paraId="30749D94" w14:textId="207491E1" w:rsidR="00EA6D43" w:rsidRPr="003738A8" w:rsidRDefault="00A0318D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  <w:r w:rsidR="00EA6D43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天</w:t>
            </w:r>
          </w:p>
        </w:tc>
        <w:tc>
          <w:tcPr>
            <w:tcW w:w="1038" w:type="pct"/>
            <w:vAlign w:val="center"/>
          </w:tcPr>
          <w:p w14:paraId="04CE10FC" w14:textId="77777777" w:rsidR="00EA6D43" w:rsidRPr="003738A8" w:rsidRDefault="00EA6D43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人</w:t>
            </w:r>
          </w:p>
        </w:tc>
      </w:tr>
      <w:tr w:rsidR="008F1CDE" w:rsidRPr="003738A8" w14:paraId="5C050B00" w14:textId="77777777" w:rsidTr="00086782">
        <w:trPr>
          <w:cantSplit/>
          <w:jc w:val="center"/>
        </w:trPr>
        <w:tc>
          <w:tcPr>
            <w:tcW w:w="316" w:type="pct"/>
            <w:vMerge/>
            <w:vAlign w:val="center"/>
          </w:tcPr>
          <w:p w14:paraId="4FE71707" w14:textId="77777777" w:rsidR="00EA6D43" w:rsidRPr="003738A8" w:rsidRDefault="00EA6D43" w:rsidP="004307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38" w:type="pct"/>
            <w:vAlign w:val="center"/>
          </w:tcPr>
          <w:p w14:paraId="6F6B37CA" w14:textId="77777777" w:rsidR="00EA6D43" w:rsidRPr="003738A8" w:rsidRDefault="00452EE5" w:rsidP="004307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测试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用例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设计</w:t>
            </w:r>
          </w:p>
        </w:tc>
        <w:tc>
          <w:tcPr>
            <w:tcW w:w="848" w:type="pct"/>
            <w:vAlign w:val="center"/>
          </w:tcPr>
          <w:p w14:paraId="7F482ED3" w14:textId="73DECE73" w:rsidR="00EA6D43" w:rsidRPr="003738A8" w:rsidRDefault="00756FA1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202</w:t>
            </w:r>
            <w:r w:rsidR="00617A0E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5.0</w:t>
            </w:r>
            <w:r w:rsidR="00F64504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9</w:t>
            </w:r>
            <w:r w:rsidR="00617A0E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.17</w:t>
            </w:r>
          </w:p>
        </w:tc>
        <w:tc>
          <w:tcPr>
            <w:tcW w:w="1021" w:type="pct"/>
            <w:vAlign w:val="center"/>
          </w:tcPr>
          <w:p w14:paraId="0F394AF8" w14:textId="0D0F30FC" w:rsidR="00EA6D43" w:rsidRPr="003738A8" w:rsidRDefault="00756FA1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202</w:t>
            </w:r>
            <w:r w:rsidR="00617A0E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5.0</w:t>
            </w:r>
            <w:r w:rsidR="00EF1A1A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9</w:t>
            </w:r>
            <w:r w:rsidR="00617A0E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.</w:t>
            </w:r>
            <w:r w:rsidR="00EF1A1A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28</w:t>
            </w:r>
          </w:p>
        </w:tc>
        <w:tc>
          <w:tcPr>
            <w:tcW w:w="1038" w:type="pct"/>
            <w:vAlign w:val="center"/>
          </w:tcPr>
          <w:p w14:paraId="23FDB861" w14:textId="4E2ABC62" w:rsidR="00EA6D43" w:rsidRPr="003738A8" w:rsidRDefault="000F42A3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9</w:t>
            </w:r>
            <w:r w:rsidR="00EA6D43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天</w:t>
            </w:r>
          </w:p>
        </w:tc>
        <w:tc>
          <w:tcPr>
            <w:tcW w:w="1038" w:type="pct"/>
            <w:vAlign w:val="center"/>
          </w:tcPr>
          <w:p w14:paraId="57972220" w14:textId="77777777" w:rsidR="00EA6D43" w:rsidRPr="003738A8" w:rsidRDefault="000F4582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  <w:r w:rsidR="00EA6D43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人</w:t>
            </w:r>
          </w:p>
        </w:tc>
      </w:tr>
      <w:tr w:rsidR="008F1CDE" w:rsidRPr="003738A8" w14:paraId="631CE153" w14:textId="77777777" w:rsidTr="00086782">
        <w:trPr>
          <w:cantSplit/>
          <w:jc w:val="center"/>
        </w:trPr>
        <w:tc>
          <w:tcPr>
            <w:tcW w:w="316" w:type="pct"/>
            <w:vMerge/>
            <w:vAlign w:val="center"/>
          </w:tcPr>
          <w:p w14:paraId="4883F5FC" w14:textId="77777777" w:rsidR="00EA6D43" w:rsidRPr="003738A8" w:rsidRDefault="00EA6D43" w:rsidP="004307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38" w:type="pct"/>
            <w:vAlign w:val="center"/>
          </w:tcPr>
          <w:p w14:paraId="0980AF79" w14:textId="77777777" w:rsidR="00EA6D43" w:rsidRPr="003738A8" w:rsidRDefault="00EA6D43" w:rsidP="004307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测试执行</w:t>
            </w:r>
          </w:p>
        </w:tc>
        <w:tc>
          <w:tcPr>
            <w:tcW w:w="848" w:type="pct"/>
            <w:vAlign w:val="center"/>
          </w:tcPr>
          <w:p w14:paraId="28D87027" w14:textId="07EA55B3" w:rsidR="00EA6D43" w:rsidRPr="003738A8" w:rsidRDefault="00756FA1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202</w:t>
            </w:r>
            <w:r w:rsidR="00617A0E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5.0</w:t>
            </w:r>
            <w:r w:rsidR="00522B71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9</w:t>
            </w:r>
            <w:r w:rsidR="00617A0E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.</w:t>
            </w:r>
            <w:r w:rsidR="00522B71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29</w:t>
            </w:r>
          </w:p>
        </w:tc>
        <w:tc>
          <w:tcPr>
            <w:tcW w:w="1021" w:type="pct"/>
            <w:vAlign w:val="center"/>
          </w:tcPr>
          <w:p w14:paraId="12534EAE" w14:textId="1270A506" w:rsidR="00EA6D43" w:rsidRPr="003738A8" w:rsidRDefault="00756FA1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202</w:t>
            </w:r>
            <w:r w:rsidR="00617A0E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5.</w:t>
            </w:r>
            <w:r w:rsidR="00522B71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10</w:t>
            </w:r>
            <w:r w:rsidR="00617A0E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.</w:t>
            </w:r>
            <w:r w:rsidR="00522B71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14</w:t>
            </w:r>
          </w:p>
        </w:tc>
        <w:tc>
          <w:tcPr>
            <w:tcW w:w="1038" w:type="pct"/>
            <w:vAlign w:val="center"/>
          </w:tcPr>
          <w:p w14:paraId="20FE19C4" w14:textId="3DF4FAAF" w:rsidR="00EA6D43" w:rsidRPr="003738A8" w:rsidRDefault="00522B71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7</w:t>
            </w:r>
            <w:r w:rsidR="00EA6D43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天</w:t>
            </w:r>
          </w:p>
        </w:tc>
        <w:tc>
          <w:tcPr>
            <w:tcW w:w="1038" w:type="pct"/>
            <w:vAlign w:val="center"/>
          </w:tcPr>
          <w:p w14:paraId="4F2F42A7" w14:textId="7B4A0B90" w:rsidR="00EA6D43" w:rsidRPr="003738A8" w:rsidRDefault="00862317" w:rsidP="004307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  <w:r w:rsidR="00EA6D43"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人</w:t>
            </w:r>
          </w:p>
        </w:tc>
      </w:tr>
      <w:tr w:rsidR="00086782" w:rsidRPr="003738A8" w14:paraId="244EB013" w14:textId="77777777" w:rsidTr="00086782">
        <w:trPr>
          <w:cantSplit/>
          <w:jc w:val="center"/>
        </w:trPr>
        <w:tc>
          <w:tcPr>
            <w:tcW w:w="316" w:type="pct"/>
            <w:vMerge/>
            <w:vAlign w:val="center"/>
          </w:tcPr>
          <w:p w14:paraId="65FD1321" w14:textId="77777777" w:rsidR="00086782" w:rsidRPr="003738A8" w:rsidRDefault="00086782" w:rsidP="00086782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38" w:type="pct"/>
            <w:vAlign w:val="center"/>
          </w:tcPr>
          <w:p w14:paraId="38D3BAFF" w14:textId="77777777" w:rsidR="00086782" w:rsidRPr="003738A8" w:rsidRDefault="00086782" w:rsidP="00086782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测试总结</w:t>
            </w:r>
          </w:p>
        </w:tc>
        <w:tc>
          <w:tcPr>
            <w:tcW w:w="848" w:type="pct"/>
          </w:tcPr>
          <w:p w14:paraId="2DB99298" w14:textId="04B6735B" w:rsidR="00086782" w:rsidRPr="003738A8" w:rsidRDefault="00756FA1" w:rsidP="000867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202</w:t>
            </w:r>
            <w:r w:rsidR="00E44CFD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5.</w:t>
            </w:r>
            <w:r w:rsidR="00862317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10</w:t>
            </w:r>
            <w:r w:rsidR="00617A0E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.</w:t>
            </w:r>
            <w:r w:rsidR="00862317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16</w:t>
            </w:r>
          </w:p>
        </w:tc>
        <w:tc>
          <w:tcPr>
            <w:tcW w:w="1021" w:type="pct"/>
          </w:tcPr>
          <w:p w14:paraId="43398F69" w14:textId="4A77E063" w:rsidR="00086782" w:rsidRPr="003738A8" w:rsidRDefault="00617A0E" w:rsidP="000867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202</w:t>
            </w:r>
            <w:r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5.</w:t>
            </w:r>
            <w:r w:rsidR="00862317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10</w:t>
            </w:r>
            <w:r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.</w:t>
            </w:r>
            <w:r w:rsidR="00862317" w:rsidRPr="003738A8">
              <w:rPr>
                <w:rFonts w:ascii="Times New Roman" w:hAnsi="Times New Roman"/>
                <w:sz w:val="21"/>
                <w:szCs w:val="21"/>
                <w:shd w:val="clear" w:color="auto" w:fill="FFFFFF"/>
                <w:lang w:eastAsia="zh-CN"/>
              </w:rPr>
              <w:t>16</w:t>
            </w:r>
          </w:p>
        </w:tc>
        <w:tc>
          <w:tcPr>
            <w:tcW w:w="1038" w:type="pct"/>
            <w:vAlign w:val="center"/>
          </w:tcPr>
          <w:p w14:paraId="123F7FD8" w14:textId="77777777" w:rsidR="00086782" w:rsidRPr="003738A8" w:rsidRDefault="00086782" w:rsidP="000867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天</w:t>
            </w:r>
          </w:p>
        </w:tc>
        <w:tc>
          <w:tcPr>
            <w:tcW w:w="1038" w:type="pct"/>
            <w:vAlign w:val="center"/>
          </w:tcPr>
          <w:p w14:paraId="29184D00" w14:textId="77777777" w:rsidR="00086782" w:rsidRPr="003738A8" w:rsidRDefault="00086782" w:rsidP="000867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人</w:t>
            </w:r>
          </w:p>
        </w:tc>
      </w:tr>
    </w:tbl>
    <w:p w14:paraId="79C58FC8" w14:textId="77777777" w:rsidR="00E62A12" w:rsidRPr="003738A8" w:rsidRDefault="009639A4" w:rsidP="004C4CE8">
      <w:pPr>
        <w:pStyle w:val="20"/>
        <w:spacing w:line="240" w:lineRule="auto"/>
        <w:rPr>
          <w:rFonts w:ascii="Times New Roman" w:hAnsi="Times New Roman"/>
        </w:rPr>
      </w:pPr>
      <w:bookmarkStart w:id="68" w:name="_Toc106165006"/>
      <w:bookmarkStart w:id="69" w:name="_Toc152061658"/>
      <w:bookmarkStart w:id="70" w:name="_Toc152150959"/>
      <w:bookmarkStart w:id="71" w:name="_Toc15059494"/>
      <w:bookmarkStart w:id="72" w:name="_Toc15919241"/>
      <w:bookmarkStart w:id="73" w:name="_Toc107219058"/>
      <w:bookmarkStart w:id="74" w:name="_Toc215240899"/>
      <w:r w:rsidRPr="003738A8">
        <w:rPr>
          <w:rFonts w:ascii="Times New Roman" w:hAnsi="Times New Roman"/>
        </w:rPr>
        <w:t>测试</w:t>
      </w:r>
      <w:r w:rsidRPr="003738A8">
        <w:rPr>
          <w:rFonts w:ascii="Times New Roman" w:hAnsi="Times New Roman"/>
          <w:lang w:eastAsia="zh-CN"/>
        </w:rPr>
        <w:t>项</w:t>
      </w:r>
      <w:r w:rsidR="00E62A12" w:rsidRPr="003738A8">
        <w:rPr>
          <w:rFonts w:ascii="Times New Roman" w:hAnsi="Times New Roman"/>
        </w:rPr>
        <w:t>列表</w:t>
      </w:r>
      <w:bookmarkEnd w:id="68"/>
      <w:bookmarkEnd w:id="69"/>
      <w:bookmarkEnd w:id="70"/>
      <w:bookmarkEnd w:id="71"/>
      <w:bookmarkEnd w:id="72"/>
      <w:bookmarkEnd w:id="73"/>
      <w:bookmarkEnd w:id="74"/>
    </w:p>
    <w:p w14:paraId="2D3C768A" w14:textId="77777777" w:rsidR="00C20D64" w:rsidRPr="003738A8" w:rsidRDefault="00C20D64" w:rsidP="00C20D64">
      <w:pPr>
        <w:spacing w:before="240" w:line="360" w:lineRule="auto"/>
        <w:rPr>
          <w:rFonts w:ascii="Times New Roman" w:hAnsi="Times New Roman"/>
          <w:sz w:val="22"/>
          <w:szCs w:val="22"/>
          <w:lang w:eastAsia="zh-CN"/>
        </w:rPr>
      </w:pPr>
      <w:r w:rsidRPr="003738A8">
        <w:rPr>
          <w:rFonts w:ascii="Times New Roman" w:hAnsi="Times New Roman"/>
          <w:sz w:val="22"/>
          <w:szCs w:val="22"/>
          <w:lang w:eastAsia="zh-CN"/>
        </w:rPr>
        <w:t>单元测试功能列表：</w:t>
      </w: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8"/>
        <w:gridCol w:w="1910"/>
        <w:gridCol w:w="2342"/>
        <w:gridCol w:w="2052"/>
        <w:gridCol w:w="1134"/>
        <w:gridCol w:w="642"/>
        <w:gridCol w:w="492"/>
      </w:tblGrid>
      <w:tr w:rsidR="005041AF" w:rsidRPr="003738A8" w14:paraId="787EADF2" w14:textId="77777777" w:rsidTr="00B31DE7">
        <w:trPr>
          <w:trHeight w:val="427"/>
          <w:jc w:val="center"/>
        </w:trPr>
        <w:tc>
          <w:tcPr>
            <w:tcW w:w="1918" w:type="dxa"/>
            <w:shd w:val="clear" w:color="auto" w:fill="BFBFBF" w:themeFill="background1" w:themeFillShade="BF"/>
            <w:vAlign w:val="center"/>
          </w:tcPr>
          <w:p w14:paraId="3B387013" w14:textId="7DF0515A" w:rsidR="00362D64" w:rsidRPr="003738A8" w:rsidRDefault="00362D64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需求编号</w:t>
            </w:r>
          </w:p>
        </w:tc>
        <w:tc>
          <w:tcPr>
            <w:tcW w:w="1910" w:type="dxa"/>
            <w:shd w:val="clear" w:color="auto" w:fill="BFBFBF" w:themeFill="background1" w:themeFillShade="BF"/>
            <w:vAlign w:val="center"/>
          </w:tcPr>
          <w:p w14:paraId="039C4801" w14:textId="28056562" w:rsidR="00362D64" w:rsidRPr="003738A8" w:rsidRDefault="00362D64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设计编号</w:t>
            </w:r>
          </w:p>
        </w:tc>
        <w:tc>
          <w:tcPr>
            <w:tcW w:w="2342" w:type="dxa"/>
            <w:shd w:val="clear" w:color="auto" w:fill="BFBFBF" w:themeFill="background1" w:themeFillShade="BF"/>
            <w:vAlign w:val="center"/>
          </w:tcPr>
          <w:p w14:paraId="0CB2F6A5" w14:textId="421DAFDC" w:rsidR="00362D64" w:rsidRPr="003738A8" w:rsidRDefault="00362D64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Case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编号</w:t>
            </w:r>
          </w:p>
        </w:tc>
        <w:tc>
          <w:tcPr>
            <w:tcW w:w="2052" w:type="dxa"/>
            <w:shd w:val="clear" w:color="auto" w:fill="BFBFBF" w:themeFill="background1" w:themeFillShade="BF"/>
            <w:vAlign w:val="center"/>
          </w:tcPr>
          <w:p w14:paraId="1D8306DD" w14:textId="655BC575" w:rsidR="00362D64" w:rsidRPr="003738A8" w:rsidRDefault="00362D64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功能点概述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6AAFE1D" w14:textId="77777777" w:rsidR="00362D64" w:rsidRPr="003738A8" w:rsidRDefault="00362D64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用例个数</w:t>
            </w:r>
          </w:p>
        </w:tc>
        <w:tc>
          <w:tcPr>
            <w:tcW w:w="642" w:type="dxa"/>
            <w:shd w:val="clear" w:color="auto" w:fill="BFBFBF" w:themeFill="background1" w:themeFillShade="BF"/>
            <w:vAlign w:val="center"/>
          </w:tcPr>
          <w:p w14:paraId="28E3705C" w14:textId="77777777" w:rsidR="00362D64" w:rsidRPr="003738A8" w:rsidRDefault="00362D64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是否通过</w:t>
            </w:r>
          </w:p>
        </w:tc>
        <w:tc>
          <w:tcPr>
            <w:tcW w:w="492" w:type="dxa"/>
            <w:shd w:val="clear" w:color="auto" w:fill="BFBFBF" w:themeFill="background1" w:themeFillShade="BF"/>
            <w:vAlign w:val="center"/>
          </w:tcPr>
          <w:p w14:paraId="385A3A63" w14:textId="77777777" w:rsidR="00362D64" w:rsidRPr="003738A8" w:rsidRDefault="00362D64" w:rsidP="00ED0735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备注</w:t>
            </w:r>
          </w:p>
        </w:tc>
      </w:tr>
      <w:tr w:rsidR="005041AF" w:rsidRPr="003738A8" w14:paraId="0D6CED80" w14:textId="77777777" w:rsidTr="00B31DE7">
        <w:trPr>
          <w:trHeight w:val="427"/>
          <w:jc w:val="center"/>
        </w:trPr>
        <w:tc>
          <w:tcPr>
            <w:tcW w:w="1918" w:type="dxa"/>
            <w:vAlign w:val="center"/>
          </w:tcPr>
          <w:p w14:paraId="6694290D" w14:textId="2EF6F6C5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SRS-RCN306-001</w:t>
            </w:r>
          </w:p>
        </w:tc>
        <w:tc>
          <w:tcPr>
            <w:tcW w:w="1910" w:type="dxa"/>
            <w:vAlign w:val="center"/>
          </w:tcPr>
          <w:p w14:paraId="5450FE97" w14:textId="210A870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</w:t>
            </w:r>
            <w:r w:rsidR="00A702CD"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RCN3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06-001 </w:t>
            </w:r>
          </w:p>
        </w:tc>
        <w:tc>
          <w:tcPr>
            <w:tcW w:w="2342" w:type="dxa"/>
            <w:vAlign w:val="center"/>
          </w:tcPr>
          <w:p w14:paraId="26BFC829" w14:textId="5601C3F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TU06-001-0001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TU06-001-0004</w:t>
            </w:r>
          </w:p>
        </w:tc>
        <w:tc>
          <w:tcPr>
            <w:tcW w:w="2052" w:type="dxa"/>
            <w:vAlign w:val="center"/>
          </w:tcPr>
          <w:p w14:paraId="4243CF02" w14:textId="48ACC2F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安装包打开</w:t>
            </w:r>
          </w:p>
        </w:tc>
        <w:tc>
          <w:tcPr>
            <w:tcW w:w="1134" w:type="dxa"/>
            <w:vAlign w:val="center"/>
          </w:tcPr>
          <w:p w14:paraId="3E6945A3" w14:textId="5261FEC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642" w:type="dxa"/>
            <w:vAlign w:val="center"/>
          </w:tcPr>
          <w:p w14:paraId="67A143BF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30B0E5CE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5041AF" w:rsidRPr="003738A8" w14:paraId="2F9C1C0F" w14:textId="77777777" w:rsidTr="00B31DE7">
        <w:trPr>
          <w:trHeight w:val="427"/>
          <w:jc w:val="center"/>
        </w:trPr>
        <w:tc>
          <w:tcPr>
            <w:tcW w:w="1918" w:type="dxa"/>
            <w:vAlign w:val="center"/>
          </w:tcPr>
          <w:p w14:paraId="29FB5E17" w14:textId="161B016A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SRS-RCN306-002</w:t>
            </w:r>
          </w:p>
        </w:tc>
        <w:tc>
          <w:tcPr>
            <w:tcW w:w="1910" w:type="dxa"/>
            <w:vAlign w:val="center"/>
          </w:tcPr>
          <w:p w14:paraId="26DFFCED" w14:textId="42EF2C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</w:t>
            </w:r>
            <w:r w:rsidR="00A702CD"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RCN3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06-002 </w:t>
            </w:r>
          </w:p>
        </w:tc>
        <w:tc>
          <w:tcPr>
            <w:tcW w:w="2342" w:type="dxa"/>
            <w:vAlign w:val="center"/>
          </w:tcPr>
          <w:p w14:paraId="78FA65C6" w14:textId="058CE7A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TU06-002-0001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TU06-002-0005</w:t>
            </w:r>
          </w:p>
        </w:tc>
        <w:tc>
          <w:tcPr>
            <w:tcW w:w="2052" w:type="dxa"/>
            <w:vAlign w:val="center"/>
          </w:tcPr>
          <w:p w14:paraId="79F6D720" w14:textId="266E853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安装包安装</w:t>
            </w:r>
          </w:p>
        </w:tc>
        <w:tc>
          <w:tcPr>
            <w:tcW w:w="1134" w:type="dxa"/>
            <w:vAlign w:val="center"/>
          </w:tcPr>
          <w:p w14:paraId="0DA7EE53" w14:textId="569D7AC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642" w:type="dxa"/>
            <w:vAlign w:val="center"/>
          </w:tcPr>
          <w:p w14:paraId="7E6E97D4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3C38A4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210C72BF" w14:textId="77777777" w:rsidTr="00B31DE7">
        <w:trPr>
          <w:trHeight w:val="427"/>
          <w:jc w:val="center"/>
        </w:trPr>
        <w:tc>
          <w:tcPr>
            <w:tcW w:w="1918" w:type="dxa"/>
            <w:vAlign w:val="center"/>
          </w:tcPr>
          <w:p w14:paraId="08585659" w14:textId="70134748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SRS-RCN306-003</w:t>
            </w:r>
          </w:p>
        </w:tc>
        <w:tc>
          <w:tcPr>
            <w:tcW w:w="1910" w:type="dxa"/>
            <w:vAlign w:val="center"/>
          </w:tcPr>
          <w:p w14:paraId="12ED3EB3" w14:textId="771E929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</w:t>
            </w:r>
            <w:r w:rsidR="00A702CD"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RCN3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06-003 </w:t>
            </w:r>
          </w:p>
        </w:tc>
        <w:tc>
          <w:tcPr>
            <w:tcW w:w="2342" w:type="dxa"/>
            <w:vAlign w:val="center"/>
          </w:tcPr>
          <w:p w14:paraId="034D52CA" w14:textId="099F1E9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TU06-003-0001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TU06-003-0002</w:t>
            </w:r>
          </w:p>
        </w:tc>
        <w:tc>
          <w:tcPr>
            <w:tcW w:w="2052" w:type="dxa"/>
            <w:vAlign w:val="center"/>
          </w:tcPr>
          <w:p w14:paraId="328B04F0" w14:textId="391F5D5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安装包卸载</w:t>
            </w:r>
          </w:p>
        </w:tc>
        <w:tc>
          <w:tcPr>
            <w:tcW w:w="1134" w:type="dxa"/>
            <w:vAlign w:val="center"/>
          </w:tcPr>
          <w:p w14:paraId="1A492F9A" w14:textId="1FBF63A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04B3D435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01E09DA5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370E579D" w14:textId="77777777" w:rsidTr="00B31DE7">
        <w:trPr>
          <w:trHeight w:val="427"/>
          <w:jc w:val="center"/>
        </w:trPr>
        <w:tc>
          <w:tcPr>
            <w:tcW w:w="1918" w:type="dxa"/>
            <w:vMerge w:val="restart"/>
            <w:vAlign w:val="center"/>
          </w:tcPr>
          <w:p w14:paraId="53CA5534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SRS-RCN300-005</w:t>
            </w:r>
          </w:p>
          <w:p w14:paraId="14339458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19CEAF64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92B4461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7BEB07C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0296C65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6D430E0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407E255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426C7D9C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571BAA2E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5B5C7EC0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06777601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FF6A735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479617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5F9DCBF4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43A63DC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 xml:space="preserve">　</w:t>
            </w:r>
          </w:p>
          <w:p w14:paraId="5B9D224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363A05D2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6AFE09F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ED0A61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158183A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4A52EDC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70036B6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4E3D8665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959C14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7359CDC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5737986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0ADF0DF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A27DFC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56C0925C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34BBAEB0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4051FC0D" w14:textId="1F29528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910" w:type="dxa"/>
            <w:vMerge w:val="restart"/>
            <w:vAlign w:val="center"/>
          </w:tcPr>
          <w:p w14:paraId="0EC0722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SDS-RCN300-005</w:t>
            </w:r>
          </w:p>
          <w:p w14:paraId="07E80DD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6C6802D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6D41D71B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11E62152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4498F9A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3BAED56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3D3DF124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0C58BD4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4363414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51CB7EB5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06C8B7A8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5D3A499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0265AC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7A76841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FB5B4AE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 xml:space="preserve">　</w:t>
            </w:r>
          </w:p>
          <w:p w14:paraId="68E140B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47C8D9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59509CE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04A0ACA8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30C4ED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A3A9070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3C3E0D8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2C95953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018B05A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4D658062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49FB14D5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405AFD88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7DBD0F30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58FC9AE6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6DCF4A2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  <w:p w14:paraId="759ADEE1" w14:textId="445BFFB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2342" w:type="dxa"/>
            <w:vAlign w:val="center"/>
          </w:tcPr>
          <w:p w14:paraId="360461A8" w14:textId="3864B66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TU00-005-0001</w:t>
            </w:r>
          </w:p>
        </w:tc>
        <w:tc>
          <w:tcPr>
            <w:tcW w:w="2052" w:type="dxa"/>
            <w:vAlign w:val="center"/>
          </w:tcPr>
          <w:p w14:paraId="5165583F" w14:textId="486DC3F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数据上传接口</w:t>
            </w:r>
          </w:p>
        </w:tc>
        <w:tc>
          <w:tcPr>
            <w:tcW w:w="1134" w:type="dxa"/>
            <w:vAlign w:val="center"/>
          </w:tcPr>
          <w:p w14:paraId="37F74221" w14:textId="515C64A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23B0AC47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4BCDF3C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617F5B2" w14:textId="77777777" w:rsidTr="00B31DE7">
        <w:trPr>
          <w:trHeight w:val="427"/>
          <w:jc w:val="center"/>
        </w:trPr>
        <w:tc>
          <w:tcPr>
            <w:tcW w:w="1918" w:type="dxa"/>
            <w:vMerge/>
            <w:vAlign w:val="center"/>
          </w:tcPr>
          <w:p w14:paraId="2E1873C5" w14:textId="366174C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3C43E399" w14:textId="169289E2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20CD153D" w14:textId="0AB5A44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TU00-005-0002</w:t>
            </w:r>
          </w:p>
        </w:tc>
        <w:tc>
          <w:tcPr>
            <w:tcW w:w="2052" w:type="dxa"/>
            <w:vAlign w:val="center"/>
          </w:tcPr>
          <w:p w14:paraId="137F3BF4" w14:textId="612342F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创建处理任务接口</w:t>
            </w:r>
          </w:p>
        </w:tc>
        <w:tc>
          <w:tcPr>
            <w:tcW w:w="1134" w:type="dxa"/>
            <w:vAlign w:val="center"/>
          </w:tcPr>
          <w:p w14:paraId="132BAB2D" w14:textId="7DA65E4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0D52A548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369B7D05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5A95EFEE" w14:textId="77777777" w:rsidTr="00B31DE7">
        <w:trPr>
          <w:trHeight w:val="427"/>
          <w:jc w:val="center"/>
        </w:trPr>
        <w:tc>
          <w:tcPr>
            <w:tcW w:w="1918" w:type="dxa"/>
            <w:vMerge/>
            <w:vAlign w:val="center"/>
          </w:tcPr>
          <w:p w14:paraId="4BD7366E" w14:textId="67E3506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60396F13" w14:textId="07CB452A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061D0487" w14:textId="756CB12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TU00-005-0003</w:t>
            </w:r>
          </w:p>
        </w:tc>
        <w:tc>
          <w:tcPr>
            <w:tcW w:w="2052" w:type="dxa"/>
            <w:vAlign w:val="center"/>
          </w:tcPr>
          <w:p w14:paraId="16671BB3" w14:textId="76B4834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  <w:t>获取处理任务结果接口</w:t>
            </w:r>
          </w:p>
        </w:tc>
        <w:tc>
          <w:tcPr>
            <w:tcW w:w="1134" w:type="dxa"/>
            <w:vAlign w:val="center"/>
          </w:tcPr>
          <w:p w14:paraId="0C9E55CE" w14:textId="3C9FB2D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314E8705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C9E93B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6FECDE90" w14:textId="77777777" w:rsidTr="00B31DE7">
        <w:trPr>
          <w:trHeight w:val="427"/>
          <w:jc w:val="center"/>
        </w:trPr>
        <w:tc>
          <w:tcPr>
            <w:tcW w:w="1918" w:type="dxa"/>
            <w:vMerge/>
            <w:vAlign w:val="center"/>
          </w:tcPr>
          <w:p w14:paraId="0A7C37CD" w14:textId="47B010E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4522617D" w14:textId="1CAB2D8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0CA06B94" w14:textId="65D5123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TU00-005-0004</w:t>
            </w:r>
          </w:p>
        </w:tc>
        <w:tc>
          <w:tcPr>
            <w:tcW w:w="2052" w:type="dxa"/>
            <w:vAlign w:val="center"/>
          </w:tcPr>
          <w:p w14:paraId="5302E50E" w14:textId="2243585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保存处理结果接口</w:t>
            </w:r>
          </w:p>
        </w:tc>
        <w:tc>
          <w:tcPr>
            <w:tcW w:w="1134" w:type="dxa"/>
            <w:vAlign w:val="center"/>
          </w:tcPr>
          <w:p w14:paraId="311A3276" w14:textId="6E03A18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550EB3AE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300FF9B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3EA2898" w14:textId="77777777" w:rsidTr="00B31DE7">
        <w:trPr>
          <w:trHeight w:val="427"/>
          <w:jc w:val="center"/>
        </w:trPr>
        <w:tc>
          <w:tcPr>
            <w:tcW w:w="1918" w:type="dxa"/>
            <w:vMerge/>
            <w:vAlign w:val="center"/>
          </w:tcPr>
          <w:p w14:paraId="64998E58" w14:textId="3FB3344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6D2333C5" w14:textId="4A4DB85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558A749F" w14:textId="3A27A05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TU00-005-0005</w:t>
            </w:r>
          </w:p>
        </w:tc>
        <w:tc>
          <w:tcPr>
            <w:tcW w:w="2052" w:type="dxa"/>
            <w:vAlign w:val="center"/>
          </w:tcPr>
          <w:p w14:paraId="7A85F756" w14:textId="014BD72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任务状态更新接口</w:t>
            </w:r>
          </w:p>
        </w:tc>
        <w:tc>
          <w:tcPr>
            <w:tcW w:w="1134" w:type="dxa"/>
            <w:vAlign w:val="center"/>
          </w:tcPr>
          <w:p w14:paraId="006E984E" w14:textId="6EED5B3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2DD597C4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62C133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6E1B6538" w14:textId="77777777" w:rsidTr="00B31DE7">
        <w:trPr>
          <w:trHeight w:val="427"/>
          <w:jc w:val="center"/>
        </w:trPr>
        <w:tc>
          <w:tcPr>
            <w:tcW w:w="1918" w:type="dxa"/>
            <w:vMerge/>
            <w:vAlign w:val="center"/>
          </w:tcPr>
          <w:p w14:paraId="210C6F74" w14:textId="19DD7B0D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192417FA" w14:textId="6F3F38E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572A5652" w14:textId="1D40035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TU00-005-0006</w:t>
            </w:r>
          </w:p>
        </w:tc>
        <w:tc>
          <w:tcPr>
            <w:tcW w:w="2052" w:type="dxa"/>
            <w:vAlign w:val="center"/>
          </w:tcPr>
          <w:p w14:paraId="18B8939C" w14:textId="3BA8D61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查询处理结果接口</w:t>
            </w:r>
          </w:p>
        </w:tc>
        <w:tc>
          <w:tcPr>
            <w:tcW w:w="1134" w:type="dxa"/>
            <w:vAlign w:val="center"/>
          </w:tcPr>
          <w:p w14:paraId="7C038D94" w14:textId="4555C81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2F5B52AA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D7F0CD0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65E95A8C" w14:textId="77777777" w:rsidTr="00B31DE7">
        <w:trPr>
          <w:trHeight w:val="427"/>
          <w:jc w:val="center"/>
        </w:trPr>
        <w:tc>
          <w:tcPr>
            <w:tcW w:w="1918" w:type="dxa"/>
            <w:vMerge/>
            <w:vAlign w:val="center"/>
          </w:tcPr>
          <w:p w14:paraId="624194E4" w14:textId="7E1D1B7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2C07177F" w14:textId="6ABCB88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0C1FB90D" w14:textId="3BCC647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TU00-005-0007</w:t>
            </w:r>
          </w:p>
        </w:tc>
        <w:tc>
          <w:tcPr>
            <w:tcW w:w="2052" w:type="dxa"/>
            <w:vAlign w:val="center"/>
          </w:tcPr>
          <w:p w14:paraId="271D2A3F" w14:textId="0E3E6E7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查询图像数据接口</w:t>
            </w:r>
          </w:p>
        </w:tc>
        <w:tc>
          <w:tcPr>
            <w:tcW w:w="1134" w:type="dxa"/>
            <w:vAlign w:val="center"/>
          </w:tcPr>
          <w:p w14:paraId="24EA74D3" w14:textId="23A2B17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5190967F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32EA69CB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275A83A0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73600519" w14:textId="124A5768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4443A9D7" w14:textId="60E3B42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11577E6C" w14:textId="2B35FBF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TU00-005-0008</w:t>
            </w:r>
          </w:p>
        </w:tc>
        <w:tc>
          <w:tcPr>
            <w:tcW w:w="2052" w:type="dxa"/>
            <w:vAlign w:val="center"/>
          </w:tcPr>
          <w:p w14:paraId="72D7760B" w14:textId="380ACC9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  <w:t>获取病灶时间线列表接口</w:t>
            </w:r>
          </w:p>
        </w:tc>
        <w:tc>
          <w:tcPr>
            <w:tcW w:w="1134" w:type="dxa"/>
            <w:vAlign w:val="center"/>
          </w:tcPr>
          <w:p w14:paraId="4ED87523" w14:textId="2442E0A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6112A458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3379BA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4EC699D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2076DF76" w14:textId="18B6311A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56784892" w14:textId="5529820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758B440E" w14:textId="5111414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TU00-005-0009</w:t>
            </w:r>
          </w:p>
        </w:tc>
        <w:tc>
          <w:tcPr>
            <w:tcW w:w="2052" w:type="dxa"/>
            <w:vAlign w:val="center"/>
          </w:tcPr>
          <w:p w14:paraId="5F84F2C3" w14:textId="6499A63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  <w:t>获取单个患者时间线接口</w:t>
            </w:r>
          </w:p>
        </w:tc>
        <w:tc>
          <w:tcPr>
            <w:tcW w:w="1134" w:type="dxa"/>
            <w:vAlign w:val="center"/>
          </w:tcPr>
          <w:p w14:paraId="0A6207FF" w14:textId="4789831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6DD97D5A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4BAADCFB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3DDF502A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19628A3D" w14:textId="3D2B337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2C9CA379" w14:textId="7ACB0E12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02276078" w14:textId="1E01F9E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TU00-005-0010</w:t>
            </w:r>
          </w:p>
        </w:tc>
        <w:tc>
          <w:tcPr>
            <w:tcW w:w="2052" w:type="dxa"/>
            <w:vAlign w:val="center"/>
          </w:tcPr>
          <w:p w14:paraId="1038211E" w14:textId="7ABEBB6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统一搜索接口</w:t>
            </w:r>
          </w:p>
        </w:tc>
        <w:tc>
          <w:tcPr>
            <w:tcW w:w="1134" w:type="dxa"/>
            <w:vAlign w:val="center"/>
          </w:tcPr>
          <w:p w14:paraId="545B2C4D" w14:textId="023176B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48BF6CD9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2BFA9BB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E17FA09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5447537F" w14:textId="5528B358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3B131E05" w14:textId="634A1B31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640B0D75" w14:textId="4CDC630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TU00-005-0011</w:t>
            </w:r>
          </w:p>
        </w:tc>
        <w:tc>
          <w:tcPr>
            <w:tcW w:w="2052" w:type="dxa"/>
            <w:vAlign w:val="center"/>
          </w:tcPr>
          <w:p w14:paraId="67737996" w14:textId="3BAC822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获取磁盘容量接口</w:t>
            </w:r>
          </w:p>
        </w:tc>
        <w:tc>
          <w:tcPr>
            <w:tcW w:w="1134" w:type="dxa"/>
            <w:vAlign w:val="center"/>
          </w:tcPr>
          <w:p w14:paraId="540C4C2D" w14:textId="7A6AF31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76D34EA2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37C9976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5587414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764B4442" w14:textId="09E9BC1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78E037FB" w14:textId="0790F546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6054AC5F" w14:textId="3DD04DD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TU00-005-0012</w:t>
            </w:r>
          </w:p>
        </w:tc>
        <w:tc>
          <w:tcPr>
            <w:tcW w:w="2052" w:type="dxa"/>
            <w:vAlign w:val="center"/>
          </w:tcPr>
          <w:p w14:paraId="4CD09D2E" w14:textId="17101DD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用户登录接口</w:t>
            </w:r>
          </w:p>
        </w:tc>
        <w:tc>
          <w:tcPr>
            <w:tcW w:w="1134" w:type="dxa"/>
            <w:vAlign w:val="center"/>
          </w:tcPr>
          <w:p w14:paraId="7A2AD76E" w14:textId="14BBF59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5897A27A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4C41048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2C120287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07F8DDE8" w14:textId="423CF57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5D6A21D1" w14:textId="67B075A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7538DB02" w14:textId="7B47682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TU00-005-0013</w:t>
            </w:r>
          </w:p>
        </w:tc>
        <w:tc>
          <w:tcPr>
            <w:tcW w:w="2052" w:type="dxa"/>
            <w:vAlign w:val="center"/>
          </w:tcPr>
          <w:p w14:paraId="4BA0472F" w14:textId="2B65A35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用户修改密码接口</w:t>
            </w:r>
          </w:p>
        </w:tc>
        <w:tc>
          <w:tcPr>
            <w:tcW w:w="1134" w:type="dxa"/>
            <w:vAlign w:val="center"/>
          </w:tcPr>
          <w:p w14:paraId="5ED7C45E" w14:textId="15FFAFD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16953260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4BA59C0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2C3B7AA1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6A0AA857" w14:textId="2B1D4BB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49F7BE8C" w14:textId="407C3D38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4E588563" w14:textId="7D7396B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TU00-005-0014</w:t>
            </w:r>
          </w:p>
        </w:tc>
        <w:tc>
          <w:tcPr>
            <w:tcW w:w="2052" w:type="dxa"/>
            <w:vAlign w:val="center"/>
          </w:tcPr>
          <w:p w14:paraId="4055E1F7" w14:textId="2136CCB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用户退出接口</w:t>
            </w:r>
          </w:p>
        </w:tc>
        <w:tc>
          <w:tcPr>
            <w:tcW w:w="1134" w:type="dxa"/>
            <w:vAlign w:val="center"/>
          </w:tcPr>
          <w:p w14:paraId="39CAAA28" w14:textId="0A38F84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2EEE89D0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029BCC5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169D631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41676268" w14:textId="210E79F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363718C2" w14:textId="6236CF3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27B7DE17" w14:textId="56695F0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TU00-005-0015</w:t>
            </w:r>
          </w:p>
        </w:tc>
        <w:tc>
          <w:tcPr>
            <w:tcW w:w="2052" w:type="dxa"/>
            <w:vAlign w:val="center"/>
          </w:tcPr>
          <w:p w14:paraId="7ABD904E" w14:textId="3501F8F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科室列表接口</w:t>
            </w:r>
          </w:p>
        </w:tc>
        <w:tc>
          <w:tcPr>
            <w:tcW w:w="1134" w:type="dxa"/>
            <w:vAlign w:val="center"/>
          </w:tcPr>
          <w:p w14:paraId="55560BA0" w14:textId="68C29ED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6108ECBD" w14:textId="4A3037D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  <w:lang w:eastAsia="zh-CN"/>
              </w:rPr>
              <w:t>是</w:t>
            </w:r>
          </w:p>
        </w:tc>
        <w:tc>
          <w:tcPr>
            <w:tcW w:w="492" w:type="dxa"/>
            <w:vAlign w:val="center"/>
          </w:tcPr>
          <w:p w14:paraId="2E6EF2E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7671F1C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48C1CADB" w14:textId="3A7A2F21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00DC3AA6" w14:textId="263180E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67554A55" w14:textId="236EFE6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TU00-005-0016</w:t>
            </w:r>
          </w:p>
        </w:tc>
        <w:tc>
          <w:tcPr>
            <w:tcW w:w="2052" w:type="dxa"/>
            <w:vAlign w:val="center"/>
          </w:tcPr>
          <w:p w14:paraId="1BC2A2B6" w14:textId="53CFD61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创建科室接口</w:t>
            </w:r>
          </w:p>
        </w:tc>
        <w:tc>
          <w:tcPr>
            <w:tcW w:w="1134" w:type="dxa"/>
            <w:vAlign w:val="center"/>
          </w:tcPr>
          <w:p w14:paraId="14E8E0A2" w14:textId="5F6238F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44FE74E4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0D71C5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B9B0AA8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292861B2" w14:textId="73A3CB6A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1A211F0F" w14:textId="253050F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10E08A8B" w14:textId="7421DEF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TU00-005-0017</w:t>
            </w:r>
          </w:p>
        </w:tc>
        <w:tc>
          <w:tcPr>
            <w:tcW w:w="2052" w:type="dxa"/>
            <w:vAlign w:val="center"/>
          </w:tcPr>
          <w:p w14:paraId="03B14A89" w14:textId="4E11832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编辑科室接口</w:t>
            </w:r>
          </w:p>
        </w:tc>
        <w:tc>
          <w:tcPr>
            <w:tcW w:w="1134" w:type="dxa"/>
            <w:vAlign w:val="center"/>
          </w:tcPr>
          <w:p w14:paraId="43851334" w14:textId="62CE808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633E9CE3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41598F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39D059EA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535558B1" w14:textId="4AF6F05A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05F4CCD7" w14:textId="7219C4A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6CEBE360" w14:textId="5272F8F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TU00-005-0018</w:t>
            </w:r>
          </w:p>
        </w:tc>
        <w:tc>
          <w:tcPr>
            <w:tcW w:w="2052" w:type="dxa"/>
            <w:vAlign w:val="center"/>
          </w:tcPr>
          <w:p w14:paraId="1B6306AF" w14:textId="112FAC2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删除科室接口</w:t>
            </w:r>
          </w:p>
        </w:tc>
        <w:tc>
          <w:tcPr>
            <w:tcW w:w="1134" w:type="dxa"/>
            <w:vAlign w:val="center"/>
          </w:tcPr>
          <w:p w14:paraId="4104325A" w14:textId="1FC3979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590C8B2C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1440714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50408FA2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66A9F7A0" w14:textId="7A2315FD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218DAF09" w14:textId="6820526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0CC62B7F" w14:textId="1FC5790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TU00-005-0019</w:t>
            </w:r>
          </w:p>
        </w:tc>
        <w:tc>
          <w:tcPr>
            <w:tcW w:w="2052" w:type="dxa"/>
            <w:vAlign w:val="center"/>
          </w:tcPr>
          <w:p w14:paraId="5380B40D" w14:textId="307ED53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获取用户列表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1134" w:type="dxa"/>
            <w:vAlign w:val="center"/>
          </w:tcPr>
          <w:p w14:paraId="0B883104" w14:textId="6DEB3FF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02CD1536" w14:textId="40D7743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0B3794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7DC2F55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55D2B40D" w14:textId="2DF1746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0F5243AC" w14:textId="2D61FB7D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17AF9498" w14:textId="75C14AA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TU00-005-0020</w:t>
            </w:r>
          </w:p>
        </w:tc>
        <w:tc>
          <w:tcPr>
            <w:tcW w:w="2052" w:type="dxa"/>
            <w:vAlign w:val="center"/>
          </w:tcPr>
          <w:p w14:paraId="61FAD501" w14:textId="297F676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创建用户接口</w:t>
            </w:r>
          </w:p>
        </w:tc>
        <w:tc>
          <w:tcPr>
            <w:tcW w:w="1134" w:type="dxa"/>
            <w:vAlign w:val="center"/>
          </w:tcPr>
          <w:p w14:paraId="6ECA780E" w14:textId="5FF8E2F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686C921E" w14:textId="2491D8C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82E6B6E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C6593F1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433DDB9C" w14:textId="48E6F02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371ED5CD" w14:textId="1DFE432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342" w:type="dxa"/>
            <w:vAlign w:val="center"/>
          </w:tcPr>
          <w:p w14:paraId="63D53B56" w14:textId="1359B03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TU00-005-0021</w:t>
            </w:r>
          </w:p>
        </w:tc>
        <w:tc>
          <w:tcPr>
            <w:tcW w:w="2052" w:type="dxa"/>
            <w:vAlign w:val="center"/>
          </w:tcPr>
          <w:p w14:paraId="34FCE30E" w14:textId="45E4567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编辑用户接口</w:t>
            </w:r>
          </w:p>
        </w:tc>
        <w:tc>
          <w:tcPr>
            <w:tcW w:w="1134" w:type="dxa"/>
            <w:vAlign w:val="center"/>
          </w:tcPr>
          <w:p w14:paraId="649F51CC" w14:textId="1499EEB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4F11E469" w14:textId="217B4CD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C74802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5041AF" w:rsidRPr="003738A8" w14:paraId="5C60B883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3236A949" w14:textId="4CAC126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910" w:type="dxa"/>
            <w:vMerge/>
            <w:vAlign w:val="center"/>
          </w:tcPr>
          <w:p w14:paraId="76091295" w14:textId="58187DA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342" w:type="dxa"/>
            <w:vAlign w:val="center"/>
          </w:tcPr>
          <w:p w14:paraId="1ED2D55B" w14:textId="72CA668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TU00-005-0022</w:t>
            </w:r>
          </w:p>
        </w:tc>
        <w:tc>
          <w:tcPr>
            <w:tcW w:w="2052" w:type="dxa"/>
            <w:vAlign w:val="center"/>
          </w:tcPr>
          <w:p w14:paraId="551ADFC1" w14:textId="06524FF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重置用户密码接口</w:t>
            </w:r>
          </w:p>
        </w:tc>
        <w:tc>
          <w:tcPr>
            <w:tcW w:w="1134" w:type="dxa"/>
            <w:vAlign w:val="center"/>
          </w:tcPr>
          <w:p w14:paraId="0306D23F" w14:textId="7DB0FC1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37BC7A47" w14:textId="50C4B53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4ABC2E5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073B6CC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000893BB" w14:textId="3DCC62F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64182979" w14:textId="6B67C44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342" w:type="dxa"/>
            <w:vAlign w:val="center"/>
          </w:tcPr>
          <w:p w14:paraId="25519123" w14:textId="59CC317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TU00-005-0023</w:t>
            </w:r>
          </w:p>
        </w:tc>
        <w:tc>
          <w:tcPr>
            <w:tcW w:w="2052" w:type="dxa"/>
            <w:vAlign w:val="center"/>
          </w:tcPr>
          <w:p w14:paraId="0DFBFE2C" w14:textId="194FCBF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删除用户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1134" w:type="dxa"/>
            <w:vAlign w:val="center"/>
          </w:tcPr>
          <w:p w14:paraId="17529EBA" w14:textId="3E6DCDF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579FF6A6" w14:textId="3FA0E10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EC6172C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5041AF" w:rsidRPr="003738A8" w14:paraId="0FE70E95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7A8789AF" w14:textId="01F207B5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910" w:type="dxa"/>
            <w:vMerge/>
            <w:vAlign w:val="center"/>
          </w:tcPr>
          <w:p w14:paraId="3CBA03B9" w14:textId="10B996FD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342" w:type="dxa"/>
            <w:vAlign w:val="center"/>
          </w:tcPr>
          <w:p w14:paraId="526B60A1" w14:textId="099390B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TU00-005-0024</w:t>
            </w:r>
          </w:p>
        </w:tc>
        <w:tc>
          <w:tcPr>
            <w:tcW w:w="2052" w:type="dxa"/>
            <w:vAlign w:val="center"/>
          </w:tcPr>
          <w:p w14:paraId="472DA181" w14:textId="4539B89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添加事件接口</w:t>
            </w:r>
          </w:p>
        </w:tc>
        <w:tc>
          <w:tcPr>
            <w:tcW w:w="1134" w:type="dxa"/>
            <w:vAlign w:val="center"/>
          </w:tcPr>
          <w:p w14:paraId="3C99AEC6" w14:textId="3F61768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6ED2C4C2" w14:textId="7028570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6D336B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5041AF" w:rsidRPr="003738A8" w14:paraId="169EA5E7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2EFDA598" w14:textId="34DBDF5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910" w:type="dxa"/>
            <w:vMerge/>
            <w:vAlign w:val="center"/>
          </w:tcPr>
          <w:p w14:paraId="53C67390" w14:textId="271BFD7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342" w:type="dxa"/>
            <w:vAlign w:val="center"/>
          </w:tcPr>
          <w:p w14:paraId="141CD44C" w14:textId="7D2332B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TU00-005-0025</w:t>
            </w:r>
          </w:p>
        </w:tc>
        <w:tc>
          <w:tcPr>
            <w:tcW w:w="2052" w:type="dxa"/>
            <w:vAlign w:val="center"/>
          </w:tcPr>
          <w:p w14:paraId="7F4C2FC1" w14:textId="7C66F04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编辑事件接口</w:t>
            </w:r>
          </w:p>
        </w:tc>
        <w:tc>
          <w:tcPr>
            <w:tcW w:w="1134" w:type="dxa"/>
            <w:vAlign w:val="center"/>
          </w:tcPr>
          <w:p w14:paraId="28D0F427" w14:textId="755194E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73334B84" w14:textId="4F842DF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1E4EE82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5041AF" w:rsidRPr="003738A8" w14:paraId="0BAEC4B8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02AF6075" w14:textId="05A1C2B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910" w:type="dxa"/>
            <w:vMerge/>
            <w:vAlign w:val="center"/>
          </w:tcPr>
          <w:p w14:paraId="1D14165D" w14:textId="3AE33FFD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342" w:type="dxa"/>
            <w:vAlign w:val="center"/>
          </w:tcPr>
          <w:p w14:paraId="4857CA86" w14:textId="4A5E655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TU00-005-0026</w:t>
            </w:r>
          </w:p>
        </w:tc>
        <w:tc>
          <w:tcPr>
            <w:tcW w:w="2052" w:type="dxa"/>
            <w:vAlign w:val="center"/>
          </w:tcPr>
          <w:p w14:paraId="26AAA78F" w14:textId="31092ED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获取事件详情接口</w:t>
            </w:r>
          </w:p>
        </w:tc>
        <w:tc>
          <w:tcPr>
            <w:tcW w:w="1134" w:type="dxa"/>
            <w:vAlign w:val="center"/>
          </w:tcPr>
          <w:p w14:paraId="7BEAE526" w14:textId="6093924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7D65D897" w14:textId="610710F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47330760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5041AF" w:rsidRPr="003738A8" w14:paraId="65239240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6509EAEE" w14:textId="4986AB2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910" w:type="dxa"/>
            <w:vMerge/>
            <w:vAlign w:val="center"/>
          </w:tcPr>
          <w:p w14:paraId="48869210" w14:textId="622F1A58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342" w:type="dxa"/>
            <w:vAlign w:val="center"/>
          </w:tcPr>
          <w:p w14:paraId="2A58A890" w14:textId="226264A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TU00-005-0027</w:t>
            </w:r>
          </w:p>
        </w:tc>
        <w:tc>
          <w:tcPr>
            <w:tcW w:w="2052" w:type="dxa"/>
            <w:vAlign w:val="center"/>
          </w:tcPr>
          <w:p w14:paraId="6D9E5556" w14:textId="6B01424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删除某个事件接口</w:t>
            </w:r>
          </w:p>
        </w:tc>
        <w:tc>
          <w:tcPr>
            <w:tcW w:w="1134" w:type="dxa"/>
            <w:vAlign w:val="center"/>
          </w:tcPr>
          <w:p w14:paraId="6E3CC92A" w14:textId="201FFA7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2CFE3317" w14:textId="4C24087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EFAC350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5041AF" w:rsidRPr="003738A8" w14:paraId="749DCF4D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65160097" w14:textId="61B6B86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910" w:type="dxa"/>
            <w:vMerge/>
            <w:vAlign w:val="center"/>
          </w:tcPr>
          <w:p w14:paraId="18217E4B" w14:textId="141BA531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342" w:type="dxa"/>
            <w:vAlign w:val="center"/>
          </w:tcPr>
          <w:p w14:paraId="1B172FAD" w14:textId="33BBBD9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TU00-005-0028</w:t>
            </w:r>
          </w:p>
        </w:tc>
        <w:tc>
          <w:tcPr>
            <w:tcW w:w="2052" w:type="dxa"/>
            <w:vAlign w:val="center"/>
          </w:tcPr>
          <w:p w14:paraId="57F6CA21" w14:textId="26475F1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获取治疗时间线接口</w:t>
            </w:r>
          </w:p>
        </w:tc>
        <w:tc>
          <w:tcPr>
            <w:tcW w:w="1134" w:type="dxa"/>
            <w:vAlign w:val="center"/>
          </w:tcPr>
          <w:p w14:paraId="31B52762" w14:textId="5DDFAE5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0DB4BAD0" w14:textId="7B8D23B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696F79B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5041AF" w:rsidRPr="003738A8" w14:paraId="58F9A270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26BE1CED" w14:textId="291BBD8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910" w:type="dxa"/>
            <w:vMerge/>
            <w:vAlign w:val="center"/>
          </w:tcPr>
          <w:p w14:paraId="66688823" w14:textId="687EB0A1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283583E9" w14:textId="44655E2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TU00-005-0029</w:t>
            </w:r>
          </w:p>
        </w:tc>
        <w:tc>
          <w:tcPr>
            <w:tcW w:w="2052" w:type="dxa"/>
            <w:vAlign w:val="center"/>
          </w:tcPr>
          <w:p w14:paraId="533B90F6" w14:textId="638CB62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获取报告信息接口</w:t>
            </w:r>
          </w:p>
        </w:tc>
        <w:tc>
          <w:tcPr>
            <w:tcW w:w="1134" w:type="dxa"/>
            <w:vAlign w:val="center"/>
          </w:tcPr>
          <w:p w14:paraId="2F351CF0" w14:textId="334E8D2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23A3E86C" w14:textId="7A274F5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62184AC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5041AF" w:rsidRPr="003738A8" w14:paraId="4385C902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0900601E" w14:textId="0FE20DC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910" w:type="dxa"/>
            <w:vMerge/>
            <w:vAlign w:val="center"/>
          </w:tcPr>
          <w:p w14:paraId="6E741572" w14:textId="49A577F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62C27BED" w14:textId="7FD9507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TU00-005-0030</w:t>
            </w:r>
          </w:p>
        </w:tc>
        <w:tc>
          <w:tcPr>
            <w:tcW w:w="2052" w:type="dxa"/>
            <w:vAlign w:val="center"/>
          </w:tcPr>
          <w:p w14:paraId="7667993E" w14:textId="281257E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生成报告接口</w:t>
            </w:r>
          </w:p>
        </w:tc>
        <w:tc>
          <w:tcPr>
            <w:tcW w:w="1134" w:type="dxa"/>
            <w:vAlign w:val="center"/>
          </w:tcPr>
          <w:p w14:paraId="7F6ECFD6" w14:textId="48E1810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59284FBC" w14:textId="54EFFB4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A87B70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5041AF" w:rsidRPr="003738A8" w14:paraId="626BCA01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3FDC9EE9" w14:textId="21EA56CD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910" w:type="dxa"/>
            <w:vMerge/>
            <w:vAlign w:val="center"/>
          </w:tcPr>
          <w:p w14:paraId="0DC920BF" w14:textId="33F55CE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342" w:type="dxa"/>
            <w:vAlign w:val="center"/>
          </w:tcPr>
          <w:p w14:paraId="0EE6DB4B" w14:textId="4EF0A05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TU00-005-0031</w:t>
            </w:r>
          </w:p>
        </w:tc>
        <w:tc>
          <w:tcPr>
            <w:tcW w:w="2052" w:type="dxa"/>
            <w:vAlign w:val="center"/>
          </w:tcPr>
          <w:p w14:paraId="77F9F987" w14:textId="5A19127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  <w:t>查看某个报告详情接口</w:t>
            </w:r>
          </w:p>
        </w:tc>
        <w:tc>
          <w:tcPr>
            <w:tcW w:w="1134" w:type="dxa"/>
            <w:vAlign w:val="center"/>
          </w:tcPr>
          <w:p w14:paraId="4BE6AE72" w14:textId="3DB8F18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6BBF35BC" w14:textId="0CAF65C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17D63D6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5041AF" w:rsidRPr="003738A8" w14:paraId="278D7E72" w14:textId="77777777" w:rsidTr="00B31DE7">
        <w:trPr>
          <w:jc w:val="center"/>
        </w:trPr>
        <w:tc>
          <w:tcPr>
            <w:tcW w:w="1918" w:type="dxa"/>
            <w:vMerge/>
            <w:vAlign w:val="center"/>
          </w:tcPr>
          <w:p w14:paraId="7DF2D2F4" w14:textId="38A0F46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6793D094" w14:textId="0599EE62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342" w:type="dxa"/>
            <w:vAlign w:val="center"/>
          </w:tcPr>
          <w:p w14:paraId="08A52B4C" w14:textId="00445C5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TU00-005-0032</w:t>
            </w:r>
          </w:p>
        </w:tc>
        <w:tc>
          <w:tcPr>
            <w:tcW w:w="2052" w:type="dxa"/>
            <w:vAlign w:val="center"/>
          </w:tcPr>
          <w:p w14:paraId="2CB5AAF0" w14:textId="4977813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删除某个报告接口</w:t>
            </w:r>
          </w:p>
        </w:tc>
        <w:tc>
          <w:tcPr>
            <w:tcW w:w="1134" w:type="dxa"/>
            <w:vAlign w:val="center"/>
          </w:tcPr>
          <w:p w14:paraId="506B859D" w14:textId="2821359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47F1BC5D" w14:textId="41030FC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FD41DF2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4583A9E0" w14:textId="77777777" w:rsidTr="00B31DE7">
        <w:trPr>
          <w:jc w:val="center"/>
        </w:trPr>
        <w:tc>
          <w:tcPr>
            <w:tcW w:w="1918" w:type="dxa"/>
            <w:vAlign w:val="center"/>
          </w:tcPr>
          <w:p w14:paraId="6BBF0A89" w14:textId="2AC6107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SRS-RCN300-010</w:t>
            </w:r>
          </w:p>
        </w:tc>
        <w:tc>
          <w:tcPr>
            <w:tcW w:w="1910" w:type="dxa"/>
            <w:vAlign w:val="center"/>
          </w:tcPr>
          <w:p w14:paraId="09164313" w14:textId="66BDA5E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SDS-RCN300-010</w:t>
            </w:r>
          </w:p>
        </w:tc>
        <w:tc>
          <w:tcPr>
            <w:tcW w:w="2342" w:type="dxa"/>
            <w:vAlign w:val="center"/>
          </w:tcPr>
          <w:p w14:paraId="54BC8645" w14:textId="599624B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TU00-010-0001</w:t>
            </w:r>
          </w:p>
        </w:tc>
        <w:tc>
          <w:tcPr>
            <w:tcW w:w="2052" w:type="dxa"/>
            <w:vAlign w:val="center"/>
          </w:tcPr>
          <w:p w14:paraId="3617D3F2" w14:textId="437AAFF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目标物导入接口</w:t>
            </w:r>
          </w:p>
        </w:tc>
        <w:tc>
          <w:tcPr>
            <w:tcW w:w="1134" w:type="dxa"/>
            <w:vAlign w:val="center"/>
          </w:tcPr>
          <w:p w14:paraId="4B2AAC8D" w14:textId="1CF633C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3F2A7B8F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BD2EAB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68DE13B" w14:textId="77777777" w:rsidTr="00B31DE7">
        <w:trPr>
          <w:jc w:val="center"/>
        </w:trPr>
        <w:tc>
          <w:tcPr>
            <w:tcW w:w="1918" w:type="dxa"/>
            <w:vAlign w:val="center"/>
          </w:tcPr>
          <w:p w14:paraId="0946CD28" w14:textId="0969929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SRS-RCN301-001</w:t>
            </w:r>
          </w:p>
        </w:tc>
        <w:tc>
          <w:tcPr>
            <w:tcW w:w="1910" w:type="dxa"/>
            <w:vAlign w:val="center"/>
          </w:tcPr>
          <w:p w14:paraId="6718DB14" w14:textId="21FF31C8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SDS-RCN301-001</w:t>
            </w:r>
          </w:p>
        </w:tc>
        <w:tc>
          <w:tcPr>
            <w:tcW w:w="2342" w:type="dxa"/>
            <w:vAlign w:val="center"/>
          </w:tcPr>
          <w:p w14:paraId="13844968" w14:textId="700AFDB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TU01-001-0002</w:t>
            </w:r>
          </w:p>
        </w:tc>
        <w:tc>
          <w:tcPr>
            <w:tcW w:w="2052" w:type="dxa"/>
            <w:vAlign w:val="center"/>
          </w:tcPr>
          <w:p w14:paraId="3F996CE7" w14:textId="5F77D71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用户登录</w:t>
            </w:r>
          </w:p>
        </w:tc>
        <w:tc>
          <w:tcPr>
            <w:tcW w:w="1134" w:type="dxa"/>
            <w:vAlign w:val="center"/>
          </w:tcPr>
          <w:p w14:paraId="7BF39D33" w14:textId="1CE2577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4BE2B213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2D6692E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5041AF" w:rsidRPr="003738A8" w14:paraId="454E8C3A" w14:textId="77777777" w:rsidTr="00B31DE7">
        <w:trPr>
          <w:jc w:val="center"/>
        </w:trPr>
        <w:tc>
          <w:tcPr>
            <w:tcW w:w="1918" w:type="dxa"/>
            <w:vAlign w:val="center"/>
          </w:tcPr>
          <w:p w14:paraId="38D79607" w14:textId="5AD786E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SRS-RCN301-002</w:t>
            </w:r>
          </w:p>
        </w:tc>
        <w:tc>
          <w:tcPr>
            <w:tcW w:w="1910" w:type="dxa"/>
            <w:vAlign w:val="center"/>
          </w:tcPr>
          <w:p w14:paraId="0C064DE8" w14:textId="5B9279F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SDS-RCN301-002</w:t>
            </w:r>
          </w:p>
        </w:tc>
        <w:tc>
          <w:tcPr>
            <w:tcW w:w="2342" w:type="dxa"/>
            <w:vAlign w:val="center"/>
          </w:tcPr>
          <w:p w14:paraId="1BE1410C" w14:textId="70B3FBB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TU01-002-0005</w:t>
            </w:r>
          </w:p>
        </w:tc>
        <w:tc>
          <w:tcPr>
            <w:tcW w:w="2052" w:type="dxa"/>
            <w:vAlign w:val="center"/>
          </w:tcPr>
          <w:p w14:paraId="68E77CF8" w14:textId="5500D46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关于</w:t>
            </w:r>
          </w:p>
        </w:tc>
        <w:tc>
          <w:tcPr>
            <w:tcW w:w="1134" w:type="dxa"/>
            <w:vAlign w:val="center"/>
          </w:tcPr>
          <w:p w14:paraId="13B21F12" w14:textId="38533B5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642" w:type="dxa"/>
            <w:vAlign w:val="center"/>
          </w:tcPr>
          <w:p w14:paraId="335EBB60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4471070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5041AF" w:rsidRPr="003738A8" w14:paraId="2C339898" w14:textId="77777777" w:rsidTr="00B31DE7">
        <w:trPr>
          <w:jc w:val="center"/>
        </w:trPr>
        <w:tc>
          <w:tcPr>
            <w:tcW w:w="1918" w:type="dxa"/>
            <w:vAlign w:val="center"/>
          </w:tcPr>
          <w:p w14:paraId="338B5E12" w14:textId="2C11C95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SRS-RCN301-003</w:t>
            </w:r>
          </w:p>
        </w:tc>
        <w:tc>
          <w:tcPr>
            <w:tcW w:w="1910" w:type="dxa"/>
            <w:vAlign w:val="center"/>
          </w:tcPr>
          <w:p w14:paraId="71666A5A" w14:textId="2A26EDAA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SDS-RCN301-003</w:t>
            </w:r>
          </w:p>
        </w:tc>
        <w:tc>
          <w:tcPr>
            <w:tcW w:w="2342" w:type="dxa"/>
            <w:vAlign w:val="center"/>
          </w:tcPr>
          <w:p w14:paraId="472C8384" w14:textId="43CBA7B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TU01-003-0003</w:t>
            </w:r>
          </w:p>
        </w:tc>
        <w:tc>
          <w:tcPr>
            <w:tcW w:w="2052" w:type="dxa"/>
            <w:vAlign w:val="center"/>
          </w:tcPr>
          <w:p w14:paraId="010B045F" w14:textId="2B8923B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修改密码</w:t>
            </w:r>
          </w:p>
        </w:tc>
        <w:tc>
          <w:tcPr>
            <w:tcW w:w="1134" w:type="dxa"/>
            <w:vAlign w:val="center"/>
          </w:tcPr>
          <w:p w14:paraId="1EB365CA" w14:textId="70BD711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6354AF7A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42DCD065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805844A" w14:textId="77777777" w:rsidTr="00B31DE7">
        <w:trPr>
          <w:jc w:val="center"/>
        </w:trPr>
        <w:tc>
          <w:tcPr>
            <w:tcW w:w="1918" w:type="dxa"/>
            <w:vAlign w:val="center"/>
          </w:tcPr>
          <w:p w14:paraId="394B73BA" w14:textId="5829E59C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SRS-RCN301-004</w:t>
            </w:r>
          </w:p>
        </w:tc>
        <w:tc>
          <w:tcPr>
            <w:tcW w:w="1910" w:type="dxa"/>
            <w:vAlign w:val="center"/>
          </w:tcPr>
          <w:p w14:paraId="5271DA41" w14:textId="5ADE069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SDS-RCN301-004</w:t>
            </w:r>
          </w:p>
        </w:tc>
        <w:tc>
          <w:tcPr>
            <w:tcW w:w="2342" w:type="dxa"/>
            <w:vAlign w:val="center"/>
          </w:tcPr>
          <w:p w14:paraId="4A30CE6F" w14:textId="76EDFF6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TU01-004-0001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TU01-004-0004</w:t>
            </w:r>
          </w:p>
        </w:tc>
        <w:tc>
          <w:tcPr>
            <w:tcW w:w="2052" w:type="dxa"/>
            <w:vAlign w:val="center"/>
          </w:tcPr>
          <w:p w14:paraId="74CEE40D" w14:textId="11BE3CD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退出登录</w:t>
            </w:r>
          </w:p>
        </w:tc>
        <w:tc>
          <w:tcPr>
            <w:tcW w:w="1134" w:type="dxa"/>
            <w:vAlign w:val="center"/>
          </w:tcPr>
          <w:p w14:paraId="400FAAE7" w14:textId="340336D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642" w:type="dxa"/>
            <w:vAlign w:val="center"/>
          </w:tcPr>
          <w:p w14:paraId="341C3437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390BE2B8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C213A44" w14:textId="77777777" w:rsidTr="00B31DE7">
        <w:trPr>
          <w:jc w:val="center"/>
        </w:trPr>
        <w:tc>
          <w:tcPr>
            <w:tcW w:w="1918" w:type="dxa"/>
            <w:vAlign w:val="center"/>
          </w:tcPr>
          <w:p w14:paraId="00CA1619" w14:textId="03473E2C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SRS-RCN301-005</w:t>
            </w:r>
          </w:p>
        </w:tc>
        <w:tc>
          <w:tcPr>
            <w:tcW w:w="1910" w:type="dxa"/>
            <w:vAlign w:val="center"/>
          </w:tcPr>
          <w:p w14:paraId="26B0BD63" w14:textId="3D629D3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SDS-RCN301-005</w:t>
            </w:r>
          </w:p>
        </w:tc>
        <w:tc>
          <w:tcPr>
            <w:tcW w:w="2342" w:type="dxa"/>
            <w:vAlign w:val="center"/>
          </w:tcPr>
          <w:p w14:paraId="50ACDA84" w14:textId="236C102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TU01-005-0001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TU01-005-0002</w:t>
            </w:r>
          </w:p>
        </w:tc>
        <w:tc>
          <w:tcPr>
            <w:tcW w:w="2052" w:type="dxa"/>
            <w:vAlign w:val="center"/>
          </w:tcPr>
          <w:p w14:paraId="655E42C6" w14:textId="4D6C595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用户列表</w:t>
            </w:r>
          </w:p>
        </w:tc>
        <w:tc>
          <w:tcPr>
            <w:tcW w:w="1134" w:type="dxa"/>
            <w:vAlign w:val="center"/>
          </w:tcPr>
          <w:p w14:paraId="6C348E87" w14:textId="5B05A3B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374CC0C3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68BCC1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62D8E96D" w14:textId="77777777" w:rsidTr="00B31DE7">
        <w:trPr>
          <w:trHeight w:val="551"/>
          <w:jc w:val="center"/>
        </w:trPr>
        <w:tc>
          <w:tcPr>
            <w:tcW w:w="1918" w:type="dxa"/>
            <w:vAlign w:val="center"/>
          </w:tcPr>
          <w:p w14:paraId="1B27B8AD" w14:textId="69F7C59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SRS-RCN301-006</w:t>
            </w:r>
          </w:p>
        </w:tc>
        <w:tc>
          <w:tcPr>
            <w:tcW w:w="1910" w:type="dxa"/>
            <w:vAlign w:val="center"/>
          </w:tcPr>
          <w:p w14:paraId="2EAEB728" w14:textId="56FBF382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SDS-RCN301-006</w:t>
            </w:r>
          </w:p>
        </w:tc>
        <w:tc>
          <w:tcPr>
            <w:tcW w:w="2342" w:type="dxa"/>
            <w:vAlign w:val="center"/>
          </w:tcPr>
          <w:p w14:paraId="66B7B9E2" w14:textId="03B453D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TU01-006-0001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TU01-006-0002</w:t>
            </w:r>
          </w:p>
        </w:tc>
        <w:tc>
          <w:tcPr>
            <w:tcW w:w="2052" w:type="dxa"/>
            <w:vAlign w:val="center"/>
          </w:tcPr>
          <w:p w14:paraId="7FB54847" w14:textId="1247C75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新增用户</w:t>
            </w:r>
          </w:p>
        </w:tc>
        <w:tc>
          <w:tcPr>
            <w:tcW w:w="1134" w:type="dxa"/>
            <w:vAlign w:val="center"/>
          </w:tcPr>
          <w:p w14:paraId="68A2C852" w14:textId="22E95DA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47EBEDCC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410E7630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5041AF" w:rsidRPr="003738A8" w14:paraId="4C98007D" w14:textId="77777777" w:rsidTr="00B31DE7">
        <w:trPr>
          <w:jc w:val="center"/>
        </w:trPr>
        <w:tc>
          <w:tcPr>
            <w:tcW w:w="1918" w:type="dxa"/>
            <w:vAlign w:val="center"/>
          </w:tcPr>
          <w:p w14:paraId="258C046A" w14:textId="30506EB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SRS-RCN301-007</w:t>
            </w:r>
          </w:p>
        </w:tc>
        <w:tc>
          <w:tcPr>
            <w:tcW w:w="1910" w:type="dxa"/>
            <w:vAlign w:val="center"/>
          </w:tcPr>
          <w:p w14:paraId="367FDA35" w14:textId="5EA47DE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SDS-RCN301-007</w:t>
            </w:r>
          </w:p>
        </w:tc>
        <w:tc>
          <w:tcPr>
            <w:tcW w:w="2342" w:type="dxa"/>
            <w:vAlign w:val="center"/>
          </w:tcPr>
          <w:p w14:paraId="3FDFF4E8" w14:textId="3801A81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TU01-007-0001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TU01-007-0002</w:t>
            </w:r>
          </w:p>
        </w:tc>
        <w:tc>
          <w:tcPr>
            <w:tcW w:w="2052" w:type="dxa"/>
            <w:vAlign w:val="center"/>
          </w:tcPr>
          <w:p w14:paraId="61E2F466" w14:textId="31630C6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重置密码</w:t>
            </w:r>
          </w:p>
        </w:tc>
        <w:tc>
          <w:tcPr>
            <w:tcW w:w="1134" w:type="dxa"/>
            <w:vAlign w:val="center"/>
          </w:tcPr>
          <w:p w14:paraId="5AC6E264" w14:textId="3035489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1AE80167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18A958C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5041AF" w:rsidRPr="003738A8" w14:paraId="28FAA963" w14:textId="77777777" w:rsidTr="00B31DE7">
        <w:trPr>
          <w:jc w:val="center"/>
        </w:trPr>
        <w:tc>
          <w:tcPr>
            <w:tcW w:w="1918" w:type="dxa"/>
            <w:vAlign w:val="center"/>
          </w:tcPr>
          <w:p w14:paraId="0C2AD0F8" w14:textId="25923CA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SRS-RCN301-008</w:t>
            </w:r>
          </w:p>
        </w:tc>
        <w:tc>
          <w:tcPr>
            <w:tcW w:w="1910" w:type="dxa"/>
            <w:vAlign w:val="center"/>
          </w:tcPr>
          <w:p w14:paraId="7E579313" w14:textId="4D7FB418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SDS-RCN301-008</w:t>
            </w:r>
          </w:p>
        </w:tc>
        <w:tc>
          <w:tcPr>
            <w:tcW w:w="2342" w:type="dxa"/>
            <w:vAlign w:val="center"/>
          </w:tcPr>
          <w:p w14:paraId="160EB979" w14:textId="32994DC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TU01-008-0001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TU01-008-0002</w:t>
            </w:r>
          </w:p>
        </w:tc>
        <w:tc>
          <w:tcPr>
            <w:tcW w:w="2052" w:type="dxa"/>
            <w:vAlign w:val="center"/>
          </w:tcPr>
          <w:p w14:paraId="00B22DAD" w14:textId="0DC33D2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编辑用户</w:t>
            </w:r>
          </w:p>
        </w:tc>
        <w:tc>
          <w:tcPr>
            <w:tcW w:w="1134" w:type="dxa"/>
            <w:vAlign w:val="center"/>
          </w:tcPr>
          <w:p w14:paraId="4E8EFD5E" w14:textId="1D44D69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5E9AEFD7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  <w:lang w:eastAsia="zh-CN"/>
              </w:rPr>
              <w:t>是</w:t>
            </w:r>
          </w:p>
        </w:tc>
        <w:tc>
          <w:tcPr>
            <w:tcW w:w="492" w:type="dxa"/>
            <w:vAlign w:val="center"/>
          </w:tcPr>
          <w:p w14:paraId="78EFF79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5041AF" w:rsidRPr="003738A8" w14:paraId="52EA1817" w14:textId="77777777" w:rsidTr="00B31DE7">
        <w:trPr>
          <w:jc w:val="center"/>
        </w:trPr>
        <w:tc>
          <w:tcPr>
            <w:tcW w:w="1918" w:type="dxa"/>
            <w:vAlign w:val="center"/>
          </w:tcPr>
          <w:p w14:paraId="3AA03E35" w14:textId="752FB91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SRS-RCN301-009</w:t>
            </w:r>
          </w:p>
        </w:tc>
        <w:tc>
          <w:tcPr>
            <w:tcW w:w="1910" w:type="dxa"/>
            <w:vAlign w:val="center"/>
          </w:tcPr>
          <w:p w14:paraId="3340F7BC" w14:textId="390350A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SDS-RCN301-009</w:t>
            </w:r>
          </w:p>
        </w:tc>
        <w:tc>
          <w:tcPr>
            <w:tcW w:w="2342" w:type="dxa"/>
            <w:vAlign w:val="center"/>
          </w:tcPr>
          <w:p w14:paraId="408610D3" w14:textId="3E4A58B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TU01-009-0001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TU01-009-0003</w:t>
            </w:r>
          </w:p>
        </w:tc>
        <w:tc>
          <w:tcPr>
            <w:tcW w:w="2052" w:type="dxa"/>
            <w:vAlign w:val="center"/>
          </w:tcPr>
          <w:p w14:paraId="5E6CA6AF" w14:textId="4DEE0D6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删除用户</w:t>
            </w:r>
          </w:p>
        </w:tc>
        <w:tc>
          <w:tcPr>
            <w:tcW w:w="1134" w:type="dxa"/>
            <w:vAlign w:val="center"/>
          </w:tcPr>
          <w:p w14:paraId="09437B0B" w14:textId="58FF942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7CD404F2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6CCEC1B4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40A0A37E" w14:textId="77777777" w:rsidTr="00B31DE7">
        <w:trPr>
          <w:jc w:val="center"/>
        </w:trPr>
        <w:tc>
          <w:tcPr>
            <w:tcW w:w="1918" w:type="dxa"/>
            <w:vAlign w:val="center"/>
          </w:tcPr>
          <w:p w14:paraId="1B99A275" w14:textId="5BF14B9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SRS-RCN301-010</w:t>
            </w:r>
          </w:p>
        </w:tc>
        <w:tc>
          <w:tcPr>
            <w:tcW w:w="1910" w:type="dxa"/>
            <w:vAlign w:val="center"/>
          </w:tcPr>
          <w:p w14:paraId="79AB1460" w14:textId="735E7E1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SDS-RCN301-010</w:t>
            </w:r>
          </w:p>
        </w:tc>
        <w:tc>
          <w:tcPr>
            <w:tcW w:w="2342" w:type="dxa"/>
            <w:vAlign w:val="center"/>
          </w:tcPr>
          <w:p w14:paraId="2563AFE1" w14:textId="453B050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TU01-010-0001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TU01-010-0002</w:t>
            </w:r>
          </w:p>
        </w:tc>
        <w:tc>
          <w:tcPr>
            <w:tcW w:w="2052" w:type="dxa"/>
            <w:vAlign w:val="center"/>
          </w:tcPr>
          <w:p w14:paraId="3339A7E7" w14:textId="72403CA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科室列表</w:t>
            </w:r>
          </w:p>
        </w:tc>
        <w:tc>
          <w:tcPr>
            <w:tcW w:w="1134" w:type="dxa"/>
            <w:vAlign w:val="center"/>
          </w:tcPr>
          <w:p w14:paraId="45EB1AAA" w14:textId="1CB8336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676ACC1D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07256502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645DA8B" w14:textId="77777777" w:rsidTr="00B31DE7">
        <w:trPr>
          <w:jc w:val="center"/>
        </w:trPr>
        <w:tc>
          <w:tcPr>
            <w:tcW w:w="1918" w:type="dxa"/>
            <w:vAlign w:val="center"/>
          </w:tcPr>
          <w:p w14:paraId="6C883D8C" w14:textId="0D6A074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SRS-RCN301-011</w:t>
            </w:r>
          </w:p>
        </w:tc>
        <w:tc>
          <w:tcPr>
            <w:tcW w:w="1910" w:type="dxa"/>
            <w:vAlign w:val="center"/>
          </w:tcPr>
          <w:p w14:paraId="6DACE13A" w14:textId="1A0A946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SDS-RCN301-011</w:t>
            </w:r>
          </w:p>
        </w:tc>
        <w:tc>
          <w:tcPr>
            <w:tcW w:w="2342" w:type="dxa"/>
            <w:vAlign w:val="center"/>
          </w:tcPr>
          <w:p w14:paraId="68D19606" w14:textId="043CCA7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TU01-011-0001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TU01-011-0002</w:t>
            </w:r>
          </w:p>
        </w:tc>
        <w:tc>
          <w:tcPr>
            <w:tcW w:w="2052" w:type="dxa"/>
            <w:vAlign w:val="center"/>
          </w:tcPr>
          <w:p w14:paraId="1C4960B7" w14:textId="7C5F231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新增科室</w:t>
            </w:r>
          </w:p>
        </w:tc>
        <w:tc>
          <w:tcPr>
            <w:tcW w:w="1134" w:type="dxa"/>
            <w:vAlign w:val="center"/>
          </w:tcPr>
          <w:p w14:paraId="460FFCA9" w14:textId="100F716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6E5CB15D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50D320C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1E2A574" w14:textId="77777777" w:rsidTr="00B31DE7">
        <w:trPr>
          <w:jc w:val="center"/>
        </w:trPr>
        <w:tc>
          <w:tcPr>
            <w:tcW w:w="1918" w:type="dxa"/>
            <w:vAlign w:val="center"/>
          </w:tcPr>
          <w:p w14:paraId="4C158053" w14:textId="64A23FF6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SRS-RCN301-012</w:t>
            </w:r>
          </w:p>
        </w:tc>
        <w:tc>
          <w:tcPr>
            <w:tcW w:w="1910" w:type="dxa"/>
            <w:vAlign w:val="center"/>
          </w:tcPr>
          <w:p w14:paraId="10DDB46E" w14:textId="2BB023D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SDS-RCN301-012</w:t>
            </w:r>
          </w:p>
        </w:tc>
        <w:tc>
          <w:tcPr>
            <w:tcW w:w="2342" w:type="dxa"/>
            <w:vAlign w:val="center"/>
          </w:tcPr>
          <w:p w14:paraId="6CA80E2D" w14:textId="2B30FB4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TU01-012-0001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TU01-012-0002</w:t>
            </w:r>
          </w:p>
        </w:tc>
        <w:tc>
          <w:tcPr>
            <w:tcW w:w="2052" w:type="dxa"/>
            <w:vAlign w:val="center"/>
          </w:tcPr>
          <w:p w14:paraId="245FA0B3" w14:textId="4B75436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编辑科室</w:t>
            </w:r>
          </w:p>
        </w:tc>
        <w:tc>
          <w:tcPr>
            <w:tcW w:w="1134" w:type="dxa"/>
            <w:vAlign w:val="center"/>
          </w:tcPr>
          <w:p w14:paraId="03A4CA79" w14:textId="3EB623B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63F83675" w14:textId="76ADE7E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444E10A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35511490" w14:textId="77777777" w:rsidTr="00B31DE7">
        <w:trPr>
          <w:jc w:val="center"/>
        </w:trPr>
        <w:tc>
          <w:tcPr>
            <w:tcW w:w="1918" w:type="dxa"/>
            <w:vAlign w:val="center"/>
          </w:tcPr>
          <w:p w14:paraId="44982D3B" w14:textId="3BE1874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SRS-RCN301-013</w:t>
            </w:r>
          </w:p>
        </w:tc>
        <w:tc>
          <w:tcPr>
            <w:tcW w:w="1910" w:type="dxa"/>
            <w:vAlign w:val="center"/>
          </w:tcPr>
          <w:p w14:paraId="329A0959" w14:textId="5B64A9E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SDS-RCN301-013</w:t>
            </w:r>
          </w:p>
        </w:tc>
        <w:tc>
          <w:tcPr>
            <w:tcW w:w="2342" w:type="dxa"/>
            <w:vAlign w:val="center"/>
          </w:tcPr>
          <w:p w14:paraId="2F80E860" w14:textId="11255CF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TU01-013-0001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TU01-013-0002</w:t>
            </w:r>
          </w:p>
        </w:tc>
        <w:tc>
          <w:tcPr>
            <w:tcW w:w="2052" w:type="dxa"/>
            <w:vAlign w:val="center"/>
          </w:tcPr>
          <w:p w14:paraId="5A657578" w14:textId="0634B7E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删除科室</w:t>
            </w:r>
          </w:p>
        </w:tc>
        <w:tc>
          <w:tcPr>
            <w:tcW w:w="1134" w:type="dxa"/>
            <w:vAlign w:val="center"/>
          </w:tcPr>
          <w:p w14:paraId="01586A25" w14:textId="158CDA3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37ECAFFC" w14:textId="76C8473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0E282646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2F3E55FA" w14:textId="77777777" w:rsidTr="00B31DE7">
        <w:trPr>
          <w:jc w:val="center"/>
        </w:trPr>
        <w:tc>
          <w:tcPr>
            <w:tcW w:w="1918" w:type="dxa"/>
            <w:vAlign w:val="center"/>
          </w:tcPr>
          <w:p w14:paraId="6FBF8A72" w14:textId="66B2311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SRS-RCN301-014</w:t>
            </w:r>
          </w:p>
        </w:tc>
        <w:tc>
          <w:tcPr>
            <w:tcW w:w="1910" w:type="dxa"/>
            <w:vAlign w:val="center"/>
          </w:tcPr>
          <w:p w14:paraId="028E9695" w14:textId="4CF01E5A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SDS-RCN301-014</w:t>
            </w:r>
          </w:p>
        </w:tc>
        <w:tc>
          <w:tcPr>
            <w:tcW w:w="2342" w:type="dxa"/>
            <w:vAlign w:val="center"/>
          </w:tcPr>
          <w:p w14:paraId="09E146CB" w14:textId="616B443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TU01-014-0001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TU01-014-0002</w:t>
            </w:r>
          </w:p>
        </w:tc>
        <w:tc>
          <w:tcPr>
            <w:tcW w:w="2052" w:type="dxa"/>
            <w:vAlign w:val="center"/>
          </w:tcPr>
          <w:p w14:paraId="3333836F" w14:textId="0D19C57C" w:rsidR="00362D64" w:rsidRPr="003738A8" w:rsidRDefault="007A5F75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数据上传</w:t>
            </w:r>
          </w:p>
        </w:tc>
        <w:tc>
          <w:tcPr>
            <w:tcW w:w="1134" w:type="dxa"/>
            <w:vAlign w:val="center"/>
          </w:tcPr>
          <w:p w14:paraId="5A4600BB" w14:textId="6AC322F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4A96FABF" w14:textId="5A86CE8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D1E520C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2A5953E9" w14:textId="77777777" w:rsidTr="00B31DE7">
        <w:trPr>
          <w:jc w:val="center"/>
        </w:trPr>
        <w:tc>
          <w:tcPr>
            <w:tcW w:w="1918" w:type="dxa"/>
            <w:vAlign w:val="center"/>
          </w:tcPr>
          <w:p w14:paraId="08B4B74E" w14:textId="6892F6E8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SRS-RCN303-001</w:t>
            </w:r>
          </w:p>
        </w:tc>
        <w:tc>
          <w:tcPr>
            <w:tcW w:w="1910" w:type="dxa"/>
            <w:vAlign w:val="center"/>
          </w:tcPr>
          <w:p w14:paraId="7778862E" w14:textId="37D7BD9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SDS-RCN303-001</w:t>
            </w:r>
          </w:p>
        </w:tc>
        <w:tc>
          <w:tcPr>
            <w:tcW w:w="2342" w:type="dxa"/>
            <w:vAlign w:val="center"/>
          </w:tcPr>
          <w:p w14:paraId="2B3E2885" w14:textId="6B24FAC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TU03-001-0001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TU03-001-0003</w:t>
            </w:r>
          </w:p>
        </w:tc>
        <w:tc>
          <w:tcPr>
            <w:tcW w:w="2052" w:type="dxa"/>
            <w:vAlign w:val="center"/>
          </w:tcPr>
          <w:p w14:paraId="65C09DA0" w14:textId="2265822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搜索与筛选</w:t>
            </w:r>
          </w:p>
        </w:tc>
        <w:tc>
          <w:tcPr>
            <w:tcW w:w="1134" w:type="dxa"/>
            <w:vAlign w:val="center"/>
          </w:tcPr>
          <w:p w14:paraId="296BFA56" w14:textId="5AF8378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2E6F8EB5" w14:textId="769220A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08C28AF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6CA5F6C" w14:textId="77777777" w:rsidTr="00B31DE7">
        <w:trPr>
          <w:jc w:val="center"/>
        </w:trPr>
        <w:tc>
          <w:tcPr>
            <w:tcW w:w="1918" w:type="dxa"/>
            <w:vAlign w:val="center"/>
          </w:tcPr>
          <w:p w14:paraId="5AB91196" w14:textId="16CFF21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SRS-RCN303-002</w:t>
            </w:r>
          </w:p>
        </w:tc>
        <w:tc>
          <w:tcPr>
            <w:tcW w:w="1910" w:type="dxa"/>
            <w:vAlign w:val="center"/>
          </w:tcPr>
          <w:p w14:paraId="06E7AB8E" w14:textId="42E1638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SDS-RCN303-003</w:t>
            </w:r>
          </w:p>
        </w:tc>
        <w:tc>
          <w:tcPr>
            <w:tcW w:w="2342" w:type="dxa"/>
            <w:vAlign w:val="center"/>
          </w:tcPr>
          <w:p w14:paraId="63B4E09F" w14:textId="6255F84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TU03-002-0001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TU03-003-0006</w:t>
            </w:r>
          </w:p>
        </w:tc>
        <w:tc>
          <w:tcPr>
            <w:tcW w:w="2052" w:type="dxa"/>
            <w:vAlign w:val="center"/>
          </w:tcPr>
          <w:p w14:paraId="00AD2C6C" w14:textId="57B2069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病人时间线</w:t>
            </w:r>
          </w:p>
        </w:tc>
        <w:tc>
          <w:tcPr>
            <w:tcW w:w="1134" w:type="dxa"/>
            <w:vAlign w:val="center"/>
          </w:tcPr>
          <w:p w14:paraId="0E8DE9CE" w14:textId="7159470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642" w:type="dxa"/>
            <w:vAlign w:val="center"/>
          </w:tcPr>
          <w:p w14:paraId="754F2AA6" w14:textId="3CF6FB5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9240B1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63FFA" w:rsidRPr="003738A8" w14:paraId="011BBA80" w14:textId="77777777" w:rsidTr="00B31DE7">
        <w:trPr>
          <w:jc w:val="center"/>
        </w:trPr>
        <w:tc>
          <w:tcPr>
            <w:tcW w:w="1918" w:type="dxa"/>
            <w:vAlign w:val="center"/>
          </w:tcPr>
          <w:p w14:paraId="76D30B47" w14:textId="73A606A9" w:rsidR="00563FFA" w:rsidRPr="003738A8" w:rsidRDefault="00563FFA" w:rsidP="00563FFA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SRS-RCN303-003</w:t>
            </w:r>
          </w:p>
        </w:tc>
        <w:tc>
          <w:tcPr>
            <w:tcW w:w="1910" w:type="dxa"/>
            <w:vAlign w:val="center"/>
          </w:tcPr>
          <w:p w14:paraId="19648DDE" w14:textId="435A6580" w:rsidR="00563FFA" w:rsidRPr="003738A8" w:rsidRDefault="00563FFA" w:rsidP="00563FFA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SDS-RCN303-003</w:t>
            </w:r>
          </w:p>
        </w:tc>
        <w:tc>
          <w:tcPr>
            <w:tcW w:w="2342" w:type="dxa"/>
            <w:vAlign w:val="center"/>
          </w:tcPr>
          <w:p w14:paraId="41A346DB" w14:textId="7DF4ACBF" w:rsidR="00563FFA" w:rsidRPr="003738A8" w:rsidRDefault="00563FFA" w:rsidP="00563FFA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 xml:space="preserve"> TU03-003-0001 </w:t>
            </w:r>
            <w:r>
              <w:rPr>
                <w:rFonts w:hint="eastAsia"/>
                <w:color w:val="000000"/>
                <w:sz w:val="21"/>
                <w:szCs w:val="21"/>
              </w:rPr>
              <w:t>至</w:t>
            </w: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 xml:space="preserve"> TU03-003-0006</w:t>
            </w:r>
          </w:p>
        </w:tc>
        <w:tc>
          <w:tcPr>
            <w:tcW w:w="2052" w:type="dxa"/>
            <w:vAlign w:val="center"/>
          </w:tcPr>
          <w:p w14:paraId="2FE204CB" w14:textId="2E942601" w:rsidR="00563FFA" w:rsidRPr="003738A8" w:rsidRDefault="00563FFA" w:rsidP="00563FFA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病灶时间线</w:t>
            </w:r>
          </w:p>
        </w:tc>
        <w:tc>
          <w:tcPr>
            <w:tcW w:w="1134" w:type="dxa"/>
            <w:vAlign w:val="center"/>
          </w:tcPr>
          <w:p w14:paraId="0CDEB34B" w14:textId="0482CFB4" w:rsidR="00563FFA" w:rsidRPr="003738A8" w:rsidRDefault="00563FFA" w:rsidP="00563FFA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642" w:type="dxa"/>
            <w:vAlign w:val="center"/>
          </w:tcPr>
          <w:p w14:paraId="56910C07" w14:textId="6D111D83" w:rsidR="00563FFA" w:rsidRPr="003738A8" w:rsidRDefault="00563FFA" w:rsidP="00563FF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58742D6" w14:textId="77777777" w:rsidR="00563FFA" w:rsidRPr="003738A8" w:rsidRDefault="00563FFA" w:rsidP="00563FF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2A93A3FB" w14:textId="77777777" w:rsidTr="00B31DE7">
        <w:trPr>
          <w:jc w:val="center"/>
        </w:trPr>
        <w:tc>
          <w:tcPr>
            <w:tcW w:w="1918" w:type="dxa"/>
            <w:vAlign w:val="center"/>
          </w:tcPr>
          <w:p w14:paraId="45671BD4" w14:textId="58EC4DB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SRS-RCN303-004</w:t>
            </w:r>
          </w:p>
        </w:tc>
        <w:tc>
          <w:tcPr>
            <w:tcW w:w="1910" w:type="dxa"/>
            <w:vAlign w:val="center"/>
          </w:tcPr>
          <w:p w14:paraId="4CBBABFE" w14:textId="179D6F0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SDS-RCN303-004</w:t>
            </w:r>
          </w:p>
        </w:tc>
        <w:tc>
          <w:tcPr>
            <w:tcW w:w="2342" w:type="dxa"/>
            <w:vAlign w:val="center"/>
          </w:tcPr>
          <w:p w14:paraId="5EBBD9C2" w14:textId="172295B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TU03-004-0001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TU03-004-0006</w:t>
            </w:r>
          </w:p>
        </w:tc>
        <w:tc>
          <w:tcPr>
            <w:tcW w:w="2052" w:type="dxa"/>
            <w:vAlign w:val="center"/>
          </w:tcPr>
          <w:p w14:paraId="56C20F8E" w14:textId="2D1A22F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趋势图</w:t>
            </w:r>
          </w:p>
        </w:tc>
        <w:tc>
          <w:tcPr>
            <w:tcW w:w="1134" w:type="dxa"/>
            <w:vAlign w:val="center"/>
          </w:tcPr>
          <w:p w14:paraId="6DDBA415" w14:textId="61434E6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642" w:type="dxa"/>
            <w:vAlign w:val="center"/>
          </w:tcPr>
          <w:p w14:paraId="1E32B03E" w14:textId="3A9433E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9A002A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3D1EEE65" w14:textId="77777777" w:rsidTr="00B31DE7">
        <w:trPr>
          <w:jc w:val="center"/>
        </w:trPr>
        <w:tc>
          <w:tcPr>
            <w:tcW w:w="1918" w:type="dxa"/>
            <w:vAlign w:val="center"/>
          </w:tcPr>
          <w:p w14:paraId="5DBCC514" w14:textId="715B5C8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SRS-RCN303-005</w:t>
            </w:r>
          </w:p>
        </w:tc>
        <w:tc>
          <w:tcPr>
            <w:tcW w:w="1910" w:type="dxa"/>
            <w:vAlign w:val="center"/>
          </w:tcPr>
          <w:p w14:paraId="7D0694B2" w14:textId="072A03A8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SDS-RCN303-005</w:t>
            </w:r>
          </w:p>
        </w:tc>
        <w:tc>
          <w:tcPr>
            <w:tcW w:w="2342" w:type="dxa"/>
            <w:vAlign w:val="center"/>
          </w:tcPr>
          <w:p w14:paraId="2C331966" w14:textId="24D61965" w:rsidR="00362D64" w:rsidRPr="003738A8" w:rsidRDefault="00362D64" w:rsidP="00362D64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TU03-005-0001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TU03-005-0008</w:t>
            </w:r>
          </w:p>
        </w:tc>
        <w:tc>
          <w:tcPr>
            <w:tcW w:w="2052" w:type="dxa"/>
            <w:vAlign w:val="center"/>
          </w:tcPr>
          <w:p w14:paraId="00835991" w14:textId="679DCFA0" w:rsidR="00362D64" w:rsidRPr="003738A8" w:rsidRDefault="00362D64" w:rsidP="00362D64">
            <w:pPr>
              <w:jc w:val="center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新增事件</w:t>
            </w:r>
          </w:p>
        </w:tc>
        <w:tc>
          <w:tcPr>
            <w:tcW w:w="1134" w:type="dxa"/>
            <w:vAlign w:val="center"/>
          </w:tcPr>
          <w:p w14:paraId="4A0FCE8A" w14:textId="1DF7C78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642" w:type="dxa"/>
            <w:vAlign w:val="center"/>
          </w:tcPr>
          <w:p w14:paraId="5B736D2F" w14:textId="4C3835E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6307C56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555436C" w14:textId="77777777" w:rsidTr="00B31DE7">
        <w:trPr>
          <w:jc w:val="center"/>
        </w:trPr>
        <w:tc>
          <w:tcPr>
            <w:tcW w:w="1918" w:type="dxa"/>
            <w:vAlign w:val="center"/>
          </w:tcPr>
          <w:p w14:paraId="400E8D2C" w14:textId="5D6DF3F5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SRS-RCN303-006</w:t>
            </w:r>
          </w:p>
        </w:tc>
        <w:tc>
          <w:tcPr>
            <w:tcW w:w="1910" w:type="dxa"/>
            <w:vAlign w:val="center"/>
          </w:tcPr>
          <w:p w14:paraId="66AC7BF8" w14:textId="2FDE41E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SDS-RCN303-006</w:t>
            </w:r>
          </w:p>
        </w:tc>
        <w:tc>
          <w:tcPr>
            <w:tcW w:w="2342" w:type="dxa"/>
            <w:vAlign w:val="center"/>
          </w:tcPr>
          <w:p w14:paraId="32FC20E9" w14:textId="44990CF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TU03-006-0001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TU03-006-0005</w:t>
            </w:r>
          </w:p>
        </w:tc>
        <w:tc>
          <w:tcPr>
            <w:tcW w:w="2052" w:type="dxa"/>
            <w:vAlign w:val="center"/>
          </w:tcPr>
          <w:p w14:paraId="021CCCCA" w14:textId="3F62239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编辑事件</w:t>
            </w:r>
          </w:p>
        </w:tc>
        <w:tc>
          <w:tcPr>
            <w:tcW w:w="1134" w:type="dxa"/>
            <w:vAlign w:val="center"/>
          </w:tcPr>
          <w:p w14:paraId="25E8FFE1" w14:textId="270AA70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642" w:type="dxa"/>
            <w:vAlign w:val="center"/>
          </w:tcPr>
          <w:p w14:paraId="76AD31CE" w14:textId="03DB29A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6D5C9F3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6E001DB7" w14:textId="77777777" w:rsidTr="00B31DE7">
        <w:trPr>
          <w:jc w:val="center"/>
        </w:trPr>
        <w:tc>
          <w:tcPr>
            <w:tcW w:w="1918" w:type="dxa"/>
            <w:vAlign w:val="center"/>
          </w:tcPr>
          <w:p w14:paraId="11B04502" w14:textId="45A607C8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SRS-RCN303-007</w:t>
            </w:r>
          </w:p>
        </w:tc>
        <w:tc>
          <w:tcPr>
            <w:tcW w:w="1910" w:type="dxa"/>
            <w:vAlign w:val="center"/>
          </w:tcPr>
          <w:p w14:paraId="03084780" w14:textId="5143B89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SDS-RCN303-007</w:t>
            </w:r>
          </w:p>
        </w:tc>
        <w:tc>
          <w:tcPr>
            <w:tcW w:w="2342" w:type="dxa"/>
            <w:vAlign w:val="center"/>
          </w:tcPr>
          <w:p w14:paraId="1EB95420" w14:textId="3E9307F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TU03-007-0001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TU03-007-0003</w:t>
            </w:r>
          </w:p>
        </w:tc>
        <w:tc>
          <w:tcPr>
            <w:tcW w:w="2052" w:type="dxa"/>
            <w:vAlign w:val="center"/>
          </w:tcPr>
          <w:p w14:paraId="6FABB4FE" w14:textId="0D87684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删除事件</w:t>
            </w:r>
          </w:p>
        </w:tc>
        <w:tc>
          <w:tcPr>
            <w:tcW w:w="1134" w:type="dxa"/>
            <w:vAlign w:val="center"/>
          </w:tcPr>
          <w:p w14:paraId="294B56A9" w14:textId="755D6D2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4A484877" w14:textId="76EB732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210EA7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238C52F8" w14:textId="77777777" w:rsidTr="00B31DE7">
        <w:trPr>
          <w:jc w:val="center"/>
        </w:trPr>
        <w:tc>
          <w:tcPr>
            <w:tcW w:w="1918" w:type="dxa"/>
            <w:vAlign w:val="center"/>
          </w:tcPr>
          <w:p w14:paraId="5DB4AE9B" w14:textId="73497D3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SRS-RCN303-008</w:t>
            </w:r>
          </w:p>
        </w:tc>
        <w:tc>
          <w:tcPr>
            <w:tcW w:w="1910" w:type="dxa"/>
            <w:vAlign w:val="center"/>
          </w:tcPr>
          <w:p w14:paraId="1580D5B1" w14:textId="4887ABC5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SDS-RCN303-008</w:t>
            </w:r>
          </w:p>
        </w:tc>
        <w:tc>
          <w:tcPr>
            <w:tcW w:w="2342" w:type="dxa"/>
            <w:vAlign w:val="center"/>
          </w:tcPr>
          <w:p w14:paraId="2ABB0C5D" w14:textId="29A57D5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TU03-008-0001</w:t>
            </w:r>
          </w:p>
        </w:tc>
        <w:tc>
          <w:tcPr>
            <w:tcW w:w="2052" w:type="dxa"/>
            <w:vAlign w:val="center"/>
          </w:tcPr>
          <w:p w14:paraId="0A92A379" w14:textId="46DD16A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查看报告</w:t>
            </w:r>
          </w:p>
        </w:tc>
        <w:tc>
          <w:tcPr>
            <w:tcW w:w="1134" w:type="dxa"/>
            <w:vAlign w:val="center"/>
          </w:tcPr>
          <w:p w14:paraId="369606F7" w14:textId="08B7795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3495F970" w14:textId="3A840AB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88F1101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E824314" w14:textId="77777777" w:rsidTr="00B31DE7">
        <w:trPr>
          <w:jc w:val="center"/>
        </w:trPr>
        <w:tc>
          <w:tcPr>
            <w:tcW w:w="1918" w:type="dxa"/>
            <w:vAlign w:val="center"/>
          </w:tcPr>
          <w:p w14:paraId="1C7DF9B6" w14:textId="6C0301B6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SRS-RCN303-009</w:t>
            </w:r>
          </w:p>
        </w:tc>
        <w:tc>
          <w:tcPr>
            <w:tcW w:w="1910" w:type="dxa"/>
            <w:vAlign w:val="center"/>
          </w:tcPr>
          <w:p w14:paraId="5957B475" w14:textId="3438009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SDS-RCN303-009</w:t>
            </w:r>
          </w:p>
        </w:tc>
        <w:tc>
          <w:tcPr>
            <w:tcW w:w="2342" w:type="dxa"/>
            <w:vAlign w:val="center"/>
          </w:tcPr>
          <w:p w14:paraId="06266009" w14:textId="4CC5B6E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TU03-009-0001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TU03-009-0004</w:t>
            </w:r>
          </w:p>
        </w:tc>
        <w:tc>
          <w:tcPr>
            <w:tcW w:w="2052" w:type="dxa"/>
            <w:vAlign w:val="center"/>
          </w:tcPr>
          <w:p w14:paraId="14B2C778" w14:textId="64D623C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选择目标病灶</w:t>
            </w:r>
          </w:p>
        </w:tc>
        <w:tc>
          <w:tcPr>
            <w:tcW w:w="1134" w:type="dxa"/>
            <w:vAlign w:val="center"/>
          </w:tcPr>
          <w:p w14:paraId="299B0DB4" w14:textId="0D8C2C9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642" w:type="dxa"/>
            <w:vAlign w:val="center"/>
          </w:tcPr>
          <w:p w14:paraId="3C697454" w14:textId="3F6AFEA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34A08E5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FD009D3" w14:textId="77777777" w:rsidTr="00B31DE7">
        <w:trPr>
          <w:jc w:val="center"/>
        </w:trPr>
        <w:tc>
          <w:tcPr>
            <w:tcW w:w="1918" w:type="dxa"/>
            <w:vAlign w:val="center"/>
          </w:tcPr>
          <w:p w14:paraId="0F98C0AB" w14:textId="5972504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SRS-RCN303-010</w:t>
            </w:r>
          </w:p>
        </w:tc>
        <w:tc>
          <w:tcPr>
            <w:tcW w:w="1910" w:type="dxa"/>
            <w:vAlign w:val="center"/>
          </w:tcPr>
          <w:p w14:paraId="545F2928" w14:textId="2F2EA84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SDS-RCN303-010</w:t>
            </w:r>
          </w:p>
        </w:tc>
        <w:tc>
          <w:tcPr>
            <w:tcW w:w="2342" w:type="dxa"/>
            <w:vAlign w:val="center"/>
          </w:tcPr>
          <w:p w14:paraId="4C2D22A8" w14:textId="5806053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TU03-010-0001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TU03-010-0006</w:t>
            </w:r>
          </w:p>
        </w:tc>
        <w:tc>
          <w:tcPr>
            <w:tcW w:w="2052" w:type="dxa"/>
            <w:vAlign w:val="center"/>
          </w:tcPr>
          <w:p w14:paraId="61BABC78" w14:textId="093EE03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新增病灶</w:t>
            </w:r>
          </w:p>
        </w:tc>
        <w:tc>
          <w:tcPr>
            <w:tcW w:w="1134" w:type="dxa"/>
            <w:vAlign w:val="center"/>
          </w:tcPr>
          <w:p w14:paraId="53DD38BC" w14:textId="4934C12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642" w:type="dxa"/>
            <w:vAlign w:val="center"/>
          </w:tcPr>
          <w:p w14:paraId="68D668C6" w14:textId="4C88C90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047E640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4789F6AB" w14:textId="77777777" w:rsidTr="00B31DE7">
        <w:trPr>
          <w:jc w:val="center"/>
        </w:trPr>
        <w:tc>
          <w:tcPr>
            <w:tcW w:w="1918" w:type="dxa"/>
            <w:vAlign w:val="center"/>
          </w:tcPr>
          <w:p w14:paraId="6E0D9ADF" w14:textId="5594613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SRS-RCN304-001</w:t>
            </w:r>
          </w:p>
        </w:tc>
        <w:tc>
          <w:tcPr>
            <w:tcW w:w="1910" w:type="dxa"/>
            <w:vAlign w:val="center"/>
          </w:tcPr>
          <w:p w14:paraId="6B15E713" w14:textId="3E855F5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SDS-RCN304-001</w:t>
            </w:r>
          </w:p>
        </w:tc>
        <w:tc>
          <w:tcPr>
            <w:tcW w:w="2342" w:type="dxa"/>
            <w:vAlign w:val="center"/>
          </w:tcPr>
          <w:p w14:paraId="1C01C179" w14:textId="7A031E9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TU04-001-0001</w:t>
            </w:r>
          </w:p>
        </w:tc>
        <w:tc>
          <w:tcPr>
            <w:tcW w:w="2052" w:type="dxa"/>
            <w:vAlign w:val="center"/>
          </w:tcPr>
          <w:p w14:paraId="424EB4D2" w14:textId="7A975E1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DICOM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图像展示</w:t>
            </w:r>
          </w:p>
        </w:tc>
        <w:tc>
          <w:tcPr>
            <w:tcW w:w="1134" w:type="dxa"/>
            <w:vAlign w:val="center"/>
          </w:tcPr>
          <w:p w14:paraId="607BABF0" w14:textId="0AAF871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037FF341" w14:textId="1C9217F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EA3A8A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7103A21" w14:textId="77777777" w:rsidTr="00B31DE7">
        <w:trPr>
          <w:jc w:val="center"/>
        </w:trPr>
        <w:tc>
          <w:tcPr>
            <w:tcW w:w="1918" w:type="dxa"/>
            <w:vAlign w:val="center"/>
          </w:tcPr>
          <w:p w14:paraId="358D7740" w14:textId="361CB905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SRS-RCN304-002</w:t>
            </w:r>
          </w:p>
        </w:tc>
        <w:tc>
          <w:tcPr>
            <w:tcW w:w="1910" w:type="dxa"/>
            <w:vAlign w:val="center"/>
          </w:tcPr>
          <w:p w14:paraId="12C8DC75" w14:textId="2B1FDE0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SDS-RCN304-002</w:t>
            </w:r>
          </w:p>
        </w:tc>
        <w:tc>
          <w:tcPr>
            <w:tcW w:w="2342" w:type="dxa"/>
            <w:vAlign w:val="center"/>
          </w:tcPr>
          <w:p w14:paraId="5098A053" w14:textId="64BA751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TU04-002-0001</w:t>
            </w:r>
          </w:p>
        </w:tc>
        <w:tc>
          <w:tcPr>
            <w:tcW w:w="2052" w:type="dxa"/>
            <w:vAlign w:val="center"/>
          </w:tcPr>
          <w:p w14:paraId="3EBE4248" w14:textId="0A67F11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  <w:t>目标区域三维重建结果图展示</w:t>
            </w:r>
          </w:p>
        </w:tc>
        <w:tc>
          <w:tcPr>
            <w:tcW w:w="1134" w:type="dxa"/>
            <w:vAlign w:val="center"/>
          </w:tcPr>
          <w:p w14:paraId="24018C77" w14:textId="5D55E0E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6A766F92" w14:textId="34A41F5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CA312AC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8A4D277" w14:textId="77777777" w:rsidTr="00B31DE7">
        <w:trPr>
          <w:jc w:val="center"/>
        </w:trPr>
        <w:tc>
          <w:tcPr>
            <w:tcW w:w="1918" w:type="dxa"/>
            <w:vAlign w:val="center"/>
          </w:tcPr>
          <w:p w14:paraId="0A2A7FB7" w14:textId="7229E0A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SRS-RCN304-003</w:t>
            </w:r>
          </w:p>
        </w:tc>
        <w:tc>
          <w:tcPr>
            <w:tcW w:w="1910" w:type="dxa"/>
            <w:vAlign w:val="center"/>
          </w:tcPr>
          <w:p w14:paraId="44930889" w14:textId="610E2E4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highlight w:val="red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SDS-RCN304-003</w:t>
            </w:r>
          </w:p>
        </w:tc>
        <w:tc>
          <w:tcPr>
            <w:tcW w:w="2342" w:type="dxa"/>
            <w:vAlign w:val="center"/>
          </w:tcPr>
          <w:p w14:paraId="09BB0C1F" w14:textId="602B614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TU04-003-0003</w:t>
            </w:r>
          </w:p>
        </w:tc>
        <w:tc>
          <w:tcPr>
            <w:tcW w:w="2052" w:type="dxa"/>
            <w:vAlign w:val="center"/>
          </w:tcPr>
          <w:p w14:paraId="57BB560C" w14:textId="0A4B66F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病灶列表</w:t>
            </w:r>
          </w:p>
        </w:tc>
        <w:tc>
          <w:tcPr>
            <w:tcW w:w="1134" w:type="dxa"/>
            <w:vAlign w:val="center"/>
          </w:tcPr>
          <w:p w14:paraId="48E0E1E0" w14:textId="7754D03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76462E35" w14:textId="692812F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D678D4E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5B717D61" w14:textId="77777777" w:rsidTr="00B31DE7">
        <w:trPr>
          <w:jc w:val="center"/>
        </w:trPr>
        <w:tc>
          <w:tcPr>
            <w:tcW w:w="1918" w:type="dxa"/>
            <w:vAlign w:val="center"/>
          </w:tcPr>
          <w:p w14:paraId="49F57098" w14:textId="7256178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SRS-RCN304-004</w:t>
            </w:r>
          </w:p>
        </w:tc>
        <w:tc>
          <w:tcPr>
            <w:tcW w:w="1910" w:type="dxa"/>
            <w:vAlign w:val="center"/>
          </w:tcPr>
          <w:p w14:paraId="67ED64B0" w14:textId="6C67EE8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SDS-RCN304-004</w:t>
            </w:r>
          </w:p>
        </w:tc>
        <w:tc>
          <w:tcPr>
            <w:tcW w:w="2342" w:type="dxa"/>
            <w:vAlign w:val="center"/>
          </w:tcPr>
          <w:p w14:paraId="34E23574" w14:textId="7B3EC94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TU04-004-0001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TU04-004-0003</w:t>
            </w:r>
          </w:p>
        </w:tc>
        <w:tc>
          <w:tcPr>
            <w:tcW w:w="2052" w:type="dxa"/>
            <w:vAlign w:val="center"/>
          </w:tcPr>
          <w:p w14:paraId="193C9C3E" w14:textId="67CCBFA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控制台</w:t>
            </w:r>
          </w:p>
        </w:tc>
        <w:tc>
          <w:tcPr>
            <w:tcW w:w="1134" w:type="dxa"/>
            <w:vAlign w:val="center"/>
          </w:tcPr>
          <w:p w14:paraId="4542A401" w14:textId="6E19808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289A9E05" w14:textId="48EC73B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4EACEF9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8DDFBF7" w14:textId="77777777" w:rsidTr="00B31DE7">
        <w:trPr>
          <w:jc w:val="center"/>
        </w:trPr>
        <w:tc>
          <w:tcPr>
            <w:tcW w:w="1918" w:type="dxa"/>
            <w:vAlign w:val="center"/>
          </w:tcPr>
          <w:p w14:paraId="5CF66E7D" w14:textId="159F99E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SRS-RCN304-005</w:t>
            </w:r>
          </w:p>
        </w:tc>
        <w:tc>
          <w:tcPr>
            <w:tcW w:w="1910" w:type="dxa"/>
            <w:vAlign w:val="center"/>
          </w:tcPr>
          <w:p w14:paraId="74F995E3" w14:textId="7631E6E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SDS-RCN304-005</w:t>
            </w:r>
          </w:p>
        </w:tc>
        <w:tc>
          <w:tcPr>
            <w:tcW w:w="2342" w:type="dxa"/>
            <w:vAlign w:val="center"/>
          </w:tcPr>
          <w:p w14:paraId="7FAD28E4" w14:textId="32BCEB1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TU04-005-0001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TU04-005-0003</w:t>
            </w:r>
          </w:p>
        </w:tc>
        <w:tc>
          <w:tcPr>
            <w:tcW w:w="2052" w:type="dxa"/>
            <w:vAlign w:val="center"/>
          </w:tcPr>
          <w:p w14:paraId="25F8158F" w14:textId="6529624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序列切换</w:t>
            </w:r>
          </w:p>
        </w:tc>
        <w:tc>
          <w:tcPr>
            <w:tcW w:w="1134" w:type="dxa"/>
            <w:vAlign w:val="center"/>
          </w:tcPr>
          <w:p w14:paraId="395FDE99" w14:textId="7C10FA6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2DEB70A5" w14:textId="1BBBAFF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3C4D345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379519D" w14:textId="77777777" w:rsidTr="00B31DE7">
        <w:trPr>
          <w:jc w:val="center"/>
        </w:trPr>
        <w:tc>
          <w:tcPr>
            <w:tcW w:w="1918" w:type="dxa"/>
            <w:vAlign w:val="center"/>
          </w:tcPr>
          <w:p w14:paraId="771344CF" w14:textId="5F48970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SRS-RCN304-006</w:t>
            </w:r>
          </w:p>
        </w:tc>
        <w:tc>
          <w:tcPr>
            <w:tcW w:w="1910" w:type="dxa"/>
            <w:vAlign w:val="center"/>
          </w:tcPr>
          <w:p w14:paraId="3943AEEA" w14:textId="6A252FA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SDS-RCN304-006</w:t>
            </w:r>
          </w:p>
        </w:tc>
        <w:tc>
          <w:tcPr>
            <w:tcW w:w="2342" w:type="dxa"/>
            <w:vAlign w:val="center"/>
          </w:tcPr>
          <w:p w14:paraId="6A623C64" w14:textId="14935E5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TU04-006-0001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TU04-006-0004</w:t>
            </w:r>
          </w:p>
        </w:tc>
        <w:tc>
          <w:tcPr>
            <w:tcW w:w="2052" w:type="dxa"/>
            <w:vAlign w:val="center"/>
          </w:tcPr>
          <w:p w14:paraId="749A0844" w14:textId="3106BBE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滚动</w:t>
            </w:r>
          </w:p>
        </w:tc>
        <w:tc>
          <w:tcPr>
            <w:tcW w:w="1134" w:type="dxa"/>
            <w:vAlign w:val="center"/>
          </w:tcPr>
          <w:p w14:paraId="543C20EC" w14:textId="2383797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642" w:type="dxa"/>
            <w:vAlign w:val="center"/>
          </w:tcPr>
          <w:p w14:paraId="21C7E044" w14:textId="16CF300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0BF3651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40C793D8" w14:textId="77777777" w:rsidTr="00B31DE7">
        <w:trPr>
          <w:jc w:val="center"/>
        </w:trPr>
        <w:tc>
          <w:tcPr>
            <w:tcW w:w="1918" w:type="dxa"/>
            <w:vAlign w:val="center"/>
          </w:tcPr>
          <w:p w14:paraId="20F90984" w14:textId="3371115A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SRS-RCN304-007</w:t>
            </w:r>
          </w:p>
        </w:tc>
        <w:tc>
          <w:tcPr>
            <w:tcW w:w="1910" w:type="dxa"/>
            <w:vAlign w:val="center"/>
          </w:tcPr>
          <w:p w14:paraId="0CEECD3F" w14:textId="667F8AD2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SDS-RCN304-007</w:t>
            </w:r>
          </w:p>
        </w:tc>
        <w:tc>
          <w:tcPr>
            <w:tcW w:w="2342" w:type="dxa"/>
            <w:vAlign w:val="center"/>
          </w:tcPr>
          <w:p w14:paraId="6A385C92" w14:textId="7496338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TU04-007-0001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TU04-007-0002</w:t>
            </w:r>
          </w:p>
        </w:tc>
        <w:tc>
          <w:tcPr>
            <w:tcW w:w="2052" w:type="dxa"/>
            <w:vAlign w:val="center"/>
          </w:tcPr>
          <w:p w14:paraId="40449785" w14:textId="55B3B51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移动</w:t>
            </w:r>
          </w:p>
        </w:tc>
        <w:tc>
          <w:tcPr>
            <w:tcW w:w="1134" w:type="dxa"/>
            <w:vAlign w:val="center"/>
          </w:tcPr>
          <w:p w14:paraId="2275948C" w14:textId="6DC605E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13D0806D" w14:textId="76E5D31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40DB869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68847889" w14:textId="77777777" w:rsidTr="00B31DE7">
        <w:trPr>
          <w:jc w:val="center"/>
        </w:trPr>
        <w:tc>
          <w:tcPr>
            <w:tcW w:w="1918" w:type="dxa"/>
            <w:vAlign w:val="center"/>
          </w:tcPr>
          <w:p w14:paraId="0F606A49" w14:textId="0CA15F7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SRS-RCN304-008</w:t>
            </w:r>
          </w:p>
        </w:tc>
        <w:tc>
          <w:tcPr>
            <w:tcW w:w="1910" w:type="dxa"/>
            <w:vAlign w:val="center"/>
          </w:tcPr>
          <w:p w14:paraId="00DA1909" w14:textId="044A7BCD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SDS-RCN304-008</w:t>
            </w:r>
          </w:p>
        </w:tc>
        <w:tc>
          <w:tcPr>
            <w:tcW w:w="2342" w:type="dxa"/>
            <w:vAlign w:val="center"/>
          </w:tcPr>
          <w:p w14:paraId="493D41BD" w14:textId="41437D5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TU04-008-0001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TU04-008-0002</w:t>
            </w:r>
          </w:p>
        </w:tc>
        <w:tc>
          <w:tcPr>
            <w:tcW w:w="2052" w:type="dxa"/>
            <w:vAlign w:val="center"/>
          </w:tcPr>
          <w:p w14:paraId="49FF2FAF" w14:textId="0F4445F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缩放</w:t>
            </w:r>
          </w:p>
        </w:tc>
        <w:tc>
          <w:tcPr>
            <w:tcW w:w="1134" w:type="dxa"/>
            <w:vAlign w:val="center"/>
          </w:tcPr>
          <w:p w14:paraId="5DD51601" w14:textId="676EC07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52BA09F7" w14:textId="1D30385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461D2E42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333E048" w14:textId="77777777" w:rsidTr="00B31DE7">
        <w:trPr>
          <w:jc w:val="center"/>
        </w:trPr>
        <w:tc>
          <w:tcPr>
            <w:tcW w:w="1918" w:type="dxa"/>
            <w:vAlign w:val="center"/>
          </w:tcPr>
          <w:p w14:paraId="5097D815" w14:textId="229C00F6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SRS-RCN304-009</w:t>
            </w:r>
          </w:p>
        </w:tc>
        <w:tc>
          <w:tcPr>
            <w:tcW w:w="1910" w:type="dxa"/>
            <w:vAlign w:val="center"/>
          </w:tcPr>
          <w:p w14:paraId="6C498374" w14:textId="30FED526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SDS-RCN304-009</w:t>
            </w:r>
          </w:p>
        </w:tc>
        <w:tc>
          <w:tcPr>
            <w:tcW w:w="2342" w:type="dxa"/>
            <w:vAlign w:val="center"/>
          </w:tcPr>
          <w:p w14:paraId="510ACA24" w14:textId="552B339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TU04-009-0001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TU04-009-0003</w:t>
            </w:r>
          </w:p>
        </w:tc>
        <w:tc>
          <w:tcPr>
            <w:tcW w:w="2052" w:type="dxa"/>
            <w:vAlign w:val="center"/>
          </w:tcPr>
          <w:p w14:paraId="5B44F392" w14:textId="4E0FD92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窗宽窗位</w:t>
            </w:r>
          </w:p>
        </w:tc>
        <w:tc>
          <w:tcPr>
            <w:tcW w:w="1134" w:type="dxa"/>
            <w:vAlign w:val="center"/>
          </w:tcPr>
          <w:p w14:paraId="7F4120BF" w14:textId="669DE40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00923122" w14:textId="23FE885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03738EA4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AA16909" w14:textId="77777777" w:rsidTr="00B31DE7">
        <w:trPr>
          <w:jc w:val="center"/>
        </w:trPr>
        <w:tc>
          <w:tcPr>
            <w:tcW w:w="1918" w:type="dxa"/>
            <w:vAlign w:val="center"/>
          </w:tcPr>
          <w:p w14:paraId="5EBF4A52" w14:textId="0491328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SRS-RCN304-010</w:t>
            </w:r>
          </w:p>
        </w:tc>
        <w:tc>
          <w:tcPr>
            <w:tcW w:w="1910" w:type="dxa"/>
            <w:vAlign w:val="center"/>
          </w:tcPr>
          <w:p w14:paraId="6B932432" w14:textId="1CF76A6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SDS-RCN304-010</w:t>
            </w:r>
          </w:p>
        </w:tc>
        <w:tc>
          <w:tcPr>
            <w:tcW w:w="2342" w:type="dxa"/>
            <w:vAlign w:val="center"/>
          </w:tcPr>
          <w:p w14:paraId="77B5A57A" w14:textId="7567E7C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TU04-010-0001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TU04-010-0002</w:t>
            </w:r>
          </w:p>
        </w:tc>
        <w:tc>
          <w:tcPr>
            <w:tcW w:w="2052" w:type="dxa"/>
            <w:vAlign w:val="center"/>
          </w:tcPr>
          <w:p w14:paraId="06E08E66" w14:textId="25F9B58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显示轮廓</w:t>
            </w:r>
          </w:p>
        </w:tc>
        <w:tc>
          <w:tcPr>
            <w:tcW w:w="1134" w:type="dxa"/>
            <w:vAlign w:val="center"/>
          </w:tcPr>
          <w:p w14:paraId="6FC398D2" w14:textId="499C77E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3DCAB237" w14:textId="4D1561C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423C09F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4B0A8103" w14:textId="77777777" w:rsidTr="00B31DE7">
        <w:trPr>
          <w:jc w:val="center"/>
        </w:trPr>
        <w:tc>
          <w:tcPr>
            <w:tcW w:w="1918" w:type="dxa"/>
            <w:vAlign w:val="center"/>
          </w:tcPr>
          <w:p w14:paraId="5D9D1175" w14:textId="5E9A51A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SRS-RCN304-011</w:t>
            </w:r>
          </w:p>
        </w:tc>
        <w:tc>
          <w:tcPr>
            <w:tcW w:w="1910" w:type="dxa"/>
            <w:vAlign w:val="center"/>
          </w:tcPr>
          <w:p w14:paraId="6DB3933D" w14:textId="6BA0D6F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SDS-RCN304-011</w:t>
            </w:r>
          </w:p>
        </w:tc>
        <w:tc>
          <w:tcPr>
            <w:tcW w:w="2342" w:type="dxa"/>
            <w:vAlign w:val="center"/>
          </w:tcPr>
          <w:p w14:paraId="4A701FF3" w14:textId="2E346E2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TU04-011-0001</w:t>
            </w:r>
          </w:p>
        </w:tc>
        <w:tc>
          <w:tcPr>
            <w:tcW w:w="2052" w:type="dxa"/>
            <w:vAlign w:val="center"/>
          </w:tcPr>
          <w:p w14:paraId="1D246DEB" w14:textId="0E9A245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恢复设置</w:t>
            </w:r>
          </w:p>
        </w:tc>
        <w:tc>
          <w:tcPr>
            <w:tcW w:w="1134" w:type="dxa"/>
            <w:vAlign w:val="center"/>
          </w:tcPr>
          <w:p w14:paraId="1999936F" w14:textId="5B4629E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33B9D29B" w14:textId="30D0BD7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AD15082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5316E6A" w14:textId="77777777" w:rsidTr="00B31DE7">
        <w:trPr>
          <w:jc w:val="center"/>
        </w:trPr>
        <w:tc>
          <w:tcPr>
            <w:tcW w:w="1918" w:type="dxa"/>
            <w:vAlign w:val="center"/>
          </w:tcPr>
          <w:p w14:paraId="56E2BD70" w14:textId="26153C2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SRS-RCN304-012</w:t>
            </w:r>
          </w:p>
        </w:tc>
        <w:tc>
          <w:tcPr>
            <w:tcW w:w="1910" w:type="dxa"/>
            <w:vAlign w:val="center"/>
          </w:tcPr>
          <w:p w14:paraId="538A58B7" w14:textId="38F2A3F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SDS-RCN304-012</w:t>
            </w:r>
          </w:p>
        </w:tc>
        <w:tc>
          <w:tcPr>
            <w:tcW w:w="2342" w:type="dxa"/>
            <w:vAlign w:val="center"/>
          </w:tcPr>
          <w:p w14:paraId="283661D6" w14:textId="2C7391E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TU04-012-0001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TU04-012-0006</w:t>
            </w:r>
          </w:p>
        </w:tc>
        <w:tc>
          <w:tcPr>
            <w:tcW w:w="2052" w:type="dxa"/>
            <w:vAlign w:val="center"/>
          </w:tcPr>
          <w:p w14:paraId="7D7A34F3" w14:textId="4A86960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任意点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VOI</w:t>
            </w:r>
          </w:p>
        </w:tc>
        <w:tc>
          <w:tcPr>
            <w:tcW w:w="1134" w:type="dxa"/>
            <w:vAlign w:val="center"/>
          </w:tcPr>
          <w:p w14:paraId="544E51A0" w14:textId="7090024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642" w:type="dxa"/>
            <w:vAlign w:val="center"/>
          </w:tcPr>
          <w:p w14:paraId="5B9E50FF" w14:textId="7A7E49F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639639BA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0CDAC69" w14:textId="77777777" w:rsidTr="00B31DE7">
        <w:trPr>
          <w:jc w:val="center"/>
        </w:trPr>
        <w:tc>
          <w:tcPr>
            <w:tcW w:w="1918" w:type="dxa"/>
            <w:vAlign w:val="center"/>
          </w:tcPr>
          <w:p w14:paraId="657EC250" w14:textId="0B8FBC21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SRS-RCN304-013</w:t>
            </w:r>
          </w:p>
        </w:tc>
        <w:tc>
          <w:tcPr>
            <w:tcW w:w="1910" w:type="dxa"/>
            <w:vAlign w:val="center"/>
          </w:tcPr>
          <w:p w14:paraId="4AF16BA7" w14:textId="06D6FAF2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SDS-RCN304-013</w:t>
            </w:r>
          </w:p>
        </w:tc>
        <w:tc>
          <w:tcPr>
            <w:tcW w:w="2342" w:type="dxa"/>
            <w:vAlign w:val="center"/>
          </w:tcPr>
          <w:p w14:paraId="3A69A78A" w14:textId="68B252A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TU04-013-0001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TU04-013-0005</w:t>
            </w:r>
          </w:p>
        </w:tc>
        <w:tc>
          <w:tcPr>
            <w:tcW w:w="2052" w:type="dxa"/>
            <w:vAlign w:val="center"/>
          </w:tcPr>
          <w:p w14:paraId="2ABBB16C" w14:textId="495419A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测量</w:t>
            </w:r>
          </w:p>
        </w:tc>
        <w:tc>
          <w:tcPr>
            <w:tcW w:w="1134" w:type="dxa"/>
            <w:vAlign w:val="center"/>
          </w:tcPr>
          <w:p w14:paraId="7D924835" w14:textId="3AF9638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642" w:type="dxa"/>
            <w:vAlign w:val="center"/>
          </w:tcPr>
          <w:p w14:paraId="6FE9207F" w14:textId="44649C2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D90A318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67F42BAC" w14:textId="77777777" w:rsidTr="00B31DE7">
        <w:trPr>
          <w:jc w:val="center"/>
        </w:trPr>
        <w:tc>
          <w:tcPr>
            <w:tcW w:w="1918" w:type="dxa"/>
            <w:vAlign w:val="center"/>
          </w:tcPr>
          <w:p w14:paraId="08A1F900" w14:textId="6662E296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SRS-RCN304-014</w:t>
            </w:r>
          </w:p>
        </w:tc>
        <w:tc>
          <w:tcPr>
            <w:tcW w:w="1910" w:type="dxa"/>
            <w:vAlign w:val="center"/>
          </w:tcPr>
          <w:p w14:paraId="48DA2B19" w14:textId="3A9385A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SDS-RCN304-014</w:t>
            </w:r>
          </w:p>
        </w:tc>
        <w:tc>
          <w:tcPr>
            <w:tcW w:w="2342" w:type="dxa"/>
            <w:vAlign w:val="center"/>
          </w:tcPr>
          <w:p w14:paraId="63031628" w14:textId="1C194F1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TU04-014-0001</w:t>
            </w:r>
          </w:p>
        </w:tc>
        <w:tc>
          <w:tcPr>
            <w:tcW w:w="2052" w:type="dxa"/>
            <w:vAlign w:val="center"/>
          </w:tcPr>
          <w:p w14:paraId="74B43D76" w14:textId="024D1AA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MPR</w:t>
            </w:r>
          </w:p>
        </w:tc>
        <w:tc>
          <w:tcPr>
            <w:tcW w:w="1134" w:type="dxa"/>
            <w:vAlign w:val="center"/>
          </w:tcPr>
          <w:p w14:paraId="41A6E0D6" w14:textId="31D24C8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3A0C4D15" w14:textId="1980BC1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04F5E238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3C7D480A" w14:textId="77777777" w:rsidTr="00B31DE7">
        <w:trPr>
          <w:jc w:val="center"/>
        </w:trPr>
        <w:tc>
          <w:tcPr>
            <w:tcW w:w="1918" w:type="dxa"/>
            <w:vAlign w:val="center"/>
          </w:tcPr>
          <w:p w14:paraId="3077C9B9" w14:textId="05303EB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SRS-RCN304-015</w:t>
            </w:r>
          </w:p>
        </w:tc>
        <w:tc>
          <w:tcPr>
            <w:tcW w:w="1910" w:type="dxa"/>
            <w:vAlign w:val="center"/>
          </w:tcPr>
          <w:p w14:paraId="7E829412" w14:textId="797FB43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SDS-RCN304-015</w:t>
            </w:r>
          </w:p>
        </w:tc>
        <w:tc>
          <w:tcPr>
            <w:tcW w:w="2342" w:type="dxa"/>
            <w:vAlign w:val="center"/>
          </w:tcPr>
          <w:p w14:paraId="30DB0792" w14:textId="11FC2CA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TU04-015-0001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lastRenderedPageBreak/>
              <w:t>TU04-015-0003</w:t>
            </w:r>
          </w:p>
        </w:tc>
        <w:tc>
          <w:tcPr>
            <w:tcW w:w="2052" w:type="dxa"/>
            <w:vAlign w:val="center"/>
          </w:tcPr>
          <w:p w14:paraId="72777CE2" w14:textId="0875F8E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MIP</w:t>
            </w:r>
          </w:p>
        </w:tc>
        <w:tc>
          <w:tcPr>
            <w:tcW w:w="1134" w:type="dxa"/>
            <w:vAlign w:val="center"/>
          </w:tcPr>
          <w:p w14:paraId="6CFEDE2A" w14:textId="5F815B5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089DD90A" w14:textId="5F2B60F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A9BF7C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4226CAB5" w14:textId="77777777" w:rsidTr="00B31DE7">
        <w:trPr>
          <w:jc w:val="center"/>
        </w:trPr>
        <w:tc>
          <w:tcPr>
            <w:tcW w:w="1918" w:type="dxa"/>
            <w:vAlign w:val="center"/>
          </w:tcPr>
          <w:p w14:paraId="41A6F7F2" w14:textId="14FBFD1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SRS-RCN304-016</w:t>
            </w:r>
          </w:p>
        </w:tc>
        <w:tc>
          <w:tcPr>
            <w:tcW w:w="1910" w:type="dxa"/>
            <w:vAlign w:val="center"/>
          </w:tcPr>
          <w:p w14:paraId="3D82CB1E" w14:textId="266E1CD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SDS-RCN304-016</w:t>
            </w:r>
          </w:p>
        </w:tc>
        <w:tc>
          <w:tcPr>
            <w:tcW w:w="2342" w:type="dxa"/>
            <w:vAlign w:val="center"/>
          </w:tcPr>
          <w:p w14:paraId="631F0D5D" w14:textId="124AC45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TU04-016-0001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TU04-016-0003</w:t>
            </w:r>
          </w:p>
        </w:tc>
        <w:tc>
          <w:tcPr>
            <w:tcW w:w="2052" w:type="dxa"/>
            <w:vAlign w:val="center"/>
          </w:tcPr>
          <w:p w14:paraId="5DB70D52" w14:textId="5DBE285B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MinIP</w:t>
            </w:r>
          </w:p>
        </w:tc>
        <w:tc>
          <w:tcPr>
            <w:tcW w:w="1134" w:type="dxa"/>
            <w:vAlign w:val="center"/>
          </w:tcPr>
          <w:p w14:paraId="5286F14F" w14:textId="4B23FCA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1DE43A78" w14:textId="6D1FDAC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57A3CE1B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2E614531" w14:textId="77777777" w:rsidTr="00B31DE7">
        <w:trPr>
          <w:jc w:val="center"/>
        </w:trPr>
        <w:tc>
          <w:tcPr>
            <w:tcW w:w="1918" w:type="dxa"/>
            <w:vAlign w:val="center"/>
          </w:tcPr>
          <w:p w14:paraId="32EA943C" w14:textId="73A0153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SRS-RCN304-017</w:t>
            </w:r>
          </w:p>
        </w:tc>
        <w:tc>
          <w:tcPr>
            <w:tcW w:w="1910" w:type="dxa"/>
            <w:vAlign w:val="center"/>
          </w:tcPr>
          <w:p w14:paraId="6C458E99" w14:textId="27C14B32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SDS-RCN304-017</w:t>
            </w:r>
          </w:p>
        </w:tc>
        <w:tc>
          <w:tcPr>
            <w:tcW w:w="2342" w:type="dxa"/>
            <w:vAlign w:val="center"/>
          </w:tcPr>
          <w:p w14:paraId="627BF11A" w14:textId="595AE8C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TU04-017-0001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TU04-017-0003</w:t>
            </w:r>
          </w:p>
        </w:tc>
        <w:tc>
          <w:tcPr>
            <w:tcW w:w="2052" w:type="dxa"/>
            <w:vAlign w:val="center"/>
          </w:tcPr>
          <w:p w14:paraId="437C6464" w14:textId="39508E9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局部体绘制</w:t>
            </w:r>
          </w:p>
        </w:tc>
        <w:tc>
          <w:tcPr>
            <w:tcW w:w="1134" w:type="dxa"/>
            <w:vAlign w:val="center"/>
          </w:tcPr>
          <w:p w14:paraId="16241DE2" w14:textId="50F2452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029B1A82" w14:textId="0D28D0D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3549192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8F4B3EE" w14:textId="77777777" w:rsidTr="00B31DE7">
        <w:trPr>
          <w:jc w:val="center"/>
        </w:trPr>
        <w:tc>
          <w:tcPr>
            <w:tcW w:w="1918" w:type="dxa"/>
            <w:vAlign w:val="center"/>
          </w:tcPr>
          <w:p w14:paraId="21F82E75" w14:textId="4D044B0C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SRS-RCN304-018</w:t>
            </w:r>
          </w:p>
        </w:tc>
        <w:tc>
          <w:tcPr>
            <w:tcW w:w="1910" w:type="dxa"/>
            <w:vAlign w:val="center"/>
          </w:tcPr>
          <w:p w14:paraId="491AF98C" w14:textId="34332DED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SDS-RCN304-018</w:t>
            </w:r>
          </w:p>
        </w:tc>
        <w:tc>
          <w:tcPr>
            <w:tcW w:w="2342" w:type="dxa"/>
            <w:vAlign w:val="center"/>
          </w:tcPr>
          <w:p w14:paraId="145EE92C" w14:textId="0FA072A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TU04-018-0001</w:t>
            </w:r>
          </w:p>
        </w:tc>
        <w:tc>
          <w:tcPr>
            <w:tcW w:w="2052" w:type="dxa"/>
            <w:vAlign w:val="center"/>
          </w:tcPr>
          <w:p w14:paraId="2AE44ECC" w14:textId="1E011627" w:rsidR="00362D64" w:rsidRPr="003738A8" w:rsidRDefault="00456531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联动</w:t>
            </w:r>
          </w:p>
        </w:tc>
        <w:tc>
          <w:tcPr>
            <w:tcW w:w="1134" w:type="dxa"/>
            <w:vAlign w:val="center"/>
          </w:tcPr>
          <w:p w14:paraId="13AFA0E8" w14:textId="5A39022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53BCB1FB" w14:textId="744B8BA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0904D1E3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697859B3" w14:textId="77777777" w:rsidTr="00B31DE7">
        <w:trPr>
          <w:jc w:val="center"/>
        </w:trPr>
        <w:tc>
          <w:tcPr>
            <w:tcW w:w="1918" w:type="dxa"/>
            <w:vAlign w:val="center"/>
          </w:tcPr>
          <w:p w14:paraId="7781B53A" w14:textId="2C53D53A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SRS-RCN304-019</w:t>
            </w:r>
          </w:p>
        </w:tc>
        <w:tc>
          <w:tcPr>
            <w:tcW w:w="1910" w:type="dxa"/>
            <w:vAlign w:val="center"/>
          </w:tcPr>
          <w:p w14:paraId="461264EF" w14:textId="4072A84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SDS-RCN304-019</w:t>
            </w:r>
          </w:p>
        </w:tc>
        <w:tc>
          <w:tcPr>
            <w:tcW w:w="2342" w:type="dxa"/>
            <w:vAlign w:val="center"/>
          </w:tcPr>
          <w:p w14:paraId="357C3429" w14:textId="195B6D8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TU04-019-0001</w:t>
            </w:r>
          </w:p>
        </w:tc>
        <w:tc>
          <w:tcPr>
            <w:tcW w:w="2052" w:type="dxa"/>
            <w:vAlign w:val="center"/>
          </w:tcPr>
          <w:p w14:paraId="4AB71032" w14:textId="1823EE5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顺时针旋转</w:t>
            </w:r>
          </w:p>
        </w:tc>
        <w:tc>
          <w:tcPr>
            <w:tcW w:w="1134" w:type="dxa"/>
            <w:vAlign w:val="center"/>
          </w:tcPr>
          <w:p w14:paraId="6BF5332A" w14:textId="27FC551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38B8CCC4" w14:textId="2E4962E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24945472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4412AA8B" w14:textId="77777777" w:rsidTr="00B31DE7">
        <w:trPr>
          <w:jc w:val="center"/>
        </w:trPr>
        <w:tc>
          <w:tcPr>
            <w:tcW w:w="1918" w:type="dxa"/>
            <w:vAlign w:val="center"/>
          </w:tcPr>
          <w:p w14:paraId="7131FB31" w14:textId="7195FDE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SRS-RCN304-020</w:t>
            </w:r>
          </w:p>
        </w:tc>
        <w:tc>
          <w:tcPr>
            <w:tcW w:w="1910" w:type="dxa"/>
            <w:vAlign w:val="center"/>
          </w:tcPr>
          <w:p w14:paraId="257E6EBA" w14:textId="377EA31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SDS-RCN304-020</w:t>
            </w:r>
          </w:p>
        </w:tc>
        <w:tc>
          <w:tcPr>
            <w:tcW w:w="2342" w:type="dxa"/>
            <w:vAlign w:val="center"/>
          </w:tcPr>
          <w:p w14:paraId="3FA6583A" w14:textId="6384928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TU04-020-0001</w:t>
            </w:r>
          </w:p>
        </w:tc>
        <w:tc>
          <w:tcPr>
            <w:tcW w:w="2052" w:type="dxa"/>
            <w:vAlign w:val="center"/>
          </w:tcPr>
          <w:p w14:paraId="7E6AAD02" w14:textId="78E9E29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逆时针旋转</w:t>
            </w:r>
          </w:p>
        </w:tc>
        <w:tc>
          <w:tcPr>
            <w:tcW w:w="1134" w:type="dxa"/>
            <w:vAlign w:val="center"/>
          </w:tcPr>
          <w:p w14:paraId="5D7C24F4" w14:textId="5F35C006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7EA28EF6" w14:textId="0E9FA77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3D5369E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23A353B" w14:textId="77777777" w:rsidTr="00B31DE7">
        <w:trPr>
          <w:jc w:val="center"/>
        </w:trPr>
        <w:tc>
          <w:tcPr>
            <w:tcW w:w="1918" w:type="dxa"/>
            <w:vAlign w:val="center"/>
          </w:tcPr>
          <w:p w14:paraId="0786F714" w14:textId="6E1222E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SRS-RCN304-021</w:t>
            </w:r>
          </w:p>
        </w:tc>
        <w:tc>
          <w:tcPr>
            <w:tcW w:w="1910" w:type="dxa"/>
            <w:vAlign w:val="center"/>
          </w:tcPr>
          <w:p w14:paraId="5FC180B2" w14:textId="38B89F9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SDS-RCN304-021</w:t>
            </w:r>
          </w:p>
        </w:tc>
        <w:tc>
          <w:tcPr>
            <w:tcW w:w="2342" w:type="dxa"/>
            <w:vAlign w:val="center"/>
          </w:tcPr>
          <w:p w14:paraId="163CE8DF" w14:textId="6FF531E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TU04-021-0001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TU04-021-0002</w:t>
            </w:r>
          </w:p>
        </w:tc>
        <w:tc>
          <w:tcPr>
            <w:tcW w:w="2052" w:type="dxa"/>
            <w:vAlign w:val="center"/>
          </w:tcPr>
          <w:p w14:paraId="1D7322FA" w14:textId="6B938AB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操作指南</w:t>
            </w:r>
          </w:p>
        </w:tc>
        <w:tc>
          <w:tcPr>
            <w:tcW w:w="1134" w:type="dxa"/>
            <w:vAlign w:val="center"/>
          </w:tcPr>
          <w:p w14:paraId="6511A364" w14:textId="5186D10C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70B6139C" w14:textId="2FFE95E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41B312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5C2C942" w14:textId="77777777" w:rsidTr="00B31DE7">
        <w:trPr>
          <w:jc w:val="center"/>
        </w:trPr>
        <w:tc>
          <w:tcPr>
            <w:tcW w:w="1918" w:type="dxa"/>
            <w:vAlign w:val="center"/>
          </w:tcPr>
          <w:p w14:paraId="6129B5AF" w14:textId="3A028CC2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SRS-RCN304-022</w:t>
            </w:r>
          </w:p>
        </w:tc>
        <w:tc>
          <w:tcPr>
            <w:tcW w:w="1910" w:type="dxa"/>
            <w:vAlign w:val="center"/>
          </w:tcPr>
          <w:p w14:paraId="182BF383" w14:textId="13B4BD3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SDS-RCN304-022</w:t>
            </w:r>
          </w:p>
        </w:tc>
        <w:tc>
          <w:tcPr>
            <w:tcW w:w="2342" w:type="dxa"/>
            <w:vAlign w:val="center"/>
          </w:tcPr>
          <w:p w14:paraId="576626FB" w14:textId="2C878ED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TU04-022-0001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TU04-022-0013</w:t>
            </w:r>
          </w:p>
        </w:tc>
        <w:tc>
          <w:tcPr>
            <w:tcW w:w="2052" w:type="dxa"/>
            <w:vAlign w:val="center"/>
          </w:tcPr>
          <w:p w14:paraId="6929A282" w14:textId="39BE5F98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添加目标物</w:t>
            </w:r>
          </w:p>
        </w:tc>
        <w:tc>
          <w:tcPr>
            <w:tcW w:w="1134" w:type="dxa"/>
            <w:vAlign w:val="center"/>
          </w:tcPr>
          <w:p w14:paraId="7D4C3EB9" w14:textId="2C5EA11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642" w:type="dxa"/>
            <w:vAlign w:val="center"/>
          </w:tcPr>
          <w:p w14:paraId="710F35D1" w14:textId="7DC85450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6F908171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571EA5E3" w14:textId="77777777" w:rsidTr="00B31DE7">
        <w:trPr>
          <w:jc w:val="center"/>
        </w:trPr>
        <w:tc>
          <w:tcPr>
            <w:tcW w:w="1918" w:type="dxa"/>
            <w:vAlign w:val="center"/>
          </w:tcPr>
          <w:p w14:paraId="2B143D28" w14:textId="75356FC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SRS-RCN304-023</w:t>
            </w:r>
          </w:p>
        </w:tc>
        <w:tc>
          <w:tcPr>
            <w:tcW w:w="1910" w:type="dxa"/>
            <w:vAlign w:val="center"/>
          </w:tcPr>
          <w:p w14:paraId="427AE2CD" w14:textId="737B28BD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SDS-RCN304-023</w:t>
            </w:r>
          </w:p>
        </w:tc>
        <w:tc>
          <w:tcPr>
            <w:tcW w:w="2342" w:type="dxa"/>
            <w:vAlign w:val="center"/>
          </w:tcPr>
          <w:p w14:paraId="5C911163" w14:textId="677F523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TU04-023-0001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TU04-023-0012</w:t>
            </w:r>
          </w:p>
        </w:tc>
        <w:tc>
          <w:tcPr>
            <w:tcW w:w="2052" w:type="dxa"/>
            <w:vAlign w:val="center"/>
          </w:tcPr>
          <w:p w14:paraId="7F5B9FF2" w14:textId="04F2401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编辑目标物</w:t>
            </w:r>
          </w:p>
        </w:tc>
        <w:tc>
          <w:tcPr>
            <w:tcW w:w="1134" w:type="dxa"/>
            <w:vAlign w:val="center"/>
          </w:tcPr>
          <w:p w14:paraId="79140012" w14:textId="0CCC3F4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42" w:type="dxa"/>
            <w:vAlign w:val="center"/>
          </w:tcPr>
          <w:p w14:paraId="0F53A7CE" w14:textId="6EED3D9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175947A8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5404FE58" w14:textId="77777777" w:rsidTr="00B31DE7">
        <w:trPr>
          <w:jc w:val="center"/>
        </w:trPr>
        <w:tc>
          <w:tcPr>
            <w:tcW w:w="1918" w:type="dxa"/>
            <w:vAlign w:val="center"/>
          </w:tcPr>
          <w:p w14:paraId="12E52A26" w14:textId="6BBE2573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SRS-RCN304-024</w:t>
            </w:r>
          </w:p>
        </w:tc>
        <w:tc>
          <w:tcPr>
            <w:tcW w:w="1910" w:type="dxa"/>
            <w:vAlign w:val="center"/>
          </w:tcPr>
          <w:p w14:paraId="7C8EA5EE" w14:textId="065558DB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SDS-RCN304-024</w:t>
            </w:r>
          </w:p>
        </w:tc>
        <w:tc>
          <w:tcPr>
            <w:tcW w:w="2342" w:type="dxa"/>
            <w:vAlign w:val="center"/>
          </w:tcPr>
          <w:p w14:paraId="071A9757" w14:textId="1A82548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TU04-024-0001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TU04-024-0003</w:t>
            </w:r>
          </w:p>
        </w:tc>
        <w:tc>
          <w:tcPr>
            <w:tcW w:w="2052" w:type="dxa"/>
            <w:vAlign w:val="center"/>
          </w:tcPr>
          <w:p w14:paraId="07808929" w14:textId="4454DFC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删除目标物</w:t>
            </w:r>
          </w:p>
        </w:tc>
        <w:tc>
          <w:tcPr>
            <w:tcW w:w="1134" w:type="dxa"/>
            <w:vAlign w:val="center"/>
          </w:tcPr>
          <w:p w14:paraId="691A9A5F" w14:textId="0918552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3CA11C5B" w14:textId="66E078F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0BC9B3D7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4A3BD1C2" w14:textId="77777777" w:rsidTr="00B31DE7">
        <w:trPr>
          <w:jc w:val="center"/>
        </w:trPr>
        <w:tc>
          <w:tcPr>
            <w:tcW w:w="1918" w:type="dxa"/>
            <w:vAlign w:val="center"/>
          </w:tcPr>
          <w:p w14:paraId="7C28F5B1" w14:textId="42458FF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SRS-RCN304-025</w:t>
            </w:r>
          </w:p>
        </w:tc>
        <w:tc>
          <w:tcPr>
            <w:tcW w:w="1910" w:type="dxa"/>
            <w:vAlign w:val="center"/>
          </w:tcPr>
          <w:p w14:paraId="4A669058" w14:textId="1CB95306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SDS-RCN304-024</w:t>
            </w:r>
          </w:p>
        </w:tc>
        <w:tc>
          <w:tcPr>
            <w:tcW w:w="2342" w:type="dxa"/>
            <w:vAlign w:val="center"/>
          </w:tcPr>
          <w:p w14:paraId="220D03BD" w14:textId="14F1E0F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TU04-025-0001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TU04-025-0004</w:t>
            </w:r>
          </w:p>
        </w:tc>
        <w:tc>
          <w:tcPr>
            <w:tcW w:w="2052" w:type="dxa"/>
            <w:vAlign w:val="center"/>
          </w:tcPr>
          <w:p w14:paraId="5BBC6259" w14:textId="222C8C3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编辑配对</w:t>
            </w:r>
          </w:p>
        </w:tc>
        <w:tc>
          <w:tcPr>
            <w:tcW w:w="1134" w:type="dxa"/>
            <w:vAlign w:val="center"/>
          </w:tcPr>
          <w:p w14:paraId="6515DD20" w14:textId="6049A64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642" w:type="dxa"/>
            <w:vAlign w:val="center"/>
          </w:tcPr>
          <w:p w14:paraId="12D10AF1" w14:textId="528791DE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89D6BC1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99FD9E8" w14:textId="77777777" w:rsidTr="00B31DE7">
        <w:trPr>
          <w:jc w:val="center"/>
        </w:trPr>
        <w:tc>
          <w:tcPr>
            <w:tcW w:w="1918" w:type="dxa"/>
            <w:vAlign w:val="center"/>
          </w:tcPr>
          <w:p w14:paraId="15FB6EF1" w14:textId="0CEB764F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SRS-RCN305-001</w:t>
            </w:r>
          </w:p>
        </w:tc>
        <w:tc>
          <w:tcPr>
            <w:tcW w:w="1910" w:type="dxa"/>
            <w:vAlign w:val="center"/>
          </w:tcPr>
          <w:p w14:paraId="69DBD782" w14:textId="1A6F0F6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SDS-RCN305-001</w:t>
            </w:r>
          </w:p>
        </w:tc>
        <w:tc>
          <w:tcPr>
            <w:tcW w:w="2342" w:type="dxa"/>
            <w:vAlign w:val="center"/>
          </w:tcPr>
          <w:p w14:paraId="24121BFA" w14:textId="1E502B5D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TU05-001-0001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TU05-001-0003</w:t>
            </w:r>
          </w:p>
        </w:tc>
        <w:tc>
          <w:tcPr>
            <w:tcW w:w="2052" w:type="dxa"/>
            <w:vAlign w:val="center"/>
          </w:tcPr>
          <w:p w14:paraId="31E78CC4" w14:textId="68551BA3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报告生成</w:t>
            </w:r>
          </w:p>
        </w:tc>
        <w:tc>
          <w:tcPr>
            <w:tcW w:w="1134" w:type="dxa"/>
            <w:vAlign w:val="center"/>
          </w:tcPr>
          <w:p w14:paraId="1B0FFC52" w14:textId="00B4249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42" w:type="dxa"/>
            <w:vAlign w:val="center"/>
          </w:tcPr>
          <w:p w14:paraId="4F4F8358" w14:textId="6924551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386EB198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7102D3D0" w14:textId="77777777" w:rsidTr="00B31DE7">
        <w:trPr>
          <w:jc w:val="center"/>
        </w:trPr>
        <w:tc>
          <w:tcPr>
            <w:tcW w:w="1918" w:type="dxa"/>
            <w:vAlign w:val="center"/>
          </w:tcPr>
          <w:p w14:paraId="7F5B450F" w14:textId="16BA94C0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SRS-RCN305-002</w:t>
            </w:r>
          </w:p>
        </w:tc>
        <w:tc>
          <w:tcPr>
            <w:tcW w:w="1910" w:type="dxa"/>
            <w:vAlign w:val="center"/>
          </w:tcPr>
          <w:p w14:paraId="6B755359" w14:textId="2724C18E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SDS-RCN305-002</w:t>
            </w:r>
          </w:p>
        </w:tc>
        <w:tc>
          <w:tcPr>
            <w:tcW w:w="2342" w:type="dxa"/>
            <w:vAlign w:val="center"/>
          </w:tcPr>
          <w:p w14:paraId="447CE13A" w14:textId="049C5B24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TU05-002-0001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TU05-002-0002</w:t>
            </w:r>
          </w:p>
        </w:tc>
        <w:tc>
          <w:tcPr>
            <w:tcW w:w="2052" w:type="dxa"/>
            <w:vAlign w:val="center"/>
          </w:tcPr>
          <w:p w14:paraId="0F0B63C3" w14:textId="65C7FE8A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报告查看</w:t>
            </w:r>
          </w:p>
        </w:tc>
        <w:tc>
          <w:tcPr>
            <w:tcW w:w="1134" w:type="dxa"/>
            <w:vAlign w:val="center"/>
          </w:tcPr>
          <w:p w14:paraId="42FEEF01" w14:textId="10919831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2" w:type="dxa"/>
            <w:vAlign w:val="center"/>
          </w:tcPr>
          <w:p w14:paraId="4923D7EC" w14:textId="309A01D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492" w:type="dxa"/>
            <w:vAlign w:val="center"/>
          </w:tcPr>
          <w:p w14:paraId="7F1F5B69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10D3750A" w14:textId="77777777" w:rsidTr="00B31DE7">
        <w:trPr>
          <w:jc w:val="center"/>
        </w:trPr>
        <w:tc>
          <w:tcPr>
            <w:tcW w:w="1918" w:type="dxa"/>
            <w:vAlign w:val="center"/>
          </w:tcPr>
          <w:p w14:paraId="64DFF7FA" w14:textId="2AEA09B9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SRS-RCN305-003</w:t>
            </w:r>
          </w:p>
        </w:tc>
        <w:tc>
          <w:tcPr>
            <w:tcW w:w="1910" w:type="dxa"/>
            <w:vAlign w:val="center"/>
          </w:tcPr>
          <w:p w14:paraId="7F3915C5" w14:textId="2C07A3F2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SDS-RCN305-003</w:t>
            </w:r>
          </w:p>
        </w:tc>
        <w:tc>
          <w:tcPr>
            <w:tcW w:w="2342" w:type="dxa"/>
            <w:vAlign w:val="center"/>
          </w:tcPr>
          <w:p w14:paraId="7E5A6846" w14:textId="7D612B1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TU05-003-0001</w:t>
            </w:r>
          </w:p>
        </w:tc>
        <w:tc>
          <w:tcPr>
            <w:tcW w:w="2052" w:type="dxa"/>
            <w:vAlign w:val="center"/>
          </w:tcPr>
          <w:p w14:paraId="4C05329B" w14:textId="05D959E5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报告导出</w:t>
            </w:r>
          </w:p>
        </w:tc>
        <w:tc>
          <w:tcPr>
            <w:tcW w:w="1134" w:type="dxa"/>
            <w:vAlign w:val="center"/>
          </w:tcPr>
          <w:p w14:paraId="7E7350E0" w14:textId="6EB9508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28F2A926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2" w:type="dxa"/>
            <w:vAlign w:val="center"/>
          </w:tcPr>
          <w:p w14:paraId="004FCF61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041AF" w:rsidRPr="003738A8" w14:paraId="0DDA1E15" w14:textId="77777777" w:rsidTr="00B31DE7">
        <w:trPr>
          <w:jc w:val="center"/>
        </w:trPr>
        <w:tc>
          <w:tcPr>
            <w:tcW w:w="1918" w:type="dxa"/>
            <w:vAlign w:val="center"/>
          </w:tcPr>
          <w:p w14:paraId="3529EC12" w14:textId="66D37C94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SRS-RCN305-004</w:t>
            </w:r>
          </w:p>
        </w:tc>
        <w:tc>
          <w:tcPr>
            <w:tcW w:w="1910" w:type="dxa"/>
            <w:vAlign w:val="center"/>
          </w:tcPr>
          <w:p w14:paraId="24523918" w14:textId="0CA5514D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SDS-RCN305-004</w:t>
            </w:r>
          </w:p>
        </w:tc>
        <w:tc>
          <w:tcPr>
            <w:tcW w:w="2342" w:type="dxa"/>
            <w:vAlign w:val="center"/>
          </w:tcPr>
          <w:p w14:paraId="7C2FDBE3" w14:textId="13BE5E2F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TU05-004-0001</w:t>
            </w:r>
          </w:p>
        </w:tc>
        <w:tc>
          <w:tcPr>
            <w:tcW w:w="2052" w:type="dxa"/>
            <w:vAlign w:val="center"/>
          </w:tcPr>
          <w:p w14:paraId="01651D4C" w14:textId="6D5F4D92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报告删除</w:t>
            </w:r>
          </w:p>
        </w:tc>
        <w:tc>
          <w:tcPr>
            <w:tcW w:w="1134" w:type="dxa"/>
            <w:vAlign w:val="center"/>
          </w:tcPr>
          <w:p w14:paraId="1F219C57" w14:textId="35525549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42" w:type="dxa"/>
            <w:vAlign w:val="center"/>
          </w:tcPr>
          <w:p w14:paraId="67778421" w14:textId="77777777" w:rsidR="00362D64" w:rsidRPr="003738A8" w:rsidRDefault="00362D64" w:rsidP="00362D64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2" w:type="dxa"/>
            <w:vAlign w:val="center"/>
          </w:tcPr>
          <w:p w14:paraId="6F14D91D" w14:textId="77777777" w:rsidR="00362D64" w:rsidRPr="003738A8" w:rsidRDefault="00362D64" w:rsidP="00362D64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7656EDAA" w14:textId="118A9894" w:rsidR="00C20D64" w:rsidRPr="003738A8" w:rsidRDefault="00C20D64" w:rsidP="00C20D64">
      <w:pPr>
        <w:spacing w:before="240" w:line="360" w:lineRule="auto"/>
        <w:rPr>
          <w:rFonts w:ascii="Times New Roman" w:hAnsi="Times New Roman"/>
          <w:sz w:val="22"/>
          <w:szCs w:val="22"/>
          <w:lang w:eastAsia="zh-CN"/>
        </w:rPr>
      </w:pPr>
      <w:r w:rsidRPr="003738A8">
        <w:rPr>
          <w:rFonts w:ascii="Times New Roman" w:hAnsi="Times New Roman"/>
          <w:sz w:val="22"/>
          <w:szCs w:val="22"/>
          <w:lang w:eastAsia="zh-CN"/>
        </w:rPr>
        <w:t>集成测试功能点列表：</w:t>
      </w:r>
    </w:p>
    <w:tbl>
      <w:tblPr>
        <w:tblW w:w="10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4"/>
        <w:gridCol w:w="1984"/>
        <w:gridCol w:w="2552"/>
        <w:gridCol w:w="1134"/>
        <w:gridCol w:w="1134"/>
        <w:gridCol w:w="996"/>
      </w:tblGrid>
      <w:tr w:rsidR="003210B5" w:rsidRPr="003738A8" w14:paraId="7DFEFFBD" w14:textId="77777777" w:rsidTr="004A1C61">
        <w:trPr>
          <w:trHeight w:val="427"/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A9519C2" w14:textId="77777777" w:rsidR="00136693" w:rsidRPr="003738A8" w:rsidRDefault="00136693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bookmarkStart w:id="75" w:name="_Hlk122966553"/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需求编号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102F6FF" w14:textId="77777777" w:rsidR="00136693" w:rsidRPr="003738A8" w:rsidRDefault="00136693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Case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9CA6A81" w14:textId="77777777" w:rsidR="00136693" w:rsidRPr="003738A8" w:rsidRDefault="00136693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功能点概述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564B6D9" w14:textId="77777777" w:rsidR="00136693" w:rsidRPr="003738A8" w:rsidRDefault="00136693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用例个数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center"/>
          </w:tcPr>
          <w:p w14:paraId="43C77075" w14:textId="77777777" w:rsidR="00136693" w:rsidRPr="003738A8" w:rsidRDefault="00136693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是否通过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center"/>
          </w:tcPr>
          <w:p w14:paraId="5532193C" w14:textId="77777777" w:rsidR="00136693" w:rsidRPr="003738A8" w:rsidRDefault="00136693" w:rsidP="00ED0735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备注</w:t>
            </w:r>
          </w:p>
        </w:tc>
      </w:tr>
      <w:tr w:rsidR="00DE079F" w:rsidRPr="003738A8" w14:paraId="079C15BE" w14:textId="77777777" w:rsidTr="004A1C61">
        <w:trPr>
          <w:trHeight w:val="427"/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5F9E9" w14:textId="18F95072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SRS-RCN306-001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F65C" w14:textId="7CEFC0B9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TI06-001-0001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TI06-001-0004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605C2" w14:textId="551F7C3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安装包打开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7B155" w14:textId="09D764D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FAB2CB" w14:textId="46EEC38C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A9CFF7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DE079F" w:rsidRPr="003738A8" w14:paraId="6D9927A9" w14:textId="77777777" w:rsidTr="004A1C61">
        <w:trPr>
          <w:trHeight w:val="427"/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D9CB" w14:textId="58E16E9B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SRS-RCN306-002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3C71" w14:textId="1AF68A01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TI06-002-0001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TI06-002-0005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2A06D" w14:textId="00CF274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安装包安装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16C95" w14:textId="6BCDFC54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3F7B0D" w14:textId="6DB0762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608348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DE079F" w:rsidRPr="003738A8" w14:paraId="7E83BF28" w14:textId="77777777" w:rsidTr="004A1C61">
        <w:trPr>
          <w:trHeight w:val="427"/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37BAD" w14:textId="7994A4AD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SRS-RCN306-003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6C644" w14:textId="4BB9DD9C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TI06-003-0001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TI06-003-0002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04AE" w14:textId="660BC0A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安装包卸载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D694B" w14:textId="09A7F21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4D332C" w14:textId="57E01A9C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B0D90E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DE079F" w:rsidRPr="003738A8" w14:paraId="14A6BD6A" w14:textId="77777777" w:rsidTr="004A1C61">
        <w:trPr>
          <w:trHeight w:val="427"/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11922" w14:textId="6D869256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Cs w:val="21"/>
                <w:lang w:val="en-US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SRS-RCN300-001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DE720" w14:textId="0F87D8BC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TI00-001-0001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86BD3" w14:textId="3193D23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数据库要求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D5625" w14:textId="2E56AEB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0E90C7" w14:textId="1BCB0F6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D4D2C6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DE079F" w:rsidRPr="003738A8" w14:paraId="4012AA95" w14:textId="77777777" w:rsidTr="004A1C61">
        <w:trPr>
          <w:trHeight w:val="427"/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94FE7" w14:textId="7F843E85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SRS-RCN300-004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A8361" w14:textId="5A3718F5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TI00-004-0001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TI00-004-0009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EDDE9" w14:textId="453FCD5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图像接收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3D390" w14:textId="2EA41AF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6823B1" w14:textId="71764AB7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2E08C1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156E11" w:rsidRPr="003738A8" w14:paraId="45B18102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FC0B" w14:textId="659E31F1" w:rsidR="00156E11" w:rsidRPr="003738A8" w:rsidRDefault="00156E11" w:rsidP="00156E11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>SRS-RCN300-005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82F17" w14:textId="63445E3F" w:rsidR="00156E11" w:rsidRPr="003738A8" w:rsidRDefault="00156E11" w:rsidP="00156E11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 xml:space="preserve">TI00-005-0001 </w:t>
            </w:r>
            <w:r>
              <w:rPr>
                <w:rFonts w:hint="eastAsia"/>
                <w:color w:val="000000"/>
                <w:sz w:val="21"/>
                <w:szCs w:val="21"/>
              </w:rPr>
              <w:t>至</w:t>
            </w: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 xml:space="preserve"> TI00-005-0003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34C9D" w14:textId="525652E6" w:rsidR="00156E11" w:rsidRPr="003738A8" w:rsidRDefault="00156E11" w:rsidP="00156E11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图像存储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EF2E9" w14:textId="0E441325" w:rsidR="00156E11" w:rsidRPr="003738A8" w:rsidRDefault="00156E11" w:rsidP="00156E11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B9A03F" w14:textId="490873D6" w:rsidR="00156E11" w:rsidRPr="003738A8" w:rsidRDefault="00156E11" w:rsidP="00156E11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45754B" w14:textId="6BE6B73D" w:rsidR="00156E11" w:rsidRPr="003738A8" w:rsidRDefault="00156E11" w:rsidP="00156E11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156E11" w:rsidRPr="003738A8" w14:paraId="40D228C4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56B55" w14:textId="6450AC23" w:rsidR="00156E11" w:rsidRPr="003738A8" w:rsidRDefault="00156E11" w:rsidP="00156E11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>SRS-RCN300-006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35559" w14:textId="05E89AED" w:rsidR="00156E11" w:rsidRPr="003738A8" w:rsidRDefault="00156E11" w:rsidP="00156E11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 xml:space="preserve">TI00-006-0001 </w:t>
            </w:r>
            <w:r>
              <w:rPr>
                <w:rFonts w:hint="eastAsia"/>
                <w:color w:val="000000"/>
                <w:sz w:val="21"/>
                <w:szCs w:val="21"/>
              </w:rPr>
              <w:t>至</w:t>
            </w: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 xml:space="preserve"> TI00-006-0002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E1D63" w14:textId="478C3244" w:rsidR="00156E11" w:rsidRPr="003738A8" w:rsidRDefault="00156E11" w:rsidP="00156E11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图像处理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A2194" w14:textId="68712F12" w:rsidR="00156E11" w:rsidRPr="003738A8" w:rsidRDefault="00156E11" w:rsidP="00156E11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E6F09A" w14:textId="5927B39C" w:rsidR="00156E11" w:rsidRPr="003738A8" w:rsidRDefault="00156E11" w:rsidP="00156E11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90282" w14:textId="0D109986" w:rsidR="00156E11" w:rsidRPr="003738A8" w:rsidRDefault="00156E11" w:rsidP="00156E11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DE079F" w:rsidRPr="003738A8" w14:paraId="54EF8087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EFD7F" w14:textId="1D8FE250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SRS-RCN300-007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7E594" w14:textId="2D28497E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TI00-007-0001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TI00-007-0002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3503" w14:textId="53C2E66A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图像显示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16A31" w14:textId="7C6EF12C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3392D2" w14:textId="2536FDDB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9464E6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DE079F" w:rsidRPr="003738A8" w14:paraId="5CA68CDC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2A4FF" w14:textId="40271E16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73AD0" w14:textId="773F5DBB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TI01-001-0002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269C" w14:textId="57BCCC2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用户登录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E21FC" w14:textId="07DDEF6B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AAAF5E" w14:textId="4F37EA83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167580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DE079F" w:rsidRPr="003738A8" w14:paraId="44E17C18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1B96D" w14:textId="0D8E2462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0E859" w14:textId="76F41FA6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TI01-002-0005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E7878" w14:textId="5772F24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关于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8124" w14:textId="6025B6A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370AFB" w14:textId="4D7B7A5D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AD3545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21D7D482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2915E" w14:textId="185B299D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90F4B" w14:textId="5F838ACE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TI01-003-0003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C540F" w14:textId="0DAC350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修改密码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1BCE9" w14:textId="6CEFC64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E8FB0F" w14:textId="25E0A03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F41BB6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01A186A4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04C53" w14:textId="10C3AC35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9FE76" w14:textId="749EA31D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TI01-004-0001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TI01-004-0004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3D7DA" w14:textId="4CD3153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退出登录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77A7" w14:textId="59DA5374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46F0A5" w14:textId="63065CA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8AE5E0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274393C7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6E0E6" w14:textId="19B37398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EA84" w14:textId="316641AD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TI01-005-0001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TI01-005-0002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A105" w14:textId="7B9A3A23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用户列表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1935" w14:textId="55AEB087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5BB84F" w14:textId="6925AB9B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BA6F10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45C75E6B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0066" w14:textId="6E26398E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SRS-RCN301-006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F43E7" w14:textId="4563A408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TI01-006-0001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TI01-006-0002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CD893" w14:textId="6E8C17D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新增用户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D4935" w14:textId="0D4BAEE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8E4CDF" w14:textId="2D809DF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27DFF3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68A8F96A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E135A" w14:textId="796C0095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07E3F" w14:textId="45810614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TI01-007-0001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TI01-007-0002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813F3" w14:textId="18F7FAA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重置密码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21BAF" w14:textId="3D0013D4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DCCA36" w14:textId="7CD8EA8E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4657F4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5DEE50B2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5462E" w14:textId="3780102A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SRS-RCN301-008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4FE5C" w14:textId="58F94514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TI01-008-0001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TI01-008-0002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ED2C8" w14:textId="2B5740F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编辑用户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927CF" w14:textId="0CFE95BA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E91248" w14:textId="5434C747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6F2514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77C3057B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B41A" w14:textId="5017D253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SRS-RCN301-009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657F8" w14:textId="5DF8A649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TI01-009-0001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TI01-009-0003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9B436" w14:textId="30A885E7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删除用户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363C4" w14:textId="60C18A14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774279" w14:textId="6E51E323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3E07EE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7CF0847C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3F97" w14:textId="1C6CBAA3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D856A" w14:textId="5805771C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TI01-010-0001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TI01-010-0002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3FC1D" w14:textId="65F8521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科室列表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BBEBF" w14:textId="6D57530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5199E7" w14:textId="3FCCCA9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  <w:lang w:eastAsia="zh-CN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89F7B4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31AC4DD0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78FEB" w14:textId="23084979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E6066" w14:textId="1FB9C179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TI01-011-0001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TI01-011-0002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CBE5" w14:textId="1594AEDE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添加科室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FBCB" w14:textId="5831577E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FE47EE" w14:textId="7C23CE5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1A3D3E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473046B3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F9AF" w14:textId="3FC77DD2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C47A3" w14:textId="2BAC3963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TI01-012-0001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TI01-012-0002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4EED7" w14:textId="050F60B4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编辑科室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B718A" w14:textId="5167D76B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4FA741" w14:textId="4D8C49C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D04692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646A8D6B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51E04" w14:textId="3F29961D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SRS-RCN301-013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35A75" w14:textId="3084C312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TI01-013-0001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TI01-013-0002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1E571" w14:textId="53F1BD9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删除科室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D699" w14:textId="4F300FF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748E6A" w14:textId="013D412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884276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6DCABCE8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03914" w14:textId="342E9B2C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0C5B7" w14:textId="56F5AAC3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TI01-014-0001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TI01-014-0002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DD0E0" w14:textId="63C10806" w:rsidR="00DE079F" w:rsidRPr="003738A8" w:rsidRDefault="007A5F75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数据上传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0195" w14:textId="1C956677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0093A9" w14:textId="5B8AF96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2D8EC4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76A6815D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E09F8" w14:textId="59C1B91C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92C63" w14:textId="7CF82A4B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TI03-001-0001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TI03-001-0003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876E9" w14:textId="38482B5A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搜索与筛选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6AD0" w14:textId="692482D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6C80CF" w14:textId="7B5B36AD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965778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48AC279F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62DC" w14:textId="71B17001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44B10" w14:textId="39731B30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TI03-002-0001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08240" w14:textId="5C05AE8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病人时间线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19821" w14:textId="053869C9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7623BF" w14:textId="6A56435C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4636AB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530A99" w:rsidRPr="003738A8" w14:paraId="27E1A4EA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C24FB" w14:textId="06DC6F1F" w:rsidR="00530A99" w:rsidRPr="003738A8" w:rsidRDefault="00530A99" w:rsidP="00530A99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>SRS-RCN303-003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3A792" w14:textId="36EB0BCA" w:rsidR="00530A99" w:rsidRPr="003738A8" w:rsidRDefault="00530A99" w:rsidP="00530A99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 xml:space="preserve">TI03-003-0001 </w:t>
            </w:r>
            <w:r>
              <w:rPr>
                <w:rFonts w:hint="eastAsia"/>
                <w:color w:val="000000"/>
                <w:sz w:val="21"/>
                <w:szCs w:val="21"/>
              </w:rPr>
              <w:t>至</w:t>
            </w: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 xml:space="preserve"> TI03-003-0006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6595" w14:textId="76D114B7" w:rsidR="00530A99" w:rsidRPr="003738A8" w:rsidRDefault="00530A99" w:rsidP="00530A99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病灶时间线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5BAED" w14:textId="4E14AAEA" w:rsidR="00530A99" w:rsidRPr="003738A8" w:rsidRDefault="00530A99" w:rsidP="00530A99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等线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40FFF8" w14:textId="09EDA55C" w:rsidR="00530A99" w:rsidRPr="003738A8" w:rsidRDefault="00530A99" w:rsidP="00530A99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A8C030" w14:textId="77777777" w:rsidR="00530A99" w:rsidRPr="003738A8" w:rsidRDefault="00530A99" w:rsidP="00530A99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58DB01E1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8CF03" w14:textId="691CE6A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15DC9" w14:textId="134D0D1A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TI03-004-0001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TI03-004-0006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7ACA8" w14:textId="259A487E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趋势图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6B31" w14:textId="4D87746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D81F8E" w14:textId="303A9ED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3F3B84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5FC8F6C2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40727" w14:textId="44095C15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CF38" w14:textId="4658BFEC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TI03-005-0001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TI03-005-0008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74700" w14:textId="6753761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新增事件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B928F" w14:textId="5549D95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325456" w14:textId="77E69E7D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DA3FA8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5EAB66E5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F4B71" w14:textId="104A59F1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SRS-RCN303-006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2E7D6" w14:textId="506EA602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TI03-006-0001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TI03-006-0005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4AA3A" w14:textId="13047B79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编辑事件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3305C" w14:textId="0C8FD8F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432997" w14:textId="198109F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9F5C79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0C03806D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75055" w14:textId="45BCE14A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E03B" w14:textId="12CD64EB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TI03-007-0001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TI03-007-0003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FE7C4" w14:textId="198E665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删除事件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03C0" w14:textId="0CB9EE2C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7BA368" w14:textId="57509C7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38B1A3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73AE2EFE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290A3" w14:textId="2539436B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SRS-RCN303-008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9FAD3" w14:textId="37887BDD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TI03-008-0001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84552" w14:textId="7010825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查看报告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3E5F" w14:textId="01EBE8A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CD856C" w14:textId="2BEDF989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8461F0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62013916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DBB4F" w14:textId="36CC9D38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SRS-RCN303-009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D92C6" w14:textId="52C92529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TI03-009-0001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TI03-009-0004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4716C" w14:textId="5D169B9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选择目标病灶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01E9D" w14:textId="0F2B99A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1359D4" w14:textId="5E0FBAF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6A1054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4890F344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7E146" w14:textId="4CBF07B9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SRS-RCN303-010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131B5" w14:textId="02CDF823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TI03-010-0001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TI03-010-0006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CDB32" w14:textId="66F0047D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新增病灶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20353" w14:textId="2B9B19CE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A67227" w14:textId="064F5D87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760455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31496BD4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14EFE" w14:textId="5AD6AB90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C21B9" w14:textId="7A62B86B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TI04-001-0001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C46D" w14:textId="03E7F7B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DICOM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图像展示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A33C9" w14:textId="636E09B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F1639C" w14:textId="45252BDA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873D59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57107CC1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7E74" w14:textId="7E10966F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45BF2" w14:textId="7BBDCEEE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TI04-002-0001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4A80" w14:textId="2D780AC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  <w:t>目标区域三维重建结果图展示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EE672" w14:textId="6B1FE1D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7B6401" w14:textId="10BAE8BB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B843DF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37749C52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EE18A" w14:textId="28337C9F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A92B5" w14:textId="7CC1A148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TI04-003-0003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B1F8A" w14:textId="023D7F2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病灶列表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5DFA8" w14:textId="015D8F5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B1E082" w14:textId="77E27403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FEC912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57B818E9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B508" w14:textId="16EAC016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09819" w14:textId="5F549F31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TI04-004-0001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TI04-004-0003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7D9C4" w14:textId="693B13B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控制台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9F026" w14:textId="53FED6B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8EA145" w14:textId="7C037C14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CDA822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7B611197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08673" w14:textId="65CE1419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A34FD" w14:textId="68A38106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TI04-005-0001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TI04-005-0003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FB803" w14:textId="1796D594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序列切换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3065B" w14:textId="6F4C1C6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D7C4E5" w14:textId="62D9A3E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A97E5A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2118EED7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CD852" w14:textId="1F75ED28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SRS-RCN304-006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314AC" w14:textId="4F18AEC9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TI04-006-0001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TI04-006-0004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CE5D2" w14:textId="7E93298C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滚动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9933D" w14:textId="20F7F1D3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625EDB" w14:textId="74F0BC1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DDCD46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0C8036F8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40CC" w14:textId="50D359EA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SRS-RCN304-007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A9254" w14:textId="7CEEC566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TI04-007-0001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TI04-007-0002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C472E" w14:textId="005F3043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移动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37F0F" w14:textId="352AAB4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FE4A01" w14:textId="7A22EB19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9BCE3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1FDADFD0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98E27" w14:textId="374D4B06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SRS-RCN304-008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F41A4" w14:textId="68EC07E3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TI04-008-0001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TI04-008-0002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5F164" w14:textId="4C25204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缩放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A67BE" w14:textId="091184AC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9A9267" w14:textId="68C5027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EF63F7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2B449E41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8E350" w14:textId="3687515A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SRS-RCN304-009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491A" w14:textId="00EA1132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TI04-009-0001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TI04-009-0003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270DD" w14:textId="26C211DE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窗宽窗位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0C965" w14:textId="3233464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3AEBE1" w14:textId="2EC11B9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77D574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34112CF0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F8A9" w14:textId="700E61CB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B2517" w14:textId="636FC7A5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TI04-010-0001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TI04-010-0002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AB7F4" w14:textId="1E59E46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显示轮廓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FD8E5" w14:textId="1DF4A82A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008716" w14:textId="17CE0EA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4B0BD2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3251C241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CF21" w14:textId="40F71F8E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7D399" w14:textId="1A7650BD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TI04-011-0001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D4750" w14:textId="6489581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恢复设置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57A6A" w14:textId="3B99977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7610BF" w14:textId="1BBA65E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6D39DE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7C9B273C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611D5" w14:textId="3FF5EC1D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6C02A" w14:textId="57527EFB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TI04-012-0001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TI04-012-0006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6F667" w14:textId="729E636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任意点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VOI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7C3E2" w14:textId="262CD8BD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826F51" w14:textId="023DC47A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F57BCC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2E002ACA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D18D0" w14:textId="50480B52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DD2AF" w14:textId="1D675DCF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TI04-013-0001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TI04-013-0005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8455D" w14:textId="408B571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测量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9C6B2" w14:textId="00D692E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586033" w14:textId="7EABC2A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6F4D96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5765AB1B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632B" w14:textId="5C47F0FC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75603" w14:textId="2149F733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TI04-014-0001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B8C9" w14:textId="7EC6755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MPR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CCF10" w14:textId="1E45E1D4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105CB2" w14:textId="119C50B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C1083C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07C5F538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20552" w14:textId="535EE2EA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04D0" w14:textId="37CA9498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TI04-015-0001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TI04-015-0003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C7A4E" w14:textId="06956C07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MIP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B489" w14:textId="086F2AF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E6E070" w14:textId="01EFFAE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3CD50C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6D7BCE15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D203D" w14:textId="43057A9C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SRS-RCN304-016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A9529" w14:textId="094CC35E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TI04-016-0001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TI04-016-0003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906EE" w14:textId="648D24D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MinIP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BCBC7" w14:textId="065149AE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C559BF" w14:textId="525A467D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10E707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17D065B8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DF3F7" w14:textId="277B4614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519C7" w14:textId="05783462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TI04-017-0001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TI04-017-0003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AD955" w14:textId="59BBE479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局部体绘制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07D41" w14:textId="56FB919B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61E540" w14:textId="3FDC9AB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A4C2C2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669E29AA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0422" w14:textId="0AB132B3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SRS-RCN304-018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A6058" w14:textId="5B30991F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TI04-018-0001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0190" w14:textId="7C5C39E8" w:rsidR="00DE079F" w:rsidRPr="003738A8" w:rsidRDefault="00456531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联动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B2E0" w14:textId="0A58DE4E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4A12BE" w14:textId="7A3A7A39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BDD4EC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5A2AFCD7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146FB" w14:textId="7096F486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SRS-RCN304-019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CFE6D" w14:textId="418A223B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TI04-019-0001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95D02" w14:textId="7948E88A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顺时针旋转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20585" w14:textId="18127CA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0A9974" w14:textId="556131E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ADE4AF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5F0682FD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2BA45" w14:textId="0914A3C1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0ADB4" w14:textId="21F12A52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TI04-020-0001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948D" w14:textId="35E32E0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逆时针旋转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3CDF8" w14:textId="53F2AEB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F1A0E5" w14:textId="047DBC7E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B6707E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0F47344C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0F5C" w14:textId="555952EA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60207" w14:textId="3B757513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TI04-021-0001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TI04-021-0002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8BCEE" w14:textId="72E0745A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操作指南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4D000" w14:textId="54CDB80B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AC6C29" w14:textId="6D9372EB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BE4AC5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24406D65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DFB16" w14:textId="570CC2DE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4CAA" w14:textId="5633BDD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TI04-022-0001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TI04-022-0013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EF25" w14:textId="0F16696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添加目标物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E5307" w14:textId="59A58F7D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2425A9" w14:textId="5B6148F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C5905F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602E37B5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19036" w14:textId="73C5165A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63D42" w14:textId="3052BC69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TI04-023-0001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TI04-023-0012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8FE6C" w14:textId="7A9167F1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编辑目标物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52902" w14:textId="34BDA34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E31F46" w14:textId="594B408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33897B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36866F6A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BF6B0" w14:textId="70D75D50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B946" w14:textId="235D5D2E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TI04-024-0001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TI04-024-0003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76528" w14:textId="724E36DA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删除目标物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0883F" w14:textId="07C09239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27B520" w14:textId="1D6E6408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5C571B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4D9698B5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0FB8" w14:textId="4AFE8D99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0FA5C" w14:textId="483A87D1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TI04-025-0001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TI04-025-0004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16034" w14:textId="2D031134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编辑配对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4A15A" w14:textId="4B82C9C7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4EDA34" w14:textId="1834760B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15D4EE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608E5D15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4753" w14:textId="1FD2E425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SRS-RCN305-001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60062" w14:textId="72ADFEDE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TI05-001-0001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TI05-001-0003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9A983" w14:textId="55CFD1A3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报告生成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CE73" w14:textId="3E36DC44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A4CCAB" w14:textId="5F9B8CD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4CB37B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7B3C507A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5E1F1" w14:textId="5955FCDE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9C94C" w14:textId="79CBCD95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TI05-002-0001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TI05-002-0002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C2DEC" w14:textId="40B85C8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报告查看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A6AE3" w14:textId="1D03477F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E34A21" w14:textId="2CE0979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9F8849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52083E1D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8511B" w14:textId="5C338F9D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C4B28" w14:textId="0500FB0D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TI05-003-0001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C08E9" w14:textId="05673680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报告导出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EA224" w14:textId="6BFD6C86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2F3490" w14:textId="05277029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007152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DE079F" w:rsidRPr="003738A8" w14:paraId="7C236FC5" w14:textId="77777777" w:rsidTr="004A1C61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3CAE2" w14:textId="550089EF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B0C9B" w14:textId="11CB39F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TI05-004-0001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5B3E" w14:textId="64329319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报告删除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C3790" w14:textId="1A4DE102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FC4137" w14:textId="30965495" w:rsidR="00DE079F" w:rsidRPr="003738A8" w:rsidRDefault="00DE079F" w:rsidP="00DE079F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5EB3C5" w14:textId="77777777" w:rsidR="00DE079F" w:rsidRPr="003738A8" w:rsidRDefault="00DE079F" w:rsidP="00DE079F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</w:tbl>
    <w:bookmarkEnd w:id="75"/>
    <w:p w14:paraId="79BDDCB3" w14:textId="74446ED6" w:rsidR="00C20D64" w:rsidRPr="003738A8" w:rsidRDefault="00C20D64" w:rsidP="00C20D64">
      <w:pPr>
        <w:spacing w:before="240" w:line="360" w:lineRule="auto"/>
        <w:rPr>
          <w:rFonts w:ascii="Times New Roman" w:hAnsi="Times New Roman"/>
          <w:sz w:val="22"/>
          <w:szCs w:val="22"/>
          <w:lang w:eastAsia="zh-CN"/>
        </w:rPr>
      </w:pPr>
      <w:r w:rsidRPr="003738A8">
        <w:rPr>
          <w:rFonts w:ascii="Times New Roman" w:hAnsi="Times New Roman"/>
          <w:sz w:val="22"/>
          <w:szCs w:val="22"/>
          <w:lang w:eastAsia="zh-CN"/>
        </w:rPr>
        <w:t>系统测试功能点列表：</w:t>
      </w:r>
    </w:p>
    <w:tbl>
      <w:tblPr>
        <w:tblW w:w="10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4"/>
        <w:gridCol w:w="1984"/>
        <w:gridCol w:w="2552"/>
        <w:gridCol w:w="1460"/>
        <w:gridCol w:w="808"/>
        <w:gridCol w:w="996"/>
      </w:tblGrid>
      <w:tr w:rsidR="007720F5" w:rsidRPr="003738A8" w14:paraId="0FA052C4" w14:textId="77777777" w:rsidTr="008F5FBB">
        <w:trPr>
          <w:trHeight w:val="427"/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12977BE" w14:textId="77777777" w:rsidR="003D7AC6" w:rsidRPr="003738A8" w:rsidRDefault="003D7AC6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需求编号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EE3A82A" w14:textId="77777777" w:rsidR="003D7AC6" w:rsidRPr="003738A8" w:rsidRDefault="003D7AC6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Case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EB71B90" w14:textId="77777777" w:rsidR="003D7AC6" w:rsidRPr="003738A8" w:rsidRDefault="003D7AC6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功能点概述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1A94804" w14:textId="77777777" w:rsidR="003D7AC6" w:rsidRPr="003738A8" w:rsidRDefault="003D7AC6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用例个数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center"/>
          </w:tcPr>
          <w:p w14:paraId="363CA017" w14:textId="77777777" w:rsidR="003D7AC6" w:rsidRPr="003738A8" w:rsidRDefault="003D7AC6" w:rsidP="00ED0735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是否通过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center"/>
          </w:tcPr>
          <w:p w14:paraId="4ED655A4" w14:textId="77777777" w:rsidR="003D7AC6" w:rsidRPr="003738A8" w:rsidRDefault="003D7AC6" w:rsidP="00ED0735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备注</w:t>
            </w:r>
          </w:p>
        </w:tc>
      </w:tr>
      <w:tr w:rsidR="00107AEA" w:rsidRPr="003738A8" w14:paraId="7456CECC" w14:textId="77777777" w:rsidTr="008F5FBB">
        <w:trPr>
          <w:trHeight w:val="427"/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3E90C" w14:textId="16F51B56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SRS-RCN306-001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01B8C" w14:textId="647A2314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TS06-001-0001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TS06-001-0004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D8773" w14:textId="774F274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安装包打开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22C74" w14:textId="1E752DF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404AA2" w14:textId="353CA4D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7C29A7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07AEA" w:rsidRPr="003738A8" w14:paraId="2B65C759" w14:textId="77777777" w:rsidTr="008F5FBB">
        <w:trPr>
          <w:trHeight w:val="427"/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84DDD" w14:textId="36A2276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SRS-RCN306-002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FE48A" w14:textId="59A5984C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TS06-002-0001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TS06-002-0005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F4006" w14:textId="1AC8D0D6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安装包安装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8015E" w14:textId="1B0E1D48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394F2A" w14:textId="4F746CBF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EB3D4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07AEA" w:rsidRPr="003738A8" w14:paraId="58544DFF" w14:textId="77777777" w:rsidTr="008F5FBB">
        <w:trPr>
          <w:trHeight w:val="427"/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D7A6B" w14:textId="3F3CFE0B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SRS-RCN306-003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E59F4" w14:textId="48CDFC3B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TS06-003-0001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TS06-003-0002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9B83" w14:textId="6A72DEB2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安装包卸载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3E16F" w14:textId="5D2523A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AC27ED" w14:textId="6573144D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84AFAD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07AEA" w:rsidRPr="003738A8" w14:paraId="7C5ED372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14F65" w14:textId="1AB2C295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2257D" w14:textId="5B7B3AF0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TS01-001-0020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0319" w14:textId="52AC63D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用户登录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4DC5B" w14:textId="0E03D032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E655B8" w14:textId="188EFC8F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733256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0DBB199D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2C42F" w14:textId="75911CBE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511E2" w14:textId="74C5FEAD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TS01-002-0009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FF2A" w14:textId="1E77DEB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关于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8ECF5" w14:textId="26C21A9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F77933" w14:textId="093EE97C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F17FA8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B7517F2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5DBF" w14:textId="4E266276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848F4" w14:textId="4BDB6339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TS01-003-0028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3A7B0" w14:textId="01ACABD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修改密码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4C5E8" w14:textId="76EAEBC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692D3F" w14:textId="2B246B4D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F9AD2B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6FB1A8D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48A24" w14:textId="02230FB4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AFE9" w14:textId="1D06F5D5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TS01-004-0001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TS01-004-0009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C784D" w14:textId="562238B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退出登录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00912" w14:textId="14D7BA4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48F559" w14:textId="1A9AC1C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F909D5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44088D3C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67BD2" w14:textId="3087C5D2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91702" w14:textId="5CC4A44D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TS01-005-0001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TS01-005-0002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47AE5" w14:textId="748591F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用户列表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B94DB" w14:textId="1ADA0E8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6A8473" w14:textId="7209092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682962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528A3B61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F21B9" w14:textId="372D872C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SRS-RCN301-006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D7167" w14:textId="7955FFE3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TS01-006-0001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TS01-006-0026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442ED" w14:textId="75E65C1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新增用户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5503" w14:textId="41354CCD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8248E8" w14:textId="5A710F92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33A693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07AEA" w:rsidRPr="003738A8" w14:paraId="50C59D1C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4DA3F" w14:textId="30B02EB2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56CD7" w14:textId="7068838C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TS01-007-0001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TS01-007-0015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D58A9" w14:textId="27BA5538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重置密码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F1C18" w14:textId="432D40D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D5903E" w14:textId="3D8A1BF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0B9E52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4508C69F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91589" w14:textId="25EB5B9D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SRS-RCN301-008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C04DB" w14:textId="45A26F78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TS01-008-0001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TS01-008-0006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32878" w14:textId="709950F2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编辑用户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2E14" w14:textId="10FDFD0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988EBB" w14:textId="29ECAC14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A87120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9F3ED38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88E1C" w14:textId="6DB3FAD0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SRS-RCN301-009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0CBE5" w14:textId="0C5D0949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TS01-009-0001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TS01-009-0004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AF69F" w14:textId="1378101C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删除用户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F0DA" w14:textId="50BD0312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5BB2CA" w14:textId="4A8912D8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  <w:lang w:eastAsia="zh-CN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E6AFD2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52C41BCF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066B1" w14:textId="69DD0E6B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SRS-RCN301-010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07CFA" w14:textId="0468552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TS01-010-0001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TS01-010-0007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5325" w14:textId="1860D0ED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科室列表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D817D" w14:textId="758BB438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FD8A74" w14:textId="484FF288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B54926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167FE7B3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BA858" w14:textId="5AB7E492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61122" w14:textId="3740C95E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TS01-011-0001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TS01-011-0005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C250A" w14:textId="2236AE62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添加科室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5A262" w14:textId="1621578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C37AD2" w14:textId="3CF9BE0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4B9AD6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43505D6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87D58" w14:textId="2B4451C9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642E3" w14:textId="30302FEF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TS01-012-0001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TS01-012-0005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0BB28" w14:textId="2CF4475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编辑科室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CC51" w14:textId="3E4D025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B310A7" w14:textId="17FBD80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92863F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4B633805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DD29C" w14:textId="6BDD3B0B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03AB8" w14:textId="269D93A8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TS01-013-0001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TS01-013-0004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96E20" w14:textId="6C50AD2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删除科室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28DD4" w14:textId="76FE31F7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E7CD71" w14:textId="47FA90EC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C13034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1DC660CF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FEB2" w14:textId="0FA6318A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SRS-RCN301-014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74AC2" w14:textId="771CF3C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TS01-014-0001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TS01-014-0005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BB72A" w14:textId="7BEF5A53" w:rsidR="00107AEA" w:rsidRPr="003738A8" w:rsidRDefault="007A5F75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数据上传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E930F" w14:textId="601AF3A4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AC8742" w14:textId="7FDB556D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CDBC88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07AEA" w:rsidRPr="003738A8" w14:paraId="60EF27E8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CAFE7" w14:textId="326CA541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75FCF" w14:textId="31692384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TS03-001-0001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TS03-001-0010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37DE9" w14:textId="551E579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搜索与筛选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3B33" w14:textId="06613C1F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85C834" w14:textId="194DDCEA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5E40F7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3920DFC5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AE9DD" w14:textId="1446CB88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A36B" w14:textId="05A79F5F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TS03-002-0001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TS03-002-0002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C1B70" w14:textId="42D98396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病人时间线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49D1" w14:textId="0461B38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CD9E41" w14:textId="2707798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3D20D1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3177B38F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56D7F" w14:textId="5561D2EF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6E50" w14:textId="24133900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TS03-003-0001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TS03-003-0006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D05A" w14:textId="61DEA3EA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病灶时间线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FC5A5" w14:textId="6DE8F74F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7E0038" w14:textId="0FBF557C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DB3471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58ED643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04CFD" w14:textId="33C5B91E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67028" w14:textId="29370A65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TS03-004-0001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TS03-004-0006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9E1A" w14:textId="0F5E03D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趋势图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310AD" w14:textId="3852936D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A3B6C2" w14:textId="04EF2AF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A6F843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6814416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EC3D3" w14:textId="2780E7AE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B3651" w14:textId="422215F2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TS03-005-0001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TS03-005-0014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F91E7" w14:textId="065F31A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新增事件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D018A" w14:textId="42D537AC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10F4EE" w14:textId="4A20681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913A96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1C12488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F7A8" w14:textId="228252B2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SRS-RCN303-006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9E95" w14:textId="4D401B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TS03-006-0001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TS03-006-0012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A7698" w14:textId="24DD79E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编辑事件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49576" w14:textId="56253B8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86B8EB" w14:textId="116484F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70DC54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1F4C96D9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6114" w14:textId="5C18D1E1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0223F" w14:textId="774B2F31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TS03-007-0001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TS03-007-0007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E8688" w14:textId="306D377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删除事件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BD95D" w14:textId="113131D2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0E82FB" w14:textId="3ECB0E6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C38185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0D7F0D61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3B9E7" w14:textId="6BCB41B0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SRS-RCN303-008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FC02A" w14:textId="7DFA24DD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TS03-008-0001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TS03-008-0002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BDEA7" w14:textId="4446430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查看报告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98CE1" w14:textId="1F7985A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7E4FE9" w14:textId="323F2BA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CC4BA6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4E4569AE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0EF32" w14:textId="50C5B5B6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SRS-RCN303-009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52A68" w14:textId="5A6606BC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TS03-009-0001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TS03-009-0005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9811" w14:textId="5890BB6D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选择目标病灶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EBE88" w14:textId="33DC0F6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E05900" w14:textId="1DA9CEE7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C3168F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577CCB24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0A1B" w14:textId="1D915E5A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SRS-RCN303-010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49C1A" w14:textId="05BD9F71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TS03-010-0001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TS03-010-0009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79AC" w14:textId="79CE996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新增病灶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9885C" w14:textId="66FCA3E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611932" w14:textId="2C339DAD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1082F6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3A042CD1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A119F" w14:textId="1E6792E6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2F007" w14:textId="43F5744E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TS04-001-0001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F32A1" w14:textId="362EE20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DICOM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图像展示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62E84" w14:textId="2BFF80C4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436A99" w14:textId="5208DEA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5D57F6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3CE78667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2D75" w14:textId="69BD5AC3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4D20B" w14:textId="333B4AB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TS04-002-0001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E975" w14:textId="2639DB6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  <w:t>目标区域三维重建结果图展示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AF1EA" w14:textId="2E841FB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6F71A0" w14:textId="1E60CC3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66FC3D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3994131A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BF9E2" w14:textId="0009273B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SRS-RCN304-003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E0C1F" w14:textId="0756D35D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TS04-003-0003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3E3DF" w14:textId="3255F91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病灶列表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996FD" w14:textId="2B92EE9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E22B80" w14:textId="4B2CCE6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AB7AD5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7BE9B2E5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D8F23" w14:textId="208CD77B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930F9" w14:textId="06F79CFC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TS04-004-0001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TS04-004-0004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8BFE0" w14:textId="23B6B97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控制台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5B689" w14:textId="6E90EA17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A88E85" w14:textId="4668486A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70729D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2533BA18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0EE6E" w14:textId="3EBD5B4E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7D9E4" w14:textId="0D68ED19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TS04-005-0001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TS04-005-0003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EB0D4" w14:textId="330C627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序列切换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2AD47" w14:textId="02AFA794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CE44CD" w14:textId="4648B676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32354D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79678C3A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9868" w14:textId="05BF0AD3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SRS-RCN304-006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C36B" w14:textId="120BC3EA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TS04-006-0001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TS04-006-0006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6C09B" w14:textId="6909DE1F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滚动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7C0E4" w14:textId="727FC7D7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1FC8B7" w14:textId="5323853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63DED0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056FF58D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95E4" w14:textId="63C6FA08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21961" w14:textId="4AFD1E5B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TS04-007-0001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TS04-007-0004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47800" w14:textId="06CDA41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移动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C8911" w14:textId="33693AD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A32EC2" w14:textId="5B6B57D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45C3A8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1A83658E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BDCE5" w14:textId="6F97B896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SRS-RCN304-008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5F949" w14:textId="234F51B9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TS04-008-0001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TS04-008-0004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932EC" w14:textId="3524C45F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缩放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35390" w14:textId="0F7A41E7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498E42" w14:textId="5B1E4E9C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E356BD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8D14CA8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BCAB5" w14:textId="6A0D01B2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SRS-RCN304-009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C5E97" w14:textId="77DEC928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TS04-009-0001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TS04-009-0005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A2B7" w14:textId="4F1A5764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窗宽窗位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3AD9" w14:textId="0BD1FC5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DE4DC2" w14:textId="6ECF8B54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59C46D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162F8CF9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B8AD" w14:textId="0143E696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910D" w14:textId="69BEFF83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TS04-010-0001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TS04-010-0004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46F26" w14:textId="17D0253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显示轮廓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8CCF6" w14:textId="6FA0B8A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EBD023" w14:textId="69C25F3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9C8F3A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087F2E11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FEB53" w14:textId="171A979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391D6" w14:textId="27BF13A4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TS04-011-0001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TS04-011-0009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EB1E9" w14:textId="781BA81C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恢复设置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BF217" w14:textId="0E294AC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7329E8" w14:textId="7C7BC47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1B830C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5A647D1F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6F953" w14:textId="05E6C2E2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7B301" w14:textId="1F91FA3F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TS04-012-0001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TS04-012-0007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AFCA4" w14:textId="5128C566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任意点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VOI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AD9CD" w14:textId="6D7A1A4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12461F" w14:textId="0B7D5D3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18D307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001A2A3B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F656" w14:textId="7E6BDD78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7268B" w14:textId="548B5D0F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TS04-013-0001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TS04-013-0013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9283" w14:textId="54A9EAB4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测量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9AB5" w14:textId="61A2C5BC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36F9FC" w14:textId="608102D6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20DF0F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953E4AD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2CAE4" w14:textId="604B9DAD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3BCF" w14:textId="4E5DBCC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TS04-014-0001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TS04-014-0002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95825" w14:textId="4DEF487D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MPR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759D6" w14:textId="38C5FA2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8E2AC7" w14:textId="4A96E5E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0BEB6F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D863749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8BB81" w14:textId="535652E6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2AF6" w14:textId="5BAAE072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TS04-015-0001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TS04-015-0004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31D2C" w14:textId="26E34352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MIP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2F9ED" w14:textId="7B7F0E3F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3AC3E1" w14:textId="481C6F4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794CDA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4B0F12C2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EFEB" w14:textId="7971F900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SRS-RCN304-016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7E2B7" w14:textId="22F9BF65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TS04-016-0001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TS04-016-0004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3FDF" w14:textId="735AE6C2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MinIP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5376" w14:textId="7F64EF1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7A9CAC" w14:textId="76B8708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D96546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1CBB74C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F7EA3" w14:textId="45349A85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9E4BE" w14:textId="64D88BA4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TS04-017-0001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TS04-017-0005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2955" w14:textId="4C4D3F94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局部体绘制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399B1" w14:textId="1CFC97D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2BDFCA" w14:textId="415DB72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34FC9B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78FBC3C2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3DB83" w14:textId="37F17B4D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SRS-RCN304-018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928ED" w14:textId="0AC3AB81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TS04-018-0001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TS04-018-0004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3DB00" w14:textId="50D6A23F" w:rsidR="00107AEA" w:rsidRPr="003738A8" w:rsidRDefault="00456531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联动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54CBF" w14:textId="3FF37FA8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BDE246" w14:textId="789CCB54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9E7BAF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7450D615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EBD9" w14:textId="565E9E01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SRS-RCN304-019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1E623" w14:textId="6CB4886B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TS04-019-0001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TS04-019-0002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67B65" w14:textId="5BF69038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顺时针旋转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8B1C1" w14:textId="493C2C56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B7E758" w14:textId="163F7DF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32F795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25EB6837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1E45B" w14:textId="06ADC6BE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lastRenderedPageBreak/>
              <w:t>SRS-RCN304-020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2534D" w14:textId="5B5AB9BA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TS04-020-0001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TS04-020-0002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25517" w14:textId="441EF66C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逆时针旋转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1BF6" w14:textId="277FE2D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D8920C" w14:textId="251998AA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679C7E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73C4769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9C2AC" w14:textId="1BFB643F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E1F45" w14:textId="69F54AF8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TS04-021-0001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TS04-021-0020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26B4A" w14:textId="6D87542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操作指南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ACBD3" w14:textId="25500BA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4A449A" w14:textId="420EE097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36B7F6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D5C504C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C687B" w14:textId="0A4343BB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0E849" w14:textId="38A45DD1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TS04-022-0001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TS04-022-0019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1BCD" w14:textId="3D3C95A7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添加目标物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54CC" w14:textId="0E984237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490155" w14:textId="1486363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C4F0F3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101614A0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17264" w14:textId="2AD3ED05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E26B1" w14:textId="5C89C6F2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TS04-023-0001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TS04-023-0018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F2F44" w14:textId="641369F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编辑目标物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50AD0" w14:textId="1AC05E0F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AC8F7F" w14:textId="1F4CBAD2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09F558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709A6E4F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207EE" w14:textId="532D48E9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70C14" w14:textId="096C2A05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TS04-024-0001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TS04-024-0005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73435" w14:textId="07B090C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删除目标物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AA009" w14:textId="7B5FDEEE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BA3762" w14:textId="14E4E41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EB9AB2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2683E7F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6D01F" w14:textId="7969DBE3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SRS-RCN304-025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B262E" w14:textId="5556FC2D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 xml:space="preserve">TS04-025-0001 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sz w:val="21"/>
                <w:szCs w:val="21"/>
              </w:rPr>
              <w:t xml:space="preserve"> TS04-025-0005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4825C" w14:textId="17539487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编辑配对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9E07B" w14:textId="4962B498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15BF74" w14:textId="0C4DB89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5E86DA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61A7D60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7E27" w14:textId="091EEF93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E8D37" w14:textId="701077CE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TS05-001-0001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TS05-001-0009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31CD" w14:textId="6629909F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报告生成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4F81" w14:textId="4415F51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89CD06" w14:textId="7C381659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8B2BC2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B4D3F9F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8CC28" w14:textId="2FF8E9D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CCCD0" w14:textId="6F4B21F0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TS05-002-0001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TS05-002-0002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F678" w14:textId="386AF7C4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报告查看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12833" w14:textId="4A99C286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FFD9DD" w14:textId="2FC53F7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55A2A4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B3F53FE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EB2FF" w14:textId="2C8CDCF1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59A68" w14:textId="5A136D59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TS05-003-0001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16358" w14:textId="3D560D4A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报告导出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FF76" w14:textId="65365DC5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211933" w14:textId="4D74DA83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D0905E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954AF2" w:rsidRPr="003738A8" w14:paraId="7391541B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ADC66" w14:textId="5AA67E7F" w:rsidR="00954AF2" w:rsidRPr="003738A8" w:rsidRDefault="00954AF2" w:rsidP="00107AEA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SRS-RCN305-00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60468" w14:textId="5D36114D" w:rsidR="00954AF2" w:rsidRPr="003738A8" w:rsidRDefault="00954AF2" w:rsidP="00107AEA">
            <w:pPr>
              <w:spacing w:line="360" w:lineRule="auto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954AF2">
              <w:rPr>
                <w:rFonts w:ascii="Times New Roman" w:hAnsi="Times New Roman"/>
                <w:color w:val="000000"/>
                <w:sz w:val="21"/>
                <w:szCs w:val="21"/>
              </w:rPr>
              <w:t>TS05-004-0001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3CAF9" w14:textId="488F79FF" w:rsidR="00954AF2" w:rsidRPr="003738A8" w:rsidRDefault="00954AF2" w:rsidP="00107AEA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报告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  <w:lang w:eastAsia="zh-CN"/>
              </w:rPr>
              <w:t>删除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E66FB" w14:textId="43480F24" w:rsidR="00954AF2" w:rsidRPr="003738A8" w:rsidRDefault="00954AF2" w:rsidP="00107AEA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6191AF" w14:textId="4FDF1124" w:rsidR="00954AF2" w:rsidRPr="003738A8" w:rsidRDefault="00954AF2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1ED300" w14:textId="77777777" w:rsidR="00954AF2" w:rsidRPr="003738A8" w:rsidRDefault="00954AF2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1A4EF1B3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63430" w14:textId="4667F09A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SRS-RCN300-002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CBC67" w14:textId="5EEF882D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TS00-002-0001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TS00-002-0006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49746" w14:textId="3358C1D1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性能要求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C1726" w14:textId="5E45DE90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50C18F" w14:textId="23C3543D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1E4521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107AEA" w:rsidRPr="003738A8" w14:paraId="6218E252" w14:textId="77777777" w:rsidTr="008F5FBB">
        <w:trPr>
          <w:jc w:val="center"/>
        </w:trPr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BEAF" w14:textId="39782FBA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Cs w:val="21"/>
                <w:lang w:val="en-US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SRS-RCN300-003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B27CC" w14:textId="52CBBE3F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TS00-003-0001 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>至</w:t>
            </w:r>
            <w:r w:rsidRPr="003738A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TS00-003-0029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3E249" w14:textId="77777777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基本要求</w:t>
            </w:r>
          </w:p>
          <w:p w14:paraId="1C72B05A" w14:textId="1A1CF6CB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(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可维护性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/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安全性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/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可用性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/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可靠性</w:t>
            </w:r>
            <w:r w:rsidRPr="003738A8"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42E41" w14:textId="731C62FA" w:rsidR="00107AEA" w:rsidRPr="003738A8" w:rsidRDefault="00107AEA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  <w:lang w:eastAsia="zh-CN"/>
              </w:rPr>
            </w:pPr>
            <w:r w:rsidRPr="003738A8">
              <w:rPr>
                <w:rFonts w:ascii="Times New Roman" w:hAnsi="Times New Roman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CF7158" w14:textId="58325A17" w:rsidR="00107AEA" w:rsidRPr="003738A8" w:rsidRDefault="001225F9" w:rsidP="00107AE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3738A8">
              <w:rPr>
                <w:rFonts w:ascii="Times New Roman" w:hAnsi="Times New Roman"/>
                <w:color w:val="000000" w:themeColor="text1"/>
                <w:sz w:val="22"/>
                <w:szCs w:val="22"/>
                <w:lang w:eastAsia="zh-CN"/>
              </w:rPr>
              <w:t>是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3C0F03" w14:textId="77777777" w:rsidR="00107AEA" w:rsidRPr="003738A8" w:rsidRDefault="00107AEA" w:rsidP="00107AEA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</w:tbl>
    <w:p w14:paraId="470186CD" w14:textId="77777777" w:rsidR="00BB2DF6" w:rsidRPr="003738A8" w:rsidRDefault="00E62A12" w:rsidP="00214280">
      <w:pPr>
        <w:pStyle w:val="20"/>
        <w:rPr>
          <w:rFonts w:ascii="Times New Roman" w:hAnsi="Times New Roman"/>
        </w:rPr>
      </w:pPr>
      <w:bookmarkStart w:id="76" w:name="_Toc106165007"/>
      <w:bookmarkStart w:id="77" w:name="_Toc152061659"/>
      <w:bookmarkStart w:id="78" w:name="_Toc152150960"/>
      <w:bookmarkStart w:id="79" w:name="_Toc15059495"/>
      <w:bookmarkStart w:id="80" w:name="_Toc15919242"/>
      <w:bookmarkStart w:id="81" w:name="_Toc107219059"/>
      <w:bookmarkStart w:id="82" w:name="_Toc215240900"/>
      <w:r w:rsidRPr="003738A8">
        <w:rPr>
          <w:rFonts w:ascii="Times New Roman" w:hAnsi="Times New Roman"/>
        </w:rPr>
        <w:t>未测试功能点列表</w:t>
      </w:r>
      <w:bookmarkEnd w:id="76"/>
      <w:bookmarkEnd w:id="77"/>
      <w:bookmarkEnd w:id="78"/>
      <w:bookmarkEnd w:id="79"/>
      <w:bookmarkEnd w:id="80"/>
      <w:bookmarkEnd w:id="81"/>
      <w:bookmarkEnd w:id="82"/>
    </w:p>
    <w:p w14:paraId="209D53CC" w14:textId="77777777" w:rsidR="00BB2DF6" w:rsidRPr="003738A8" w:rsidRDefault="00693ED9" w:rsidP="0070153E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功能模块已全部覆盖测试，无未</w:t>
      </w:r>
      <w:r w:rsidR="00BB2DF6" w:rsidRPr="003738A8">
        <w:rPr>
          <w:rFonts w:ascii="Times New Roman" w:hAnsi="Times New Roman"/>
          <w:sz w:val="21"/>
          <w:szCs w:val="21"/>
          <w:lang w:eastAsia="zh-CN"/>
        </w:rPr>
        <w:t>测试功能点；</w:t>
      </w:r>
    </w:p>
    <w:p w14:paraId="4EA46D1C" w14:textId="77777777" w:rsidR="00E62A12" w:rsidRPr="003738A8" w:rsidRDefault="00E62A12" w:rsidP="00B32E3A">
      <w:pPr>
        <w:pStyle w:val="10"/>
        <w:spacing w:before="0" w:after="0" w:line="360" w:lineRule="auto"/>
        <w:ind w:left="0" w:firstLine="0"/>
        <w:rPr>
          <w:rFonts w:ascii="Times New Roman" w:hAnsi="Times New Roman"/>
          <w:sz w:val="32"/>
          <w:szCs w:val="32"/>
          <w:lang w:eastAsia="zh-CN"/>
        </w:rPr>
      </w:pPr>
      <w:bookmarkStart w:id="83" w:name="_Toc106165009"/>
      <w:bookmarkStart w:id="84" w:name="_Toc152061660"/>
      <w:bookmarkStart w:id="85" w:name="_Toc152150961"/>
      <w:bookmarkStart w:id="86" w:name="_Toc15059496"/>
      <w:bookmarkStart w:id="87" w:name="_Toc15919243"/>
      <w:bookmarkStart w:id="88" w:name="_Toc107219060"/>
      <w:bookmarkStart w:id="89" w:name="_Toc215240901"/>
      <w:r w:rsidRPr="003738A8">
        <w:rPr>
          <w:rFonts w:ascii="Times New Roman" w:hAnsi="Times New Roman"/>
          <w:sz w:val="32"/>
          <w:szCs w:val="32"/>
          <w:lang w:eastAsia="zh-CN"/>
        </w:rPr>
        <w:t>测试</w:t>
      </w:r>
      <w:bookmarkEnd w:id="83"/>
      <w:r w:rsidRPr="003738A8">
        <w:rPr>
          <w:rFonts w:ascii="Times New Roman" w:hAnsi="Times New Roman"/>
          <w:sz w:val="32"/>
          <w:szCs w:val="32"/>
          <w:lang w:eastAsia="zh-CN"/>
        </w:rPr>
        <w:t>结果及缺陷分析</w:t>
      </w:r>
      <w:bookmarkEnd w:id="84"/>
      <w:bookmarkEnd w:id="85"/>
      <w:bookmarkEnd w:id="86"/>
      <w:bookmarkEnd w:id="87"/>
      <w:bookmarkEnd w:id="88"/>
      <w:bookmarkEnd w:id="89"/>
    </w:p>
    <w:p w14:paraId="14FAA743" w14:textId="3EB8CCE4" w:rsidR="00AE5421" w:rsidRPr="003738A8" w:rsidRDefault="005742AF" w:rsidP="0070153E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测试结果：以上功能模块均已测试，用例覆盖率</w:t>
      </w:r>
      <w:r w:rsidRPr="003738A8">
        <w:rPr>
          <w:rFonts w:ascii="Times New Roman" w:hAnsi="Times New Roman"/>
          <w:sz w:val="21"/>
          <w:szCs w:val="21"/>
          <w:lang w:eastAsia="zh-CN"/>
        </w:rPr>
        <w:t>100%</w:t>
      </w:r>
      <w:r w:rsidR="00C523AF" w:rsidRPr="003738A8">
        <w:rPr>
          <w:rFonts w:ascii="Times New Roman" w:hAnsi="Times New Roman"/>
          <w:sz w:val="21"/>
          <w:szCs w:val="21"/>
          <w:lang w:eastAsia="zh-CN"/>
        </w:rPr>
        <w:t xml:space="preserve">; </w:t>
      </w:r>
    </w:p>
    <w:p w14:paraId="49187274" w14:textId="5104CF72" w:rsidR="00D51F11" w:rsidRPr="003738A8" w:rsidRDefault="00D51F11" w:rsidP="00D51F11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单元测试均已测试完成；</w:t>
      </w:r>
    </w:p>
    <w:p w14:paraId="2DD46AF8" w14:textId="2D989124" w:rsidR="00D51F11" w:rsidRPr="003738A8" w:rsidRDefault="00D51F11" w:rsidP="00D51F11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集成测试均已测试完成；</w:t>
      </w:r>
    </w:p>
    <w:p w14:paraId="6EEF71E1" w14:textId="0DED1592" w:rsidR="00AE5421" w:rsidRPr="003738A8" w:rsidRDefault="003D1D14" w:rsidP="0070153E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系统测试均已</w:t>
      </w:r>
      <w:r w:rsidR="00AE5421" w:rsidRPr="003738A8">
        <w:rPr>
          <w:rFonts w:ascii="Times New Roman" w:hAnsi="Times New Roman"/>
          <w:sz w:val="21"/>
          <w:szCs w:val="21"/>
          <w:lang w:eastAsia="zh-CN"/>
        </w:rPr>
        <w:t>测试完成</w:t>
      </w:r>
      <w:r w:rsidR="00623C5F" w:rsidRPr="003738A8">
        <w:rPr>
          <w:rFonts w:ascii="Times New Roman" w:hAnsi="Times New Roman"/>
          <w:sz w:val="21"/>
          <w:szCs w:val="21"/>
          <w:lang w:eastAsia="zh-CN"/>
        </w:rPr>
        <w:t>。</w:t>
      </w:r>
    </w:p>
    <w:p w14:paraId="7630EE48" w14:textId="3F76342E" w:rsidR="00F638B0" w:rsidRPr="003738A8" w:rsidRDefault="00E62A12" w:rsidP="00F638B0">
      <w:pPr>
        <w:pStyle w:val="20"/>
        <w:spacing w:before="0" w:after="0"/>
        <w:rPr>
          <w:rFonts w:ascii="Times New Roman" w:hAnsi="Times New Roman"/>
          <w:lang w:eastAsia="zh-CN"/>
        </w:rPr>
      </w:pPr>
      <w:bookmarkStart w:id="90" w:name="_Toc152061662"/>
      <w:bookmarkStart w:id="91" w:name="_Toc152150963"/>
      <w:bookmarkStart w:id="92" w:name="_Toc15059497"/>
      <w:bookmarkStart w:id="93" w:name="_Toc15919244"/>
      <w:bookmarkStart w:id="94" w:name="_Toc107219061"/>
      <w:bookmarkStart w:id="95" w:name="_Toc215240902"/>
      <w:r w:rsidRPr="003738A8">
        <w:rPr>
          <w:rFonts w:ascii="Times New Roman" w:hAnsi="Times New Roman"/>
        </w:rPr>
        <w:t>测试</w:t>
      </w:r>
      <w:bookmarkEnd w:id="90"/>
      <w:bookmarkEnd w:id="91"/>
      <w:r w:rsidR="0093379E" w:rsidRPr="003738A8">
        <w:rPr>
          <w:rFonts w:ascii="Times New Roman" w:hAnsi="Times New Roman"/>
          <w:lang w:eastAsia="zh-CN"/>
        </w:rPr>
        <w:t>分布图</w:t>
      </w:r>
      <w:bookmarkEnd w:id="92"/>
      <w:bookmarkEnd w:id="93"/>
      <w:bookmarkEnd w:id="94"/>
      <w:bookmarkEnd w:id="95"/>
    </w:p>
    <w:p w14:paraId="2E121C0A" w14:textId="6360AF24" w:rsidR="009F1DF4" w:rsidRPr="003738A8" w:rsidRDefault="009F1DF4" w:rsidP="009F1DF4">
      <w:pPr>
        <w:rPr>
          <w:rFonts w:ascii="Times New Roman" w:hAnsi="Times New Roman"/>
          <w:lang w:eastAsia="zh-CN"/>
        </w:rPr>
      </w:pPr>
    </w:p>
    <w:p w14:paraId="2FC7AAF9" w14:textId="47C851A2" w:rsidR="00195D2E" w:rsidRPr="003738A8" w:rsidRDefault="00D56858" w:rsidP="0094171E">
      <w:pPr>
        <w:jc w:val="center"/>
        <w:rPr>
          <w:rFonts w:ascii="Times New Roman" w:hAnsi="Times New Roman"/>
          <w:lang w:eastAsia="zh-CN"/>
        </w:rPr>
      </w:pPr>
      <w:r w:rsidRPr="003738A8">
        <w:rPr>
          <w:rFonts w:ascii="Times New Roman" w:hAnsi="Times New Roman"/>
          <w:noProof/>
        </w:rPr>
        <w:lastRenderedPageBreak/>
        <w:t xml:space="preserve"> </w:t>
      </w:r>
    </w:p>
    <w:p w14:paraId="244FC548" w14:textId="31D42836" w:rsidR="00623C5F" w:rsidRPr="003738A8" w:rsidRDefault="0063597A" w:rsidP="0094171E">
      <w:pPr>
        <w:jc w:val="center"/>
        <w:rPr>
          <w:rFonts w:ascii="Times New Roman" w:hAnsi="Times New Roman"/>
          <w:lang w:eastAsia="zh-CN"/>
        </w:rPr>
      </w:pPr>
      <w:r>
        <w:rPr>
          <w:noProof/>
        </w:rPr>
        <w:drawing>
          <wp:inline distT="0" distB="0" distL="0" distR="0" wp14:anchorId="33175D49" wp14:editId="484426EA">
            <wp:extent cx="6026150" cy="3370580"/>
            <wp:effectExtent l="0" t="0" r="0" b="1270"/>
            <wp:docPr id="134041452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14524" name="图片 1" descr="图表, 折线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858" w:rsidRPr="003738A8">
        <w:rPr>
          <w:rFonts w:ascii="Times New Roman" w:hAnsi="Times New Roman"/>
          <w:noProof/>
        </w:rPr>
        <w:t xml:space="preserve"> </w:t>
      </w:r>
    </w:p>
    <w:p w14:paraId="66D760A5" w14:textId="4D54E49D" w:rsidR="0094171E" w:rsidRPr="003738A8" w:rsidRDefault="0094171E" w:rsidP="0094171E">
      <w:pPr>
        <w:jc w:val="center"/>
        <w:rPr>
          <w:rFonts w:ascii="Times New Roman" w:hAnsi="Times New Roman"/>
          <w:noProof/>
        </w:rPr>
      </w:pPr>
    </w:p>
    <w:p w14:paraId="5B86BF3B" w14:textId="6BB1A440" w:rsidR="003E4616" w:rsidRPr="003738A8" w:rsidRDefault="00530A99" w:rsidP="0094171E">
      <w:pPr>
        <w:jc w:val="center"/>
        <w:rPr>
          <w:rFonts w:ascii="Times New Roman" w:hAnsi="Times New Roman"/>
          <w:lang w:eastAsia="zh-CN"/>
        </w:rPr>
      </w:pPr>
      <w:r>
        <w:rPr>
          <w:noProof/>
        </w:rPr>
        <w:drawing>
          <wp:inline distT="0" distB="0" distL="0" distR="0" wp14:anchorId="18F71E31" wp14:editId="5F12D1D8">
            <wp:extent cx="6026150" cy="3543935"/>
            <wp:effectExtent l="0" t="0" r="0" b="0"/>
            <wp:docPr id="1527667845" name="图片 1" descr="图表, 折线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67845" name="图片 1" descr="图表, 折线图, 直方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46FA" w14:textId="77777777" w:rsidR="00756E6E" w:rsidRPr="003738A8" w:rsidRDefault="00756E6E" w:rsidP="0094171E">
      <w:pPr>
        <w:jc w:val="center"/>
        <w:rPr>
          <w:rFonts w:ascii="Times New Roman" w:hAnsi="Times New Roman"/>
          <w:lang w:eastAsia="zh-CN"/>
        </w:rPr>
      </w:pPr>
    </w:p>
    <w:p w14:paraId="5B04BF55" w14:textId="600DEEDF" w:rsidR="00756E6E" w:rsidRPr="003738A8" w:rsidRDefault="00E4129E" w:rsidP="0094171E">
      <w:pPr>
        <w:jc w:val="center"/>
        <w:rPr>
          <w:rFonts w:ascii="Times New Roman" w:hAnsi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1191BC94" wp14:editId="40170E65">
            <wp:extent cx="6026150" cy="3293110"/>
            <wp:effectExtent l="0" t="0" r="0" b="2540"/>
            <wp:docPr id="80076371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63717" name="图片 1" descr="图表, 折线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1B85" w14:textId="02E59B9D" w:rsidR="00E62A12" w:rsidRPr="003738A8" w:rsidRDefault="00D56858" w:rsidP="00FC73D1">
      <w:pPr>
        <w:spacing w:before="100" w:beforeAutospacing="1" w:line="360" w:lineRule="auto"/>
        <w:rPr>
          <w:rFonts w:ascii="Times New Roman" w:hAnsi="Times New Roman"/>
          <w:lang w:eastAsia="zh-CN"/>
        </w:rPr>
      </w:pPr>
      <w:r w:rsidRPr="003738A8">
        <w:rPr>
          <w:rFonts w:ascii="Times New Roman" w:hAnsi="Times New Roman"/>
          <w:noProof/>
          <w:lang w:eastAsia="zh-CN"/>
        </w:rPr>
        <w:t xml:space="preserve"> </w:t>
      </w:r>
      <w:bookmarkStart w:id="96" w:name="_Toc152061663"/>
      <w:bookmarkStart w:id="97" w:name="_Toc152150964"/>
      <w:bookmarkStart w:id="98" w:name="_Toc15059498"/>
      <w:bookmarkStart w:id="99" w:name="_Toc15919245"/>
      <w:bookmarkStart w:id="100" w:name="_Toc107219062"/>
      <w:r w:rsidR="00E62A12" w:rsidRPr="003738A8">
        <w:rPr>
          <w:rFonts w:ascii="Times New Roman" w:hAnsi="Times New Roman"/>
          <w:lang w:eastAsia="zh-CN"/>
        </w:rPr>
        <w:t>缺陷统计分析</w:t>
      </w:r>
      <w:bookmarkEnd w:id="96"/>
      <w:bookmarkEnd w:id="97"/>
      <w:bookmarkEnd w:id="98"/>
      <w:bookmarkEnd w:id="99"/>
      <w:bookmarkEnd w:id="100"/>
    </w:p>
    <w:p w14:paraId="19D51CAC" w14:textId="763CE3FA" w:rsidR="00544F0B" w:rsidRPr="003738A8" w:rsidRDefault="00A702CD" w:rsidP="00A0318D">
      <w:pPr>
        <w:spacing w:line="360" w:lineRule="auto"/>
        <w:rPr>
          <w:rFonts w:ascii="Times New Roman" w:hAnsi="Times New Roman"/>
          <w:sz w:val="22"/>
          <w:szCs w:val="22"/>
          <w:lang w:eastAsia="zh-CN"/>
        </w:rPr>
      </w:pPr>
      <w:r w:rsidRPr="003738A8">
        <w:rPr>
          <w:rFonts w:ascii="Times New Roman" w:hAnsi="Times New Roman"/>
          <w:b/>
          <w:sz w:val="21"/>
          <w:szCs w:val="21"/>
          <w:lang w:val="en-US" w:eastAsia="zh-CN"/>
        </w:rPr>
        <w:t>RCN3</w:t>
      </w:r>
      <w:r w:rsidR="00A0318D" w:rsidRPr="003738A8">
        <w:rPr>
          <w:rFonts w:ascii="Times New Roman" w:hAnsi="Times New Roman"/>
          <w:sz w:val="22"/>
          <w:szCs w:val="22"/>
          <w:lang w:eastAsia="zh-CN"/>
        </w:rPr>
        <w:t>缺陷</w:t>
      </w:r>
      <w:r w:rsidR="00E7314B" w:rsidRPr="003738A8">
        <w:rPr>
          <w:rFonts w:ascii="Times New Roman" w:hAnsi="Times New Roman"/>
          <w:sz w:val="22"/>
          <w:szCs w:val="22"/>
          <w:lang w:eastAsia="zh-CN"/>
        </w:rPr>
        <w:t>统计</w:t>
      </w:r>
      <w:r w:rsidR="00A0318D" w:rsidRPr="003738A8">
        <w:rPr>
          <w:rFonts w:ascii="Times New Roman" w:hAnsi="Times New Roman"/>
          <w:sz w:val="22"/>
          <w:szCs w:val="22"/>
          <w:lang w:eastAsia="zh-CN"/>
        </w:rPr>
        <w:t>分析：</w:t>
      </w:r>
    </w:p>
    <w:tbl>
      <w:tblPr>
        <w:tblW w:w="97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387"/>
        <w:gridCol w:w="1306"/>
        <w:gridCol w:w="1418"/>
        <w:gridCol w:w="1275"/>
        <w:gridCol w:w="1418"/>
        <w:gridCol w:w="1376"/>
      </w:tblGrid>
      <w:tr w:rsidR="00211287" w:rsidRPr="003738A8" w14:paraId="3000E80F" w14:textId="77777777" w:rsidTr="00ED0735">
        <w:trPr>
          <w:trHeight w:val="399"/>
          <w:jc w:val="center"/>
        </w:trPr>
        <w:tc>
          <w:tcPr>
            <w:tcW w:w="2913" w:type="dxa"/>
            <w:gridSpan w:val="2"/>
            <w:shd w:val="clear" w:color="000000" w:fill="D0CECE"/>
            <w:noWrap/>
            <w:vAlign w:val="center"/>
            <w:hideMark/>
          </w:tcPr>
          <w:p w14:paraId="5C5604CB" w14:textId="524BB5CB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4B2A68" wp14:editId="7E2CD5C2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-5080</wp:posOffset>
                      </wp:positionV>
                      <wp:extent cx="1836420" cy="358140"/>
                      <wp:effectExtent l="0" t="0" r="30480" b="22860"/>
                      <wp:wrapNone/>
                      <wp:docPr id="9" name="直接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3581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DCD2BF" id="直接连接符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-.4pt" to="141.7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 xml:space="preserve">　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 xml:space="preserve">                    Bug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级别</w:t>
            </w:r>
          </w:p>
          <w:p w14:paraId="6B02D18F" w14:textId="77777777" w:rsidR="00C20D64" w:rsidRPr="003738A8" w:rsidRDefault="00C20D64" w:rsidP="00ED0735">
            <w:pPr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总数</w:t>
            </w:r>
          </w:p>
        </w:tc>
        <w:tc>
          <w:tcPr>
            <w:tcW w:w="1306" w:type="dxa"/>
            <w:shd w:val="clear" w:color="000000" w:fill="D0CECE"/>
            <w:vAlign w:val="center"/>
          </w:tcPr>
          <w:p w14:paraId="662E57C7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一级</w:t>
            </w:r>
          </w:p>
        </w:tc>
        <w:tc>
          <w:tcPr>
            <w:tcW w:w="1418" w:type="dxa"/>
            <w:shd w:val="clear" w:color="000000" w:fill="D0CECE"/>
            <w:noWrap/>
            <w:vAlign w:val="center"/>
            <w:hideMark/>
          </w:tcPr>
          <w:p w14:paraId="1AEA5ED0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二级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Bug</w:t>
            </w:r>
          </w:p>
        </w:tc>
        <w:tc>
          <w:tcPr>
            <w:tcW w:w="1275" w:type="dxa"/>
            <w:shd w:val="clear" w:color="000000" w:fill="D0CECE"/>
            <w:noWrap/>
            <w:vAlign w:val="center"/>
            <w:hideMark/>
          </w:tcPr>
          <w:p w14:paraId="2C440C28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三级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Bug</w:t>
            </w:r>
          </w:p>
        </w:tc>
        <w:tc>
          <w:tcPr>
            <w:tcW w:w="1418" w:type="dxa"/>
            <w:shd w:val="clear" w:color="000000" w:fill="D0CECE"/>
            <w:noWrap/>
            <w:vAlign w:val="center"/>
            <w:hideMark/>
          </w:tcPr>
          <w:p w14:paraId="49933605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四级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Bug</w:t>
            </w:r>
          </w:p>
        </w:tc>
        <w:tc>
          <w:tcPr>
            <w:tcW w:w="1376" w:type="dxa"/>
            <w:shd w:val="clear" w:color="000000" w:fill="D0CECE"/>
            <w:vAlign w:val="center"/>
          </w:tcPr>
          <w:p w14:paraId="2F8C2F57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五级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Bug</w:t>
            </w:r>
          </w:p>
        </w:tc>
      </w:tr>
      <w:tr w:rsidR="00211287" w:rsidRPr="003738A8" w14:paraId="01186CB9" w14:textId="77777777" w:rsidTr="00ED0735">
        <w:trPr>
          <w:trHeight w:val="399"/>
          <w:jc w:val="center"/>
        </w:trPr>
        <w:tc>
          <w:tcPr>
            <w:tcW w:w="1526" w:type="dxa"/>
            <w:shd w:val="clear" w:color="000000" w:fill="D0CECE"/>
            <w:noWrap/>
            <w:vAlign w:val="center"/>
            <w:hideMark/>
          </w:tcPr>
          <w:p w14:paraId="2DD35DEB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Bug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总数</w:t>
            </w:r>
          </w:p>
        </w:tc>
        <w:tc>
          <w:tcPr>
            <w:tcW w:w="1387" w:type="dxa"/>
            <w:vAlign w:val="center"/>
            <w:hideMark/>
          </w:tcPr>
          <w:p w14:paraId="20C6CB60" w14:textId="77D04EC4" w:rsidR="00C20D64" w:rsidRPr="003738A8" w:rsidRDefault="00542490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306" w:type="dxa"/>
            <w:vAlign w:val="center"/>
          </w:tcPr>
          <w:p w14:paraId="0574F4E6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418" w:type="dxa"/>
            <w:vAlign w:val="center"/>
            <w:hideMark/>
          </w:tcPr>
          <w:p w14:paraId="72E3D8EB" w14:textId="6856E2E1" w:rsidR="00C20D64" w:rsidRPr="003738A8" w:rsidRDefault="00542490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75" w:type="dxa"/>
            <w:vAlign w:val="center"/>
            <w:hideMark/>
          </w:tcPr>
          <w:p w14:paraId="2A05A682" w14:textId="72E91F14" w:rsidR="00C20D64" w:rsidRPr="003738A8" w:rsidRDefault="00542490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18" w:type="dxa"/>
            <w:vAlign w:val="center"/>
            <w:hideMark/>
          </w:tcPr>
          <w:p w14:paraId="35D19BE0" w14:textId="33D8DDD6" w:rsidR="00C20D64" w:rsidRPr="003738A8" w:rsidRDefault="00542490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76" w:type="dxa"/>
            <w:vAlign w:val="center"/>
          </w:tcPr>
          <w:p w14:paraId="4555A143" w14:textId="3B5579D9" w:rsidR="00C20D64" w:rsidRPr="003738A8" w:rsidRDefault="00542490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1</w:t>
            </w:r>
          </w:p>
        </w:tc>
      </w:tr>
      <w:tr w:rsidR="00211287" w:rsidRPr="003738A8" w14:paraId="1FE0790C" w14:textId="77777777" w:rsidTr="00ED0735">
        <w:trPr>
          <w:trHeight w:val="399"/>
          <w:jc w:val="center"/>
        </w:trPr>
        <w:tc>
          <w:tcPr>
            <w:tcW w:w="1526" w:type="dxa"/>
            <w:shd w:val="clear" w:color="000000" w:fill="D0CECE"/>
            <w:noWrap/>
            <w:vAlign w:val="center"/>
            <w:hideMark/>
          </w:tcPr>
          <w:p w14:paraId="210F9F78" w14:textId="77777777" w:rsidR="002C617F" w:rsidRPr="003738A8" w:rsidRDefault="002C617F" w:rsidP="002C617F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已解决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Bug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数</w:t>
            </w:r>
          </w:p>
        </w:tc>
        <w:tc>
          <w:tcPr>
            <w:tcW w:w="1387" w:type="dxa"/>
            <w:vAlign w:val="center"/>
            <w:hideMark/>
          </w:tcPr>
          <w:p w14:paraId="6F658327" w14:textId="2AB50CDB" w:rsidR="002C617F" w:rsidRPr="003738A8" w:rsidRDefault="00542490" w:rsidP="002C617F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306" w:type="dxa"/>
            <w:vAlign w:val="center"/>
          </w:tcPr>
          <w:p w14:paraId="24655C3A" w14:textId="77777777" w:rsidR="002C617F" w:rsidRPr="003738A8" w:rsidRDefault="002C617F" w:rsidP="002C617F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418" w:type="dxa"/>
            <w:vAlign w:val="center"/>
            <w:hideMark/>
          </w:tcPr>
          <w:p w14:paraId="5F8FF243" w14:textId="173CF50E" w:rsidR="002C617F" w:rsidRPr="003738A8" w:rsidRDefault="00542490" w:rsidP="002C617F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75" w:type="dxa"/>
            <w:vAlign w:val="center"/>
            <w:hideMark/>
          </w:tcPr>
          <w:p w14:paraId="304DE256" w14:textId="449B1404" w:rsidR="002C617F" w:rsidRPr="003738A8" w:rsidRDefault="00542490" w:rsidP="002C617F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18" w:type="dxa"/>
            <w:vAlign w:val="center"/>
            <w:hideMark/>
          </w:tcPr>
          <w:p w14:paraId="36F0C998" w14:textId="561328D7" w:rsidR="002C617F" w:rsidRPr="003738A8" w:rsidRDefault="00542490" w:rsidP="002C617F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76" w:type="dxa"/>
            <w:vAlign w:val="center"/>
          </w:tcPr>
          <w:p w14:paraId="4E72A994" w14:textId="2C185567" w:rsidR="002C617F" w:rsidRPr="003738A8" w:rsidRDefault="00542490" w:rsidP="002C617F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1</w:t>
            </w:r>
          </w:p>
        </w:tc>
      </w:tr>
      <w:tr w:rsidR="00211287" w:rsidRPr="003738A8" w14:paraId="64092796" w14:textId="77777777" w:rsidTr="00ED0735">
        <w:trPr>
          <w:trHeight w:val="399"/>
          <w:jc w:val="center"/>
        </w:trPr>
        <w:tc>
          <w:tcPr>
            <w:tcW w:w="1526" w:type="dxa"/>
            <w:shd w:val="clear" w:color="000000" w:fill="D0CECE"/>
            <w:noWrap/>
            <w:vAlign w:val="center"/>
            <w:hideMark/>
          </w:tcPr>
          <w:p w14:paraId="01907284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遗留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Bug</w:t>
            </w: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数</w:t>
            </w:r>
          </w:p>
        </w:tc>
        <w:tc>
          <w:tcPr>
            <w:tcW w:w="1387" w:type="dxa"/>
            <w:vAlign w:val="center"/>
            <w:hideMark/>
          </w:tcPr>
          <w:p w14:paraId="1D85EB6D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06" w:type="dxa"/>
            <w:vAlign w:val="center"/>
          </w:tcPr>
          <w:p w14:paraId="35A5744A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418" w:type="dxa"/>
            <w:vAlign w:val="center"/>
            <w:hideMark/>
          </w:tcPr>
          <w:p w14:paraId="276B08FF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275" w:type="dxa"/>
            <w:vAlign w:val="center"/>
            <w:hideMark/>
          </w:tcPr>
          <w:p w14:paraId="5044F328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418" w:type="dxa"/>
            <w:vAlign w:val="center"/>
            <w:hideMark/>
          </w:tcPr>
          <w:p w14:paraId="00311B2E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76" w:type="dxa"/>
            <w:vAlign w:val="center"/>
          </w:tcPr>
          <w:p w14:paraId="76EC586C" w14:textId="77777777" w:rsidR="00C20D64" w:rsidRPr="003738A8" w:rsidRDefault="00C20D6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0</w:t>
            </w:r>
          </w:p>
        </w:tc>
      </w:tr>
      <w:tr w:rsidR="00211287" w:rsidRPr="003738A8" w14:paraId="1E8E471F" w14:textId="77777777" w:rsidTr="00ED0735">
        <w:trPr>
          <w:trHeight w:val="399"/>
          <w:jc w:val="center"/>
        </w:trPr>
        <w:tc>
          <w:tcPr>
            <w:tcW w:w="1526" w:type="dxa"/>
            <w:shd w:val="clear" w:color="000000" w:fill="D0CECE"/>
            <w:noWrap/>
            <w:vAlign w:val="center"/>
            <w:hideMark/>
          </w:tcPr>
          <w:p w14:paraId="4E409390" w14:textId="77777777" w:rsidR="007F6234" w:rsidRPr="003738A8" w:rsidRDefault="007F6234" w:rsidP="00ED0735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用例总数</w:t>
            </w:r>
          </w:p>
        </w:tc>
        <w:tc>
          <w:tcPr>
            <w:tcW w:w="8180" w:type="dxa"/>
            <w:gridSpan w:val="6"/>
            <w:vAlign w:val="center"/>
            <w:hideMark/>
          </w:tcPr>
          <w:p w14:paraId="6AA03140" w14:textId="398255E2" w:rsidR="007F6234" w:rsidRPr="003738A8" w:rsidRDefault="005452A3" w:rsidP="007F6234">
            <w:pPr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8</w:t>
            </w:r>
            <w:r w:rsidR="00A533B2"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3</w:t>
            </w:r>
            <w:r w:rsidR="00954AF2">
              <w:rPr>
                <w:rFonts w:ascii="Times New Roman" w:hAnsi="Times New Roman" w:hint="eastAsia"/>
                <w:sz w:val="21"/>
                <w:szCs w:val="21"/>
                <w:lang w:val="en-US" w:eastAsia="zh-CN"/>
              </w:rPr>
              <w:t>9</w:t>
            </w:r>
          </w:p>
        </w:tc>
      </w:tr>
    </w:tbl>
    <w:p w14:paraId="0D99CC05" w14:textId="77777777" w:rsidR="00803B8B" w:rsidRPr="003738A8" w:rsidRDefault="00803B8B" w:rsidP="00C5169D">
      <w:pPr>
        <w:rPr>
          <w:rFonts w:ascii="Times New Roman" w:hAnsi="Times New Roman"/>
          <w:noProof/>
          <w:lang w:val="en-US" w:eastAsia="zh-CN"/>
        </w:rPr>
      </w:pPr>
    </w:p>
    <w:p w14:paraId="6034A52B" w14:textId="6972F05D" w:rsidR="00635CBE" w:rsidRPr="003738A8" w:rsidRDefault="0048345A" w:rsidP="009C4F39">
      <w:pPr>
        <w:jc w:val="center"/>
        <w:rPr>
          <w:rFonts w:ascii="Times New Roman" w:hAnsi="Times New Roman"/>
          <w:noProof/>
          <w:lang w:val="en-US" w:eastAsia="zh-CN"/>
        </w:rPr>
      </w:pPr>
      <w:r>
        <w:rPr>
          <w:noProof/>
        </w:rPr>
        <w:drawing>
          <wp:inline distT="0" distB="0" distL="0" distR="0" wp14:anchorId="797C1233" wp14:editId="632A9D1A">
            <wp:extent cx="5243439" cy="2869809"/>
            <wp:effectExtent l="0" t="0" r="14605" b="6985"/>
            <wp:docPr id="148023450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96541233-D86E-443C-8464-BC7A21518E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EB15C27" w14:textId="77777777" w:rsidR="00F42812" w:rsidRPr="003738A8" w:rsidRDefault="00F42812" w:rsidP="009C4F39">
      <w:pPr>
        <w:spacing w:before="100" w:beforeAutospacing="1" w:after="100" w:afterAutospacing="1" w:line="360" w:lineRule="auto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lastRenderedPageBreak/>
        <w:t>Bug</w:t>
      </w:r>
      <w:r w:rsidRPr="003738A8">
        <w:rPr>
          <w:rFonts w:ascii="Times New Roman" w:hAnsi="Times New Roman"/>
          <w:sz w:val="21"/>
          <w:szCs w:val="21"/>
          <w:lang w:eastAsia="zh-CN"/>
        </w:rPr>
        <w:t>明细请见《</w:t>
      </w:r>
      <w:r w:rsidRPr="003738A8">
        <w:rPr>
          <w:rFonts w:ascii="Times New Roman" w:hAnsi="Times New Roman"/>
          <w:sz w:val="21"/>
          <w:szCs w:val="21"/>
          <w:lang w:eastAsia="zh-CN"/>
        </w:rPr>
        <w:t>Bug</w:t>
      </w:r>
      <w:r w:rsidR="00A232C5" w:rsidRPr="003738A8">
        <w:rPr>
          <w:rFonts w:ascii="Times New Roman" w:hAnsi="Times New Roman"/>
          <w:sz w:val="21"/>
          <w:szCs w:val="21"/>
          <w:lang w:eastAsia="zh-CN"/>
        </w:rPr>
        <w:t>管理及回归测试</w:t>
      </w:r>
      <w:r w:rsidRPr="003738A8">
        <w:rPr>
          <w:rFonts w:ascii="Times New Roman" w:hAnsi="Times New Roman"/>
          <w:sz w:val="21"/>
          <w:szCs w:val="21"/>
          <w:lang w:eastAsia="zh-CN"/>
        </w:rPr>
        <w:t>》</w:t>
      </w:r>
    </w:p>
    <w:p w14:paraId="552935D5" w14:textId="796FA72B" w:rsidR="00E62A12" w:rsidRPr="003738A8" w:rsidRDefault="00E62A12" w:rsidP="00B32E3A">
      <w:pPr>
        <w:pStyle w:val="20"/>
        <w:spacing w:before="0" w:after="0"/>
        <w:rPr>
          <w:rFonts w:ascii="Times New Roman" w:hAnsi="Times New Roman"/>
        </w:rPr>
      </w:pPr>
      <w:bookmarkStart w:id="101" w:name="_Toc152061670"/>
      <w:bookmarkStart w:id="102" w:name="_Toc152150971"/>
      <w:bookmarkStart w:id="103" w:name="_Toc15059499"/>
      <w:bookmarkStart w:id="104" w:name="_Toc15919246"/>
      <w:bookmarkStart w:id="105" w:name="_Toc107219063"/>
      <w:bookmarkStart w:id="106" w:name="_Toc215240903"/>
      <w:r w:rsidRPr="003738A8">
        <w:rPr>
          <w:rFonts w:ascii="Times New Roman" w:hAnsi="Times New Roman"/>
        </w:rPr>
        <w:t>残留缺陷汇总</w:t>
      </w:r>
      <w:bookmarkEnd w:id="101"/>
      <w:bookmarkEnd w:id="102"/>
      <w:bookmarkEnd w:id="103"/>
      <w:bookmarkEnd w:id="104"/>
      <w:bookmarkEnd w:id="105"/>
      <w:bookmarkEnd w:id="106"/>
    </w:p>
    <w:p w14:paraId="4B6D0D50" w14:textId="344211F3" w:rsidR="00881E51" w:rsidRPr="003738A8" w:rsidRDefault="00881E51" w:rsidP="00C346FE">
      <w:pPr>
        <w:spacing w:beforeLines="50" w:before="120" w:line="360" w:lineRule="auto"/>
        <w:ind w:firstLine="567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均无残留缺陷。</w:t>
      </w:r>
    </w:p>
    <w:p w14:paraId="7F81C875" w14:textId="771FCA93" w:rsidR="00A10BB6" w:rsidRPr="003738A8" w:rsidRDefault="00E62A12" w:rsidP="00E91418">
      <w:pPr>
        <w:pStyle w:val="10"/>
        <w:spacing w:before="100" w:beforeAutospacing="1" w:after="100" w:afterAutospacing="1" w:line="360" w:lineRule="auto"/>
        <w:ind w:left="0" w:firstLine="0"/>
        <w:rPr>
          <w:rFonts w:ascii="Times New Roman" w:hAnsi="Times New Roman"/>
          <w:bCs/>
        </w:rPr>
      </w:pPr>
      <w:bookmarkStart w:id="107" w:name="_Toc152061673"/>
      <w:bookmarkStart w:id="108" w:name="_Toc152150974"/>
      <w:bookmarkStart w:id="109" w:name="_Toc15059501"/>
      <w:bookmarkStart w:id="110" w:name="_Toc15919248"/>
      <w:bookmarkStart w:id="111" w:name="_Toc107219064"/>
      <w:bookmarkStart w:id="112" w:name="_Toc215240904"/>
      <w:r w:rsidRPr="003738A8">
        <w:rPr>
          <w:rFonts w:ascii="Times New Roman" w:hAnsi="Times New Roman"/>
          <w:bCs/>
          <w:lang w:eastAsia="zh-CN"/>
        </w:rPr>
        <w:t>测试结论与建议</w:t>
      </w:r>
      <w:bookmarkEnd w:id="107"/>
      <w:bookmarkEnd w:id="108"/>
      <w:bookmarkEnd w:id="109"/>
      <w:bookmarkEnd w:id="110"/>
      <w:bookmarkEnd w:id="111"/>
      <w:bookmarkEnd w:id="112"/>
    </w:p>
    <w:p w14:paraId="30F42219" w14:textId="3B3CA498" w:rsidR="005D5072" w:rsidRPr="003738A8" w:rsidRDefault="003D55FD" w:rsidP="005D5072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bookmarkStart w:id="113" w:name="_Toc22462216"/>
      <w:bookmarkStart w:id="114" w:name="_Toc152061676"/>
      <w:bookmarkStart w:id="115" w:name="_Toc152150977"/>
      <w:bookmarkStart w:id="116" w:name="_Toc15059503"/>
      <w:bookmarkStart w:id="117" w:name="_Toc15919250"/>
      <w:r w:rsidRPr="6E7B1EB7">
        <w:rPr>
          <w:rFonts w:ascii="Times New Roman" w:hAnsi="Times New Roman"/>
          <w:sz w:val="21"/>
          <w:szCs w:val="21"/>
          <w:lang w:eastAsia="zh-CN"/>
        </w:rPr>
        <w:t>经测试，该软件包含的所有功能在测试环境下运行基本正常，产品需求、产品性能、现成软件、产品</w:t>
      </w:r>
      <w:r w:rsidRPr="6E7B1EB7">
        <w:rPr>
          <w:rFonts w:ascii="Times New Roman" w:hAnsi="Times New Roman"/>
          <w:sz w:val="21"/>
          <w:szCs w:val="21"/>
          <w:lang w:eastAsia="zh-CN"/>
        </w:rPr>
        <w:t>(</w:t>
      </w:r>
      <w:r w:rsidRPr="6E7B1EB7">
        <w:rPr>
          <w:rFonts w:ascii="Times New Roman" w:hAnsi="Times New Roman"/>
          <w:sz w:val="21"/>
          <w:szCs w:val="21"/>
          <w:lang w:eastAsia="zh-CN"/>
        </w:rPr>
        <w:t>维护性、安全性、</w:t>
      </w:r>
      <w:r w:rsidR="002B48BA" w:rsidRPr="6E7B1EB7">
        <w:rPr>
          <w:rFonts w:ascii="Times New Roman" w:hAnsi="Times New Roman"/>
          <w:sz w:val="21"/>
          <w:szCs w:val="21"/>
          <w:lang w:eastAsia="zh-CN"/>
        </w:rPr>
        <w:t>可用</w:t>
      </w:r>
      <w:r w:rsidRPr="6E7B1EB7">
        <w:rPr>
          <w:rFonts w:ascii="Times New Roman" w:hAnsi="Times New Roman"/>
          <w:sz w:val="21"/>
          <w:szCs w:val="21"/>
          <w:lang w:eastAsia="zh-CN"/>
        </w:rPr>
        <w:t>性、</w:t>
      </w:r>
      <w:r w:rsidR="002B48BA" w:rsidRPr="6E7B1EB7">
        <w:rPr>
          <w:rFonts w:ascii="Times New Roman" w:hAnsi="Times New Roman"/>
          <w:sz w:val="21"/>
          <w:szCs w:val="21"/>
          <w:lang w:eastAsia="zh-CN"/>
        </w:rPr>
        <w:t>可靠</w:t>
      </w:r>
      <w:r w:rsidRPr="6E7B1EB7">
        <w:rPr>
          <w:rFonts w:ascii="Times New Roman" w:hAnsi="Times New Roman"/>
          <w:sz w:val="21"/>
          <w:szCs w:val="21"/>
          <w:lang w:eastAsia="zh-CN"/>
        </w:rPr>
        <w:t>性</w:t>
      </w:r>
      <w:r w:rsidRPr="6E7B1EB7">
        <w:rPr>
          <w:rFonts w:ascii="Times New Roman" w:hAnsi="Times New Roman"/>
          <w:sz w:val="21"/>
          <w:szCs w:val="21"/>
          <w:lang w:eastAsia="zh-CN"/>
        </w:rPr>
        <w:t>)</w:t>
      </w:r>
      <w:r w:rsidRPr="6E7B1EB7">
        <w:rPr>
          <w:rFonts w:ascii="Times New Roman" w:hAnsi="Times New Roman"/>
          <w:sz w:val="21"/>
          <w:szCs w:val="21"/>
          <w:lang w:eastAsia="zh-CN"/>
        </w:rPr>
        <w:t>均已满足，</w:t>
      </w:r>
      <w:commentRangeStart w:id="118"/>
      <w:commentRangeStart w:id="119"/>
      <w:r w:rsidRPr="6E7B1EB7">
        <w:rPr>
          <w:rFonts w:ascii="Times New Roman" w:hAnsi="Times New Roman"/>
          <w:sz w:val="21"/>
          <w:szCs w:val="21"/>
          <w:lang w:eastAsia="zh-CN"/>
        </w:rPr>
        <w:t>在总共</w:t>
      </w:r>
      <w:r w:rsidR="005452A3" w:rsidRPr="6E7B1EB7">
        <w:rPr>
          <w:rFonts w:ascii="Times New Roman" w:hAnsi="Times New Roman"/>
          <w:sz w:val="21"/>
          <w:szCs w:val="21"/>
          <w:lang w:eastAsia="zh-CN"/>
        </w:rPr>
        <w:t>8</w:t>
      </w:r>
      <w:r w:rsidR="08AEDDDA" w:rsidRPr="6E7B1EB7">
        <w:rPr>
          <w:rFonts w:ascii="Times New Roman" w:hAnsi="Times New Roman"/>
          <w:sz w:val="21"/>
          <w:szCs w:val="21"/>
          <w:lang w:eastAsia="zh-CN"/>
        </w:rPr>
        <w:t>3</w:t>
      </w:r>
      <w:r w:rsidR="00BB351D">
        <w:rPr>
          <w:rFonts w:ascii="Times New Roman" w:hAnsi="Times New Roman" w:hint="eastAsia"/>
          <w:sz w:val="21"/>
          <w:szCs w:val="21"/>
          <w:lang w:eastAsia="zh-CN"/>
        </w:rPr>
        <w:t>9</w:t>
      </w:r>
      <w:r w:rsidRPr="6E7B1EB7">
        <w:rPr>
          <w:rFonts w:ascii="Times New Roman" w:hAnsi="Times New Roman"/>
          <w:sz w:val="21"/>
          <w:szCs w:val="21"/>
          <w:lang w:eastAsia="zh-CN"/>
        </w:rPr>
        <w:t>例中，通过</w:t>
      </w:r>
      <w:r w:rsidR="005452A3" w:rsidRPr="6E7B1EB7">
        <w:rPr>
          <w:rFonts w:ascii="Times New Roman" w:hAnsi="Times New Roman"/>
          <w:sz w:val="21"/>
          <w:szCs w:val="21"/>
          <w:lang w:eastAsia="zh-CN"/>
        </w:rPr>
        <w:t>8</w:t>
      </w:r>
      <w:r w:rsidR="7721A3E1" w:rsidRPr="6E7B1EB7">
        <w:rPr>
          <w:rFonts w:ascii="Times New Roman" w:hAnsi="Times New Roman"/>
          <w:sz w:val="21"/>
          <w:szCs w:val="21"/>
          <w:lang w:eastAsia="zh-CN"/>
        </w:rPr>
        <w:t>3</w:t>
      </w:r>
      <w:r w:rsidR="00BB351D">
        <w:rPr>
          <w:rFonts w:ascii="Times New Roman" w:hAnsi="Times New Roman" w:hint="eastAsia"/>
          <w:sz w:val="21"/>
          <w:szCs w:val="21"/>
          <w:lang w:eastAsia="zh-CN"/>
        </w:rPr>
        <w:t>9</w:t>
      </w:r>
      <w:r w:rsidRPr="6E7B1EB7">
        <w:rPr>
          <w:rFonts w:ascii="Times New Roman" w:hAnsi="Times New Roman"/>
          <w:sz w:val="21"/>
          <w:szCs w:val="21"/>
          <w:lang w:eastAsia="zh-CN"/>
        </w:rPr>
        <w:t>项</w:t>
      </w:r>
      <w:commentRangeEnd w:id="118"/>
      <w:r w:rsidRPr="6E7B1EB7">
        <w:rPr>
          <w:rStyle w:val="ac"/>
          <w:rFonts w:ascii="Times New Roman" w:hAnsi="Times New Roman"/>
          <w:sz w:val="21"/>
          <w:szCs w:val="21"/>
          <w:lang w:eastAsia="zh-CN"/>
        </w:rPr>
        <w:commentReference w:id="118"/>
      </w:r>
      <w:commentRangeEnd w:id="119"/>
      <w:r w:rsidRPr="6E7B1EB7">
        <w:rPr>
          <w:rStyle w:val="ac"/>
          <w:rFonts w:ascii="Times New Roman" w:hAnsi="Times New Roman"/>
          <w:sz w:val="21"/>
          <w:szCs w:val="21"/>
          <w:lang w:eastAsia="zh-CN"/>
        </w:rPr>
        <w:commentReference w:id="119"/>
      </w:r>
      <w:r w:rsidRPr="6E7B1EB7">
        <w:rPr>
          <w:rFonts w:ascii="Times New Roman" w:hAnsi="Times New Roman"/>
          <w:sz w:val="21"/>
          <w:szCs w:val="21"/>
          <w:lang w:eastAsia="zh-CN"/>
        </w:rPr>
        <w:t>，占</w:t>
      </w:r>
      <w:r w:rsidRPr="6E7B1EB7">
        <w:rPr>
          <w:rFonts w:ascii="Times New Roman" w:hAnsi="Times New Roman"/>
          <w:sz w:val="21"/>
          <w:szCs w:val="21"/>
          <w:lang w:eastAsia="zh-CN"/>
        </w:rPr>
        <w:t>100%</w:t>
      </w:r>
      <w:r w:rsidRPr="6E7B1EB7">
        <w:rPr>
          <w:rFonts w:ascii="Times New Roman" w:hAnsi="Times New Roman"/>
          <w:sz w:val="21"/>
          <w:szCs w:val="21"/>
          <w:lang w:eastAsia="zh-CN"/>
        </w:rPr>
        <w:t>，无遗留问题，功能测试结果为通过，符合预期要求。</w:t>
      </w:r>
    </w:p>
    <w:p w14:paraId="20CCDAA6" w14:textId="77777777" w:rsidR="000E7E5B" w:rsidRPr="003738A8" w:rsidRDefault="000E70B7" w:rsidP="00E91418">
      <w:pPr>
        <w:spacing w:line="360" w:lineRule="auto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测试需求项的修改达到以下</w:t>
      </w:r>
      <w:r w:rsidR="000E7E5B" w:rsidRPr="003738A8">
        <w:rPr>
          <w:rFonts w:ascii="Times New Roman" w:hAnsi="Times New Roman"/>
          <w:sz w:val="21"/>
          <w:szCs w:val="21"/>
          <w:lang w:eastAsia="zh-CN"/>
        </w:rPr>
        <w:t>程度：</w:t>
      </w:r>
    </w:p>
    <w:p w14:paraId="6DECC34E" w14:textId="261416B2" w:rsidR="000E7E5B" w:rsidRPr="003738A8" w:rsidRDefault="000E7E5B" w:rsidP="008A59A9">
      <w:pPr>
        <w:widowControl w:val="0"/>
        <w:numPr>
          <w:ilvl w:val="1"/>
          <w:numId w:val="13"/>
        </w:numPr>
        <w:spacing w:line="360" w:lineRule="auto"/>
        <w:jc w:val="both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二、三级错误的修复率已达到</w:t>
      </w:r>
      <w:r w:rsidRPr="003738A8">
        <w:rPr>
          <w:rFonts w:ascii="Times New Roman" w:hAnsi="Times New Roman"/>
          <w:sz w:val="21"/>
          <w:szCs w:val="21"/>
          <w:lang w:eastAsia="zh-CN"/>
        </w:rPr>
        <w:t>100%</w:t>
      </w:r>
      <w:r w:rsidRPr="003738A8">
        <w:rPr>
          <w:rFonts w:ascii="Times New Roman" w:hAnsi="Times New Roman"/>
          <w:sz w:val="21"/>
          <w:szCs w:val="21"/>
          <w:lang w:eastAsia="zh-CN"/>
        </w:rPr>
        <w:t>；</w:t>
      </w:r>
    </w:p>
    <w:p w14:paraId="2F0D7F99" w14:textId="77777777" w:rsidR="000E7E5B" w:rsidRPr="003738A8" w:rsidRDefault="000E7E5B" w:rsidP="008A59A9">
      <w:pPr>
        <w:widowControl w:val="0"/>
        <w:numPr>
          <w:ilvl w:val="1"/>
          <w:numId w:val="13"/>
        </w:numPr>
        <w:spacing w:line="360" w:lineRule="auto"/>
        <w:jc w:val="both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四级错误的修复率已达到</w:t>
      </w:r>
      <w:r w:rsidRPr="003738A8">
        <w:rPr>
          <w:rFonts w:ascii="Times New Roman" w:hAnsi="Times New Roman"/>
          <w:sz w:val="21"/>
          <w:szCs w:val="21"/>
          <w:lang w:eastAsia="zh-CN"/>
        </w:rPr>
        <w:t>100%</w:t>
      </w:r>
      <w:r w:rsidRPr="003738A8">
        <w:rPr>
          <w:rFonts w:ascii="Times New Roman" w:hAnsi="Times New Roman"/>
          <w:sz w:val="21"/>
          <w:szCs w:val="21"/>
          <w:lang w:eastAsia="zh-CN"/>
        </w:rPr>
        <w:t>；</w:t>
      </w:r>
    </w:p>
    <w:p w14:paraId="33E4D897" w14:textId="183A2997" w:rsidR="000E7E5B" w:rsidRPr="003738A8" w:rsidRDefault="000E7E5B" w:rsidP="008A59A9">
      <w:pPr>
        <w:widowControl w:val="0"/>
        <w:numPr>
          <w:ilvl w:val="1"/>
          <w:numId w:val="13"/>
        </w:numPr>
        <w:spacing w:line="360" w:lineRule="auto"/>
        <w:jc w:val="both"/>
        <w:rPr>
          <w:rFonts w:ascii="Times New Roman" w:hAnsi="Times New Roman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五级错误的修复率已达到</w:t>
      </w:r>
      <w:r w:rsidR="00D636F4" w:rsidRPr="003738A8">
        <w:rPr>
          <w:rFonts w:ascii="Times New Roman" w:hAnsi="Times New Roman"/>
          <w:sz w:val="21"/>
          <w:szCs w:val="21"/>
          <w:lang w:eastAsia="zh-CN"/>
        </w:rPr>
        <w:t>100</w:t>
      </w:r>
      <w:r w:rsidRPr="003738A8">
        <w:rPr>
          <w:rFonts w:ascii="Times New Roman" w:hAnsi="Times New Roman"/>
          <w:sz w:val="21"/>
          <w:szCs w:val="21"/>
          <w:lang w:eastAsia="zh-CN"/>
        </w:rPr>
        <w:t>%</w:t>
      </w:r>
      <w:r w:rsidRPr="003738A8">
        <w:rPr>
          <w:rFonts w:ascii="Times New Roman" w:hAnsi="Times New Roman"/>
          <w:sz w:val="21"/>
          <w:szCs w:val="21"/>
          <w:lang w:eastAsia="zh-CN"/>
        </w:rPr>
        <w:t>；</w:t>
      </w:r>
    </w:p>
    <w:p w14:paraId="0A152CF2" w14:textId="2B9E8E45" w:rsidR="003507B9" w:rsidRPr="003738A8" w:rsidRDefault="005D5072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3738A8">
        <w:rPr>
          <w:rFonts w:ascii="Times New Roman" w:hAnsi="Times New Roman"/>
          <w:sz w:val="21"/>
          <w:szCs w:val="21"/>
          <w:lang w:eastAsia="zh-CN"/>
        </w:rPr>
        <w:t>测试均已通过</w:t>
      </w:r>
      <w:r w:rsidR="00144A2A" w:rsidRPr="003738A8">
        <w:rPr>
          <w:rFonts w:ascii="Times New Roman" w:hAnsi="Times New Roman"/>
          <w:sz w:val="21"/>
          <w:szCs w:val="21"/>
          <w:lang w:eastAsia="zh-CN"/>
        </w:rPr>
        <w:t>。</w:t>
      </w:r>
    </w:p>
    <w:p w14:paraId="334AB343" w14:textId="46D96EBD" w:rsidR="00377EDB" w:rsidRPr="003738A8" w:rsidRDefault="00377EDB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1E7A1337" w14:textId="4C3FF48E" w:rsidR="002C617F" w:rsidRPr="003738A8" w:rsidRDefault="002C617F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4C95C1AE" w14:textId="2833FEBD" w:rsidR="002C617F" w:rsidRPr="003738A8" w:rsidRDefault="002C617F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6DC059EC" w14:textId="07469498" w:rsidR="002C617F" w:rsidRPr="003738A8" w:rsidRDefault="002C617F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5735B2E2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599DA16A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4235DBE8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14C7B234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07E88DB0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0385897C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48EC67FC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3B12319D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58E68558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14A7DB41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69125533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7B9A53C4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26420C5B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27160B66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50341CEA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4B62C396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260F7C26" w14:textId="77777777" w:rsidR="00015D28" w:rsidRPr="003738A8" w:rsidRDefault="00015D28" w:rsidP="00C20D64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</w:p>
    <w:p w14:paraId="6CA4EDC3" w14:textId="77777777" w:rsidR="00881E51" w:rsidRPr="003738A8" w:rsidRDefault="00881E51" w:rsidP="00881E51">
      <w:pPr>
        <w:spacing w:line="360" w:lineRule="auto"/>
        <w:rPr>
          <w:rFonts w:ascii="Times New Roman" w:hAnsi="Times New Roman"/>
          <w:b/>
          <w:bCs/>
          <w:sz w:val="22"/>
          <w:szCs w:val="22"/>
          <w:lang w:eastAsia="zh-CN"/>
        </w:rPr>
      </w:pPr>
      <w:bookmarkStart w:id="120" w:name="_Toc14886"/>
      <w:bookmarkStart w:id="121" w:name="_Toc88237319"/>
      <w:bookmarkStart w:id="122" w:name="_Toc23705"/>
      <w:bookmarkStart w:id="123" w:name="_Toc514337246"/>
      <w:bookmarkStart w:id="124" w:name="_Toc28437"/>
      <w:r w:rsidRPr="003738A8">
        <w:rPr>
          <w:rFonts w:ascii="Times New Roman" w:hAnsi="Times New Roman"/>
          <w:b/>
          <w:bCs/>
          <w:sz w:val="22"/>
          <w:szCs w:val="22"/>
          <w:lang w:eastAsia="zh-CN"/>
        </w:rPr>
        <w:lastRenderedPageBreak/>
        <w:t>附件一</w:t>
      </w:r>
      <w:r w:rsidRPr="003738A8">
        <w:rPr>
          <w:rFonts w:ascii="Times New Roman" w:hAnsi="Times New Roman"/>
          <w:b/>
          <w:bCs/>
          <w:sz w:val="22"/>
          <w:szCs w:val="22"/>
          <w:lang w:eastAsia="zh-CN"/>
        </w:rPr>
        <w:t xml:space="preserve"> </w:t>
      </w:r>
      <w:r w:rsidRPr="003738A8">
        <w:rPr>
          <w:rFonts w:ascii="Times New Roman" w:hAnsi="Times New Roman"/>
          <w:b/>
          <w:bCs/>
          <w:sz w:val="22"/>
          <w:szCs w:val="22"/>
          <w:lang w:eastAsia="zh-CN"/>
        </w:rPr>
        <w:t>评审结论</w:t>
      </w:r>
      <w:bookmarkEnd w:id="120"/>
      <w:bookmarkEnd w:id="121"/>
      <w:bookmarkEnd w:id="122"/>
      <w:bookmarkEnd w:id="123"/>
      <w:bookmarkEnd w:id="12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9"/>
        <w:gridCol w:w="4550"/>
        <w:gridCol w:w="2687"/>
      </w:tblGrid>
      <w:tr w:rsidR="00F9117C" w:rsidRPr="003738A8" w14:paraId="199F7FC7" w14:textId="77777777" w:rsidTr="00ED0735">
        <w:trPr>
          <w:jc w:val="center"/>
        </w:trPr>
        <w:tc>
          <w:tcPr>
            <w:tcW w:w="3616" w:type="pct"/>
            <w:gridSpan w:val="2"/>
            <w:vAlign w:val="center"/>
          </w:tcPr>
          <w:p w14:paraId="0E42386C" w14:textId="77777777" w:rsidR="00881E51" w:rsidRPr="003738A8" w:rsidRDefault="00881E51" w:rsidP="00ED073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 w:rsidRPr="003738A8">
              <w:rPr>
                <w:rFonts w:ascii="Times New Roman" w:hAnsi="Times New Roman"/>
                <w:b/>
                <w:bCs/>
                <w:szCs w:val="21"/>
              </w:rPr>
              <w:t>评审内容</w:t>
            </w:r>
          </w:p>
        </w:tc>
        <w:tc>
          <w:tcPr>
            <w:tcW w:w="1384" w:type="pct"/>
            <w:vAlign w:val="center"/>
          </w:tcPr>
          <w:p w14:paraId="1D7B2DFA" w14:textId="77777777" w:rsidR="00881E51" w:rsidRPr="003738A8" w:rsidRDefault="00881E51" w:rsidP="00ED073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 w:rsidRPr="003738A8">
              <w:rPr>
                <w:rFonts w:ascii="Times New Roman" w:hAnsi="Times New Roman"/>
                <w:b/>
                <w:bCs/>
                <w:szCs w:val="21"/>
              </w:rPr>
              <w:t>评审结论</w:t>
            </w:r>
          </w:p>
        </w:tc>
      </w:tr>
      <w:tr w:rsidR="00F9117C" w:rsidRPr="003738A8" w14:paraId="315A897A" w14:textId="77777777" w:rsidTr="00ED0735">
        <w:trPr>
          <w:jc w:val="center"/>
        </w:trPr>
        <w:tc>
          <w:tcPr>
            <w:tcW w:w="1272" w:type="pct"/>
            <w:vMerge w:val="restart"/>
            <w:vAlign w:val="center"/>
          </w:tcPr>
          <w:p w14:paraId="16F5B25D" w14:textId="77777777" w:rsidR="00881E51" w:rsidRPr="003738A8" w:rsidRDefault="00881E51" w:rsidP="00ED0735">
            <w:pPr>
              <w:jc w:val="center"/>
              <w:textAlignment w:val="center"/>
              <w:rPr>
                <w:rFonts w:ascii="Times New Roman" w:hAnsi="Times New Roman"/>
                <w:b/>
                <w:bCs/>
                <w:szCs w:val="21"/>
                <w:lang w:bidi="ar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文档完整程度</w:t>
            </w:r>
          </w:p>
        </w:tc>
        <w:tc>
          <w:tcPr>
            <w:tcW w:w="2344" w:type="pct"/>
            <w:vAlign w:val="bottom"/>
          </w:tcPr>
          <w:p w14:paraId="6AC84EAF" w14:textId="77777777" w:rsidR="00881E51" w:rsidRPr="003738A8" w:rsidRDefault="00881E51" w:rsidP="00ED0735">
            <w:pPr>
              <w:textAlignment w:val="bottom"/>
              <w:rPr>
                <w:rFonts w:ascii="Times New Roman" w:hAnsi="Times New Roman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测试定义清晰</w:t>
            </w:r>
          </w:p>
        </w:tc>
        <w:tc>
          <w:tcPr>
            <w:tcW w:w="1384" w:type="pct"/>
            <w:vAlign w:val="center"/>
          </w:tcPr>
          <w:p w14:paraId="217F728F" w14:textId="527C73F9" w:rsidR="00881E51" w:rsidRPr="003738A8" w:rsidRDefault="00A14F46" w:rsidP="00ED0735">
            <w:pPr>
              <w:spacing w:line="360" w:lineRule="auto"/>
              <w:jc w:val="center"/>
              <w:textAlignment w:val="bottom"/>
              <w:rPr>
                <w:rFonts w:ascii="Times New Roman" w:hAnsi="Times New Roman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Cs w:val="21"/>
                <w:lang w:bidi="ar"/>
              </w:rPr>
              <w:t>R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通过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 xml:space="preserve">  □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存在问题</w:t>
            </w:r>
          </w:p>
        </w:tc>
      </w:tr>
      <w:tr w:rsidR="00F9117C" w:rsidRPr="003738A8" w14:paraId="0925FDF7" w14:textId="77777777" w:rsidTr="00ED0735">
        <w:trPr>
          <w:jc w:val="center"/>
        </w:trPr>
        <w:tc>
          <w:tcPr>
            <w:tcW w:w="1272" w:type="pct"/>
            <w:vMerge/>
            <w:vAlign w:val="center"/>
          </w:tcPr>
          <w:p w14:paraId="7958E9A1" w14:textId="77777777" w:rsidR="00881E51" w:rsidRPr="003738A8" w:rsidRDefault="00881E51" w:rsidP="00ED0735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6307BD4C" w14:textId="77777777" w:rsidR="00881E51" w:rsidRPr="003738A8" w:rsidRDefault="00881E51" w:rsidP="00ED0735">
            <w:pPr>
              <w:textAlignment w:val="bottom"/>
              <w:rPr>
                <w:rFonts w:ascii="Times New Roman" w:hAnsi="Times New Roman"/>
                <w:szCs w:val="21"/>
                <w:lang w:eastAsia="zh-CN" w:bidi="ar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有明确且合理的时间计划</w:t>
            </w:r>
          </w:p>
        </w:tc>
        <w:tc>
          <w:tcPr>
            <w:tcW w:w="1384" w:type="pct"/>
            <w:vAlign w:val="center"/>
          </w:tcPr>
          <w:p w14:paraId="3AF5F788" w14:textId="7E60274D" w:rsidR="00881E51" w:rsidRPr="003738A8" w:rsidRDefault="00A14F46" w:rsidP="00ED0735">
            <w:pPr>
              <w:spacing w:line="360" w:lineRule="auto"/>
              <w:jc w:val="center"/>
              <w:textAlignment w:val="bottom"/>
              <w:rPr>
                <w:rFonts w:ascii="Times New Roman" w:hAnsi="Times New Roman"/>
                <w:szCs w:val="21"/>
                <w:lang w:bidi="ar"/>
              </w:rPr>
            </w:pPr>
            <w:r w:rsidRPr="003738A8">
              <w:rPr>
                <w:rFonts w:ascii="Times New Roman" w:hAnsi="Times New Roman"/>
                <w:color w:val="000000"/>
                <w:szCs w:val="21"/>
                <w:lang w:bidi="ar"/>
              </w:rPr>
              <w:t>R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通过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 xml:space="preserve">  □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存在问题</w:t>
            </w:r>
          </w:p>
        </w:tc>
      </w:tr>
      <w:tr w:rsidR="00F9117C" w:rsidRPr="003738A8" w14:paraId="587C5823" w14:textId="77777777" w:rsidTr="00ED0735">
        <w:trPr>
          <w:jc w:val="center"/>
        </w:trPr>
        <w:tc>
          <w:tcPr>
            <w:tcW w:w="1272" w:type="pct"/>
            <w:vMerge/>
            <w:vAlign w:val="center"/>
          </w:tcPr>
          <w:p w14:paraId="118CB33E" w14:textId="77777777" w:rsidR="00881E51" w:rsidRPr="003738A8" w:rsidRDefault="00881E51" w:rsidP="00ED0735">
            <w:pPr>
              <w:jc w:val="center"/>
              <w:rPr>
                <w:rFonts w:ascii="Times New Roman" w:hAnsi="Times New Roman"/>
                <w:szCs w:val="21"/>
                <w:lang w:bidi="ar"/>
              </w:rPr>
            </w:pPr>
          </w:p>
        </w:tc>
        <w:tc>
          <w:tcPr>
            <w:tcW w:w="2344" w:type="pct"/>
            <w:vAlign w:val="bottom"/>
          </w:tcPr>
          <w:p w14:paraId="5DC50213" w14:textId="77777777" w:rsidR="00881E51" w:rsidRPr="003738A8" w:rsidRDefault="00881E51" w:rsidP="00ED0735">
            <w:pPr>
              <w:textAlignment w:val="bottom"/>
              <w:rPr>
                <w:rFonts w:ascii="Times New Roman" w:hAnsi="Times New Roman"/>
                <w:szCs w:val="21"/>
                <w:lang w:bidi="ar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明确人员要求</w:t>
            </w:r>
          </w:p>
        </w:tc>
        <w:tc>
          <w:tcPr>
            <w:tcW w:w="1384" w:type="pct"/>
            <w:vAlign w:val="center"/>
          </w:tcPr>
          <w:p w14:paraId="69ED87B7" w14:textId="33CFECD2" w:rsidR="00881E51" w:rsidRPr="003738A8" w:rsidRDefault="00A14F46" w:rsidP="00ED0735">
            <w:pPr>
              <w:spacing w:line="360" w:lineRule="auto"/>
              <w:jc w:val="center"/>
              <w:textAlignment w:val="bottom"/>
              <w:rPr>
                <w:rFonts w:ascii="Times New Roman" w:hAnsi="Times New Roman"/>
                <w:szCs w:val="21"/>
                <w:lang w:bidi="ar"/>
              </w:rPr>
            </w:pPr>
            <w:r w:rsidRPr="003738A8">
              <w:rPr>
                <w:rFonts w:ascii="Times New Roman" w:hAnsi="Times New Roman"/>
                <w:color w:val="000000"/>
                <w:szCs w:val="21"/>
                <w:lang w:bidi="ar"/>
              </w:rPr>
              <w:t>R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通过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 xml:space="preserve">  □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存在问题</w:t>
            </w:r>
          </w:p>
        </w:tc>
      </w:tr>
      <w:tr w:rsidR="00F9117C" w:rsidRPr="003738A8" w14:paraId="40F73F39" w14:textId="77777777" w:rsidTr="00ED0735">
        <w:trPr>
          <w:jc w:val="center"/>
        </w:trPr>
        <w:tc>
          <w:tcPr>
            <w:tcW w:w="1272" w:type="pct"/>
            <w:vMerge/>
            <w:vAlign w:val="center"/>
          </w:tcPr>
          <w:p w14:paraId="354E1CB1" w14:textId="77777777" w:rsidR="00881E51" w:rsidRPr="003738A8" w:rsidRDefault="00881E51" w:rsidP="00ED0735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10AF944F" w14:textId="77777777" w:rsidR="00881E51" w:rsidRPr="003738A8" w:rsidRDefault="00881E51" w:rsidP="00ED0735">
            <w:pPr>
              <w:textAlignment w:val="bottom"/>
              <w:rPr>
                <w:rFonts w:ascii="Times New Roman" w:hAnsi="Times New Roman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明确软硬件设备要求</w:t>
            </w:r>
          </w:p>
        </w:tc>
        <w:tc>
          <w:tcPr>
            <w:tcW w:w="1384" w:type="pct"/>
            <w:vAlign w:val="center"/>
          </w:tcPr>
          <w:p w14:paraId="3AD964A7" w14:textId="215B738A" w:rsidR="00881E51" w:rsidRPr="003738A8" w:rsidRDefault="00A14F46" w:rsidP="00ED0735">
            <w:pPr>
              <w:spacing w:line="360" w:lineRule="auto"/>
              <w:jc w:val="center"/>
              <w:textAlignment w:val="bottom"/>
              <w:rPr>
                <w:rFonts w:ascii="Times New Roman" w:hAnsi="Times New Roman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Cs w:val="21"/>
                <w:lang w:bidi="ar"/>
              </w:rPr>
              <w:t>R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通过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 xml:space="preserve">  □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存在问题</w:t>
            </w:r>
          </w:p>
        </w:tc>
      </w:tr>
      <w:tr w:rsidR="00F9117C" w:rsidRPr="003738A8" w14:paraId="555EC899" w14:textId="77777777" w:rsidTr="00ED0735">
        <w:trPr>
          <w:jc w:val="center"/>
        </w:trPr>
        <w:tc>
          <w:tcPr>
            <w:tcW w:w="1272" w:type="pct"/>
            <w:vMerge/>
            <w:vAlign w:val="center"/>
          </w:tcPr>
          <w:p w14:paraId="68413E67" w14:textId="77777777" w:rsidR="00881E51" w:rsidRPr="003738A8" w:rsidRDefault="00881E51" w:rsidP="00ED0735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2A03E750" w14:textId="77777777" w:rsidR="00881E51" w:rsidRPr="003738A8" w:rsidRDefault="00881E51" w:rsidP="00ED0735">
            <w:pPr>
              <w:textAlignment w:val="bottom"/>
              <w:rPr>
                <w:rFonts w:ascii="Times New Roman" w:hAnsi="Times New Roman"/>
                <w:szCs w:val="21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符合测试流程</w:t>
            </w:r>
          </w:p>
        </w:tc>
        <w:tc>
          <w:tcPr>
            <w:tcW w:w="1384" w:type="pct"/>
            <w:vAlign w:val="center"/>
          </w:tcPr>
          <w:p w14:paraId="72CD9F22" w14:textId="76A74482" w:rsidR="00881E51" w:rsidRPr="003738A8" w:rsidRDefault="00A14F46" w:rsidP="00ED0735">
            <w:pPr>
              <w:spacing w:line="360" w:lineRule="auto"/>
              <w:jc w:val="center"/>
              <w:textAlignment w:val="bottom"/>
              <w:rPr>
                <w:rFonts w:ascii="Times New Roman" w:hAnsi="Times New Roman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Cs w:val="21"/>
                <w:lang w:bidi="ar"/>
              </w:rPr>
              <w:t>R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通过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 xml:space="preserve">  □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存在问题</w:t>
            </w:r>
          </w:p>
        </w:tc>
      </w:tr>
      <w:tr w:rsidR="00F9117C" w:rsidRPr="003738A8" w14:paraId="7F7F77C0" w14:textId="77777777" w:rsidTr="00ED0735">
        <w:trPr>
          <w:jc w:val="center"/>
        </w:trPr>
        <w:tc>
          <w:tcPr>
            <w:tcW w:w="1272" w:type="pct"/>
            <w:vMerge/>
            <w:vAlign w:val="center"/>
          </w:tcPr>
          <w:p w14:paraId="30426921" w14:textId="77777777" w:rsidR="00881E51" w:rsidRPr="003738A8" w:rsidRDefault="00881E51" w:rsidP="00ED0735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7EC7DEC4" w14:textId="77777777" w:rsidR="00881E51" w:rsidRPr="003738A8" w:rsidRDefault="00881E51" w:rsidP="00ED0735">
            <w:pPr>
              <w:textAlignment w:val="bottom"/>
              <w:rPr>
                <w:rFonts w:ascii="Times New Roman" w:hAnsi="Times New Roman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明确测试项通过准则</w:t>
            </w:r>
          </w:p>
        </w:tc>
        <w:tc>
          <w:tcPr>
            <w:tcW w:w="1384" w:type="pct"/>
            <w:vAlign w:val="center"/>
          </w:tcPr>
          <w:p w14:paraId="54BA05DB" w14:textId="2EC54FD8" w:rsidR="00881E51" w:rsidRPr="003738A8" w:rsidRDefault="00A14F46" w:rsidP="00ED0735">
            <w:pPr>
              <w:spacing w:line="360" w:lineRule="auto"/>
              <w:jc w:val="center"/>
              <w:textAlignment w:val="bottom"/>
              <w:rPr>
                <w:rFonts w:ascii="Times New Roman" w:hAnsi="Times New Roman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Cs w:val="21"/>
                <w:lang w:bidi="ar"/>
              </w:rPr>
              <w:t>R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通过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 xml:space="preserve">  □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存在问题</w:t>
            </w:r>
          </w:p>
        </w:tc>
      </w:tr>
      <w:tr w:rsidR="00F9117C" w:rsidRPr="003738A8" w14:paraId="3741BF18" w14:textId="77777777" w:rsidTr="00ED0735">
        <w:trPr>
          <w:jc w:val="center"/>
        </w:trPr>
        <w:tc>
          <w:tcPr>
            <w:tcW w:w="1272" w:type="pct"/>
            <w:vMerge/>
            <w:vAlign w:val="center"/>
          </w:tcPr>
          <w:p w14:paraId="5821EEBE" w14:textId="77777777" w:rsidR="00881E51" w:rsidRPr="003738A8" w:rsidRDefault="00881E51" w:rsidP="00ED0735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28D0E1BE" w14:textId="77777777" w:rsidR="00881E51" w:rsidRPr="003738A8" w:rsidRDefault="00881E51" w:rsidP="00ED0735">
            <w:pPr>
              <w:textAlignment w:val="bottom"/>
              <w:rPr>
                <w:rFonts w:ascii="Times New Roman" w:hAnsi="Times New Roman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确定测试的管理工具及测试工具</w:t>
            </w:r>
          </w:p>
        </w:tc>
        <w:tc>
          <w:tcPr>
            <w:tcW w:w="1384" w:type="pct"/>
            <w:vAlign w:val="center"/>
          </w:tcPr>
          <w:p w14:paraId="7070ED05" w14:textId="5E419CB2" w:rsidR="00881E51" w:rsidRPr="003738A8" w:rsidRDefault="00A14F46" w:rsidP="00ED0735">
            <w:pPr>
              <w:spacing w:line="360" w:lineRule="auto"/>
              <w:jc w:val="center"/>
              <w:textAlignment w:val="bottom"/>
              <w:rPr>
                <w:rFonts w:ascii="Times New Roman" w:hAnsi="Times New Roman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Cs w:val="21"/>
                <w:lang w:bidi="ar"/>
              </w:rPr>
              <w:t>R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通过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 xml:space="preserve">  □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存在问题</w:t>
            </w:r>
          </w:p>
        </w:tc>
      </w:tr>
      <w:tr w:rsidR="00F9117C" w:rsidRPr="003738A8" w14:paraId="6470B94F" w14:textId="77777777" w:rsidTr="00ED0735">
        <w:trPr>
          <w:jc w:val="center"/>
        </w:trPr>
        <w:tc>
          <w:tcPr>
            <w:tcW w:w="1272" w:type="pct"/>
            <w:vMerge/>
            <w:vAlign w:val="center"/>
          </w:tcPr>
          <w:p w14:paraId="704CD34F" w14:textId="77777777" w:rsidR="00881E51" w:rsidRPr="003738A8" w:rsidRDefault="00881E51" w:rsidP="00ED0735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4E536480" w14:textId="77777777" w:rsidR="00881E51" w:rsidRPr="003738A8" w:rsidRDefault="00881E51" w:rsidP="00ED0735">
            <w:pPr>
              <w:textAlignment w:val="bottom"/>
              <w:rPr>
                <w:rFonts w:ascii="Times New Roman" w:hAnsi="Times New Roman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明确测试步骤</w:t>
            </w:r>
          </w:p>
        </w:tc>
        <w:tc>
          <w:tcPr>
            <w:tcW w:w="1384" w:type="pct"/>
            <w:vAlign w:val="center"/>
          </w:tcPr>
          <w:p w14:paraId="7043646E" w14:textId="6A8E2C33" w:rsidR="00881E51" w:rsidRPr="003738A8" w:rsidRDefault="00A14F46" w:rsidP="00ED0735">
            <w:pPr>
              <w:spacing w:line="360" w:lineRule="auto"/>
              <w:jc w:val="center"/>
              <w:textAlignment w:val="bottom"/>
              <w:rPr>
                <w:rFonts w:ascii="Times New Roman" w:hAnsi="Times New Roman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Cs w:val="21"/>
                <w:lang w:bidi="ar"/>
              </w:rPr>
              <w:t>R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通过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 xml:space="preserve">  □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存在问题</w:t>
            </w:r>
          </w:p>
        </w:tc>
      </w:tr>
      <w:tr w:rsidR="00F9117C" w:rsidRPr="003738A8" w14:paraId="2F672FDA" w14:textId="77777777" w:rsidTr="00ED0735">
        <w:trPr>
          <w:jc w:val="center"/>
        </w:trPr>
        <w:tc>
          <w:tcPr>
            <w:tcW w:w="1272" w:type="pct"/>
            <w:vMerge/>
            <w:vAlign w:val="center"/>
          </w:tcPr>
          <w:p w14:paraId="5381F486" w14:textId="77777777" w:rsidR="00881E51" w:rsidRPr="003738A8" w:rsidRDefault="00881E51" w:rsidP="00ED0735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3B8E96F1" w14:textId="77777777" w:rsidR="00881E51" w:rsidRPr="003738A8" w:rsidRDefault="00881E51" w:rsidP="00ED0735">
            <w:pPr>
              <w:textAlignment w:val="bottom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</w:rPr>
              <w:t>明确测试方法</w:t>
            </w:r>
          </w:p>
        </w:tc>
        <w:tc>
          <w:tcPr>
            <w:tcW w:w="1384" w:type="pct"/>
            <w:vAlign w:val="center"/>
          </w:tcPr>
          <w:p w14:paraId="6841625B" w14:textId="5BD7471D" w:rsidR="00881E51" w:rsidRPr="003738A8" w:rsidRDefault="00A14F46" w:rsidP="00ED0735">
            <w:pPr>
              <w:spacing w:line="360" w:lineRule="auto"/>
              <w:jc w:val="center"/>
              <w:textAlignment w:val="bottom"/>
              <w:rPr>
                <w:rFonts w:ascii="Times New Roman" w:hAnsi="Times New Roman"/>
                <w:sz w:val="21"/>
                <w:szCs w:val="21"/>
              </w:rPr>
            </w:pPr>
            <w:r w:rsidRPr="003738A8">
              <w:rPr>
                <w:rFonts w:ascii="Times New Roman" w:hAnsi="Times New Roman"/>
                <w:color w:val="000000"/>
                <w:szCs w:val="21"/>
                <w:lang w:bidi="ar"/>
              </w:rPr>
              <w:t>R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通过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 xml:space="preserve">  □</w:t>
            </w:r>
            <w:r w:rsidR="00881E51" w:rsidRPr="003738A8">
              <w:rPr>
                <w:rFonts w:ascii="Times New Roman" w:hAnsi="Times New Roman"/>
                <w:sz w:val="21"/>
                <w:szCs w:val="21"/>
                <w:lang w:bidi="ar"/>
              </w:rPr>
              <w:t>存在问题</w:t>
            </w:r>
          </w:p>
        </w:tc>
      </w:tr>
      <w:tr w:rsidR="00F9117C" w:rsidRPr="003738A8" w14:paraId="3EEAB19D" w14:textId="77777777" w:rsidTr="00ED0735">
        <w:trPr>
          <w:trHeight w:val="1713"/>
          <w:jc w:val="center"/>
        </w:trPr>
        <w:tc>
          <w:tcPr>
            <w:tcW w:w="5000" w:type="pct"/>
            <w:gridSpan w:val="3"/>
            <w:vAlign w:val="center"/>
          </w:tcPr>
          <w:p w14:paraId="24A37C2A" w14:textId="77777777" w:rsidR="00881E51" w:rsidRPr="003738A8" w:rsidRDefault="00881E51" w:rsidP="00ED0735">
            <w:pPr>
              <w:spacing w:line="360" w:lineRule="auto"/>
              <w:textAlignment w:val="bottom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评审结论：</w:t>
            </w:r>
          </w:p>
          <w:p w14:paraId="2EDF130D" w14:textId="77777777" w:rsidR="00881E51" w:rsidRPr="003738A8" w:rsidRDefault="00881E51" w:rsidP="00ED0735">
            <w:pPr>
              <w:spacing w:line="360" w:lineRule="auto"/>
              <w:ind w:firstLineChars="200" w:firstLine="420"/>
              <w:textAlignment w:val="bottom"/>
              <w:rPr>
                <w:rFonts w:ascii="Times New Roman" w:hAnsi="Times New Roman"/>
                <w:szCs w:val="21"/>
                <w:lang w:eastAsia="zh-CN" w:bidi="ar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通过，测试定义清晰，明确且合理的时间计划，测试流程符合法规，具有清晰的测试项目输入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/</w:t>
            </w:r>
            <w:r w:rsidRPr="003738A8">
              <w:rPr>
                <w:rFonts w:ascii="Times New Roman" w:hAnsi="Times New Roman"/>
                <w:sz w:val="21"/>
                <w:szCs w:val="21"/>
                <w:lang w:eastAsia="zh-CN"/>
              </w:rPr>
              <w:t>输出清单。</w:t>
            </w:r>
          </w:p>
        </w:tc>
      </w:tr>
    </w:tbl>
    <w:p w14:paraId="4CACB059" w14:textId="77777777" w:rsidR="00881E51" w:rsidRPr="003738A8" w:rsidRDefault="00881E51" w:rsidP="00881E51">
      <w:pPr>
        <w:spacing w:line="360" w:lineRule="auto"/>
        <w:rPr>
          <w:rFonts w:ascii="Times New Roman" w:hAnsi="Times New Roman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3"/>
        <w:gridCol w:w="1417"/>
        <w:gridCol w:w="1560"/>
        <w:gridCol w:w="1701"/>
        <w:gridCol w:w="1559"/>
        <w:gridCol w:w="1929"/>
      </w:tblGrid>
      <w:tr w:rsidR="00F9117C" w:rsidRPr="003738A8" w14:paraId="56FB1824" w14:textId="77777777" w:rsidTr="00ED0735">
        <w:trPr>
          <w:jc w:val="center"/>
        </w:trPr>
        <w:tc>
          <w:tcPr>
            <w:tcW w:w="9679" w:type="dxa"/>
            <w:gridSpan w:val="6"/>
            <w:vAlign w:val="center"/>
          </w:tcPr>
          <w:p w14:paraId="17F617C8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参评人员签字</w:t>
            </w:r>
          </w:p>
        </w:tc>
      </w:tr>
      <w:tr w:rsidR="00F9117C" w:rsidRPr="003738A8" w14:paraId="39FF25C0" w14:textId="77777777" w:rsidTr="00ED0735">
        <w:trPr>
          <w:jc w:val="center"/>
        </w:trPr>
        <w:tc>
          <w:tcPr>
            <w:tcW w:w="9679" w:type="dxa"/>
            <w:gridSpan w:val="6"/>
            <w:vAlign w:val="center"/>
          </w:tcPr>
          <w:p w14:paraId="79D9F7AA" w14:textId="5B7B458B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评审时间：</w:t>
            </w:r>
            <w:r w:rsidR="00756FA1" w:rsidRPr="003738A8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202</w:t>
            </w:r>
            <w:r w:rsidR="00020588" w:rsidRPr="003738A8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5.</w:t>
            </w:r>
            <w:r w:rsidR="00005140" w:rsidRPr="003738A8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10</w:t>
            </w:r>
            <w:r w:rsidR="00617A0E" w:rsidRPr="003738A8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.</w:t>
            </w:r>
            <w:r w:rsidR="00005140" w:rsidRPr="003738A8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16</w:t>
            </w:r>
          </w:p>
        </w:tc>
      </w:tr>
      <w:tr w:rsidR="00F9117C" w:rsidRPr="003738A8" w14:paraId="38C95032" w14:textId="77777777" w:rsidTr="00ED0735">
        <w:trPr>
          <w:jc w:val="center"/>
        </w:trPr>
        <w:tc>
          <w:tcPr>
            <w:tcW w:w="1513" w:type="dxa"/>
            <w:vAlign w:val="center"/>
          </w:tcPr>
          <w:p w14:paraId="0C580D4C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人员角色</w:t>
            </w:r>
          </w:p>
        </w:tc>
        <w:tc>
          <w:tcPr>
            <w:tcW w:w="1417" w:type="dxa"/>
            <w:vAlign w:val="center"/>
          </w:tcPr>
          <w:p w14:paraId="2902C838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1560" w:type="dxa"/>
            <w:vAlign w:val="center"/>
          </w:tcPr>
          <w:p w14:paraId="6AC7DB3E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签字</w:t>
            </w:r>
          </w:p>
        </w:tc>
        <w:tc>
          <w:tcPr>
            <w:tcW w:w="1701" w:type="dxa"/>
            <w:vAlign w:val="center"/>
          </w:tcPr>
          <w:p w14:paraId="1032BDA2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人员角色</w:t>
            </w:r>
          </w:p>
        </w:tc>
        <w:tc>
          <w:tcPr>
            <w:tcW w:w="1559" w:type="dxa"/>
            <w:vAlign w:val="center"/>
          </w:tcPr>
          <w:p w14:paraId="05A196BE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1929" w:type="dxa"/>
            <w:vAlign w:val="center"/>
          </w:tcPr>
          <w:p w14:paraId="2320B4EB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签字</w:t>
            </w:r>
          </w:p>
        </w:tc>
      </w:tr>
      <w:tr w:rsidR="00F9117C" w:rsidRPr="003738A8" w14:paraId="1662C4D3" w14:textId="77777777" w:rsidTr="00ED0735">
        <w:trPr>
          <w:trHeight w:val="786"/>
          <w:jc w:val="center"/>
        </w:trPr>
        <w:tc>
          <w:tcPr>
            <w:tcW w:w="1513" w:type="dxa"/>
            <w:vAlign w:val="center"/>
          </w:tcPr>
          <w:p w14:paraId="1E166A2E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产品经理</w:t>
            </w:r>
          </w:p>
        </w:tc>
        <w:tc>
          <w:tcPr>
            <w:tcW w:w="1417" w:type="dxa"/>
            <w:vAlign w:val="center"/>
          </w:tcPr>
          <w:p w14:paraId="5CF41C49" w14:textId="5BDA5A48" w:rsidR="00881E51" w:rsidRPr="003738A8" w:rsidRDefault="00785046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杨静</w:t>
            </w:r>
          </w:p>
        </w:tc>
        <w:tc>
          <w:tcPr>
            <w:tcW w:w="1560" w:type="dxa"/>
            <w:vAlign w:val="center"/>
          </w:tcPr>
          <w:p w14:paraId="1BEDF17E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701" w:type="dxa"/>
            <w:vAlign w:val="center"/>
          </w:tcPr>
          <w:p w14:paraId="12562181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产品开发部经理</w:t>
            </w:r>
          </w:p>
        </w:tc>
        <w:tc>
          <w:tcPr>
            <w:tcW w:w="1559" w:type="dxa"/>
            <w:vAlign w:val="center"/>
          </w:tcPr>
          <w:p w14:paraId="0D500438" w14:textId="002165BC" w:rsidR="00881E51" w:rsidRPr="003738A8" w:rsidRDefault="002C617F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沈宏</w:t>
            </w:r>
          </w:p>
        </w:tc>
        <w:tc>
          <w:tcPr>
            <w:tcW w:w="1929" w:type="dxa"/>
            <w:vAlign w:val="center"/>
          </w:tcPr>
          <w:p w14:paraId="51BE8E37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</w:p>
        </w:tc>
      </w:tr>
      <w:tr w:rsidR="00F9117C" w:rsidRPr="003738A8" w14:paraId="0F0570CF" w14:textId="77777777" w:rsidTr="00ED0735">
        <w:trPr>
          <w:trHeight w:val="840"/>
          <w:jc w:val="center"/>
        </w:trPr>
        <w:tc>
          <w:tcPr>
            <w:tcW w:w="1513" w:type="dxa"/>
            <w:vAlign w:val="center"/>
          </w:tcPr>
          <w:p w14:paraId="66259B41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开发负责人</w:t>
            </w:r>
          </w:p>
        </w:tc>
        <w:tc>
          <w:tcPr>
            <w:tcW w:w="1417" w:type="dxa"/>
            <w:vAlign w:val="center"/>
          </w:tcPr>
          <w:p w14:paraId="4BC20D31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宁随军</w:t>
            </w:r>
          </w:p>
        </w:tc>
        <w:tc>
          <w:tcPr>
            <w:tcW w:w="1560" w:type="dxa"/>
            <w:vAlign w:val="center"/>
          </w:tcPr>
          <w:p w14:paraId="6E80DEF3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701" w:type="dxa"/>
            <w:vAlign w:val="center"/>
          </w:tcPr>
          <w:p w14:paraId="60F5FB6C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测试负责人</w:t>
            </w:r>
          </w:p>
        </w:tc>
        <w:tc>
          <w:tcPr>
            <w:tcW w:w="1559" w:type="dxa"/>
            <w:vAlign w:val="center"/>
          </w:tcPr>
          <w:p w14:paraId="57BB54D8" w14:textId="0E81974D" w:rsidR="00881E51" w:rsidRPr="003738A8" w:rsidRDefault="0013544E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王小敏</w:t>
            </w:r>
          </w:p>
        </w:tc>
        <w:tc>
          <w:tcPr>
            <w:tcW w:w="1929" w:type="dxa"/>
            <w:vAlign w:val="center"/>
          </w:tcPr>
          <w:p w14:paraId="48B2D0EA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</w:p>
        </w:tc>
      </w:tr>
      <w:tr w:rsidR="00F9117C" w:rsidRPr="003738A8" w14:paraId="2997B496" w14:textId="77777777" w:rsidTr="00ED0735">
        <w:trPr>
          <w:trHeight w:val="838"/>
          <w:jc w:val="center"/>
        </w:trPr>
        <w:tc>
          <w:tcPr>
            <w:tcW w:w="1513" w:type="dxa"/>
            <w:vAlign w:val="center"/>
          </w:tcPr>
          <w:p w14:paraId="5EC579D5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QA</w:t>
            </w:r>
          </w:p>
        </w:tc>
        <w:tc>
          <w:tcPr>
            <w:tcW w:w="1417" w:type="dxa"/>
            <w:vAlign w:val="center"/>
          </w:tcPr>
          <w:p w14:paraId="58DFC8E7" w14:textId="14D8DB77" w:rsidR="00881E51" w:rsidRPr="003738A8" w:rsidRDefault="003F0CA4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林金贵</w:t>
            </w:r>
          </w:p>
        </w:tc>
        <w:tc>
          <w:tcPr>
            <w:tcW w:w="1560" w:type="dxa"/>
            <w:vAlign w:val="center"/>
          </w:tcPr>
          <w:p w14:paraId="1C2B2EAC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701" w:type="dxa"/>
            <w:vAlign w:val="center"/>
          </w:tcPr>
          <w:p w14:paraId="3FAA2D6A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 w14:paraId="7E9D066F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929" w:type="dxa"/>
            <w:vAlign w:val="center"/>
          </w:tcPr>
          <w:p w14:paraId="690CC2BD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</w:p>
        </w:tc>
      </w:tr>
      <w:tr w:rsidR="00F9117C" w:rsidRPr="003738A8" w14:paraId="47C26238" w14:textId="77777777" w:rsidTr="00ED0735">
        <w:trPr>
          <w:trHeight w:val="447"/>
          <w:jc w:val="center"/>
        </w:trPr>
        <w:tc>
          <w:tcPr>
            <w:tcW w:w="1513" w:type="dxa"/>
            <w:vAlign w:val="center"/>
          </w:tcPr>
          <w:p w14:paraId="3BF7B5DC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sz w:val="21"/>
                <w:szCs w:val="21"/>
                <w:lang w:val="en-US" w:eastAsia="zh-CN"/>
              </w:rPr>
              <w:t>其他参评人员</w:t>
            </w:r>
          </w:p>
        </w:tc>
        <w:tc>
          <w:tcPr>
            <w:tcW w:w="8166" w:type="dxa"/>
            <w:gridSpan w:val="5"/>
            <w:vAlign w:val="center"/>
          </w:tcPr>
          <w:p w14:paraId="29088AD2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</w:p>
        </w:tc>
      </w:tr>
      <w:tr w:rsidR="00F9117C" w:rsidRPr="003738A8" w14:paraId="56A767C8" w14:textId="77777777" w:rsidTr="00ED0735">
        <w:trPr>
          <w:trHeight w:val="964"/>
          <w:jc w:val="center"/>
        </w:trPr>
        <w:tc>
          <w:tcPr>
            <w:tcW w:w="1513" w:type="dxa"/>
            <w:vAlign w:val="center"/>
          </w:tcPr>
          <w:p w14:paraId="073EE693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批准人员签字</w:t>
            </w: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/</w:t>
            </w:r>
            <w:r w:rsidRPr="003738A8">
              <w:rPr>
                <w:rFonts w:ascii="Times New Roman" w:hAnsi="Times New Roman"/>
                <w:b/>
                <w:bCs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8166" w:type="dxa"/>
            <w:gridSpan w:val="5"/>
            <w:vAlign w:val="center"/>
          </w:tcPr>
          <w:p w14:paraId="13203BEB" w14:textId="77777777" w:rsidR="00881E51" w:rsidRPr="003738A8" w:rsidRDefault="00881E51" w:rsidP="00ED0735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 w:eastAsia="zh-CN"/>
              </w:rPr>
            </w:pPr>
          </w:p>
        </w:tc>
      </w:tr>
    </w:tbl>
    <w:p w14:paraId="519F3CEA" w14:textId="77777777" w:rsidR="00881E51" w:rsidRPr="003738A8" w:rsidRDefault="00881E51" w:rsidP="00881E51">
      <w:pPr>
        <w:rPr>
          <w:rFonts w:ascii="Times New Roman" w:hAnsi="Times New Roman"/>
        </w:rPr>
      </w:pPr>
    </w:p>
    <w:bookmarkEnd w:id="113"/>
    <w:bookmarkEnd w:id="114"/>
    <w:bookmarkEnd w:id="115"/>
    <w:bookmarkEnd w:id="116"/>
    <w:bookmarkEnd w:id="117"/>
    <w:p w14:paraId="1283CAEC" w14:textId="77777777" w:rsidR="00AC6BE0" w:rsidRPr="003738A8" w:rsidRDefault="00AC6BE0" w:rsidP="00C9468C">
      <w:pPr>
        <w:spacing w:line="360" w:lineRule="auto"/>
        <w:rPr>
          <w:rFonts w:ascii="Times New Roman" w:hAnsi="Times New Roman"/>
          <w:sz w:val="21"/>
          <w:szCs w:val="21"/>
          <w:lang w:eastAsia="zh-CN"/>
        </w:rPr>
      </w:pPr>
    </w:p>
    <w:sectPr w:rsidR="00AC6BE0" w:rsidRPr="003738A8" w:rsidSect="00E07E57">
      <w:headerReference w:type="default" r:id="rId19"/>
      <w:footerReference w:type="default" r:id="rId20"/>
      <w:headerReference w:type="first" r:id="rId21"/>
      <w:footerReference w:type="first" r:id="rId22"/>
      <w:pgSz w:w="11909" w:h="16834" w:code="9"/>
      <w:pgMar w:top="1290" w:right="1224" w:bottom="1440" w:left="1195" w:header="1134" w:footer="1134" w:gutter="0"/>
      <w:pgNumType w:start="0"/>
      <w:cols w:space="72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8" w:author="张淑芳" w:date="2025-12-09T17:50:00Z" w:initials="淑张">
    <w:p w14:paraId="31584546" w14:textId="77777777" w:rsidR="008806C4" w:rsidRDefault="008806C4" w:rsidP="008806C4">
      <w:pPr>
        <w:pStyle w:val="af6"/>
      </w:pPr>
      <w:r>
        <w:rPr>
          <w:rStyle w:val="ac"/>
        </w:rPr>
        <w:annotationRef/>
      </w:r>
      <w:r>
        <w:rPr>
          <w:rFonts w:hint="eastAsia"/>
        </w:rPr>
        <w:t>前面写的</w:t>
      </w:r>
      <w:r>
        <w:rPr>
          <w:lang w:val="en-US"/>
        </w:rPr>
        <w:t>838</w:t>
      </w:r>
      <w:r>
        <w:rPr>
          <w:rFonts w:hint="eastAsia"/>
        </w:rPr>
        <w:t>例</w:t>
      </w:r>
    </w:p>
  </w:comment>
  <w:comment w:id="119" w:author="李佳励" w:date="2025-12-15T15:23:00Z" w:initials="李佳">
    <w:p w14:paraId="134B1F8F" w14:textId="08BFC0D3" w:rsidR="002B7E54" w:rsidRDefault="00000000">
      <w:r>
        <w:annotationRef/>
      </w:r>
      <w:r w:rsidRPr="75F0382E">
        <w:t>已改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584546" w15:done="0"/>
  <w15:commentEx w15:paraId="134B1F8F" w15:paraIdParent="315845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D45037" w16cex:dateUtc="2025-12-09T09:50:00Z"/>
  <w16cex:commentExtensible w16cex:durableId="71B2DD05" w16cex:dateUtc="2025-12-15T0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584546" w16cid:durableId="49D45037"/>
  <w16cid:commentId w16cid:paraId="134B1F8F" w16cid:durableId="71B2DD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9F2C0" w14:textId="77777777" w:rsidR="007F5A1E" w:rsidRDefault="007F5A1E">
      <w:pPr>
        <w:ind w:firstLine="420"/>
      </w:pPr>
      <w:r>
        <w:separator/>
      </w:r>
    </w:p>
    <w:p w14:paraId="31C29ECB" w14:textId="77777777" w:rsidR="007F5A1E" w:rsidRDefault="007F5A1E">
      <w:pPr>
        <w:ind w:firstLine="420"/>
      </w:pPr>
    </w:p>
  </w:endnote>
  <w:endnote w:type="continuationSeparator" w:id="0">
    <w:p w14:paraId="09A71E7E" w14:textId="77777777" w:rsidR="007F5A1E" w:rsidRDefault="007F5A1E">
      <w:pPr>
        <w:ind w:firstLine="420"/>
      </w:pPr>
      <w:r>
        <w:continuationSeparator/>
      </w:r>
    </w:p>
    <w:p w14:paraId="6B498CEE" w14:textId="77777777" w:rsidR="007F5A1E" w:rsidRDefault="007F5A1E">
      <w:pPr>
        <w:ind w:firstLine="420"/>
      </w:pPr>
    </w:p>
  </w:endnote>
  <w:endnote w:type="continuationNotice" w:id="1">
    <w:p w14:paraId="302E3079" w14:textId="77777777" w:rsidR="007F5A1E" w:rsidRDefault="007F5A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CenturyBookT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Futura Bk">
    <w:altName w:val="Arial"/>
    <w:charset w:val="00"/>
    <w:family w:val="swiss"/>
    <w:pitch w:val="default"/>
    <w:sig w:usb0="00000000" w:usb1="00000000" w:usb2="00000000" w:usb3="00000000" w:csb0="000001FB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F14A" w14:textId="77777777" w:rsidR="00A44959" w:rsidRDefault="00E16FC7" w:rsidP="00A44959">
    <w:pPr>
      <w:pStyle w:val="Header3"/>
      <w:pBdr>
        <w:bottom w:val="single" w:sz="6" w:space="1" w:color="auto"/>
      </w:pBdr>
      <w:jc w:val="center"/>
      <w:rPr>
        <w:rFonts w:ascii="宋体" w:hAnsi="宋体" w:hint="eastAsia"/>
        <w:b/>
        <w:color w:val="000000"/>
      </w:rPr>
    </w:pPr>
    <w:r>
      <w:rPr>
        <w:noProof/>
        <w:sz w:val="21"/>
        <w:lang w:val="en-US"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AC2DE4" wp14:editId="6E89D5C4">
              <wp:simplePos x="0" y="0"/>
              <wp:positionH relativeFrom="margin">
                <wp:posOffset>2590165</wp:posOffset>
              </wp:positionH>
              <wp:positionV relativeFrom="paragraph">
                <wp:posOffset>207010</wp:posOffset>
              </wp:positionV>
              <wp:extent cx="1104900" cy="198120"/>
              <wp:effectExtent l="0" t="0" r="0" b="11430"/>
              <wp:wrapNone/>
              <wp:docPr id="1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4900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3A2AB" w14:textId="7CC4BC69" w:rsidR="00A44959" w:rsidRPr="00ED2A56" w:rsidRDefault="00A44959" w:rsidP="0087230C">
                          <w:pPr>
                            <w:pStyle w:val="Header3"/>
                            <w:rPr>
                              <w:rFonts w:ascii="Times New Roman" w:hAnsi="Times New Roman"/>
                            </w:rPr>
                          </w:pPr>
                          <w:r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</w:rPr>
                            <w:t>第</w:t>
                          </w:r>
                          <w:r w:rsidR="00A64772"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004B85" w:rsidRPr="00ED2A56">
                            <w:rPr>
                              <w:rFonts w:ascii="Times New Roman" w:hAnsi="Times New Roman"/>
                              <w:noProof/>
                              <w:color w:val="000000"/>
                              <w:sz w:val="21"/>
                              <w:szCs w:val="21"/>
                            </w:rPr>
                            <w:t>2</w:t>
                          </w:r>
                          <w:r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</w:rPr>
                            <w:fldChar w:fldCharType="end"/>
                          </w:r>
                          <w:r w:rsidR="00167C03"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</w:rPr>
                            <w:t xml:space="preserve"> </w:t>
                          </w:r>
                          <w:r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</w:rPr>
                            <w:t>页</w:t>
                          </w:r>
                          <w:r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</w:rPr>
                            <w:t>/</w:t>
                          </w:r>
                          <w:r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</w:rPr>
                            <w:t>共</w:t>
                          </w:r>
                          <w:r w:rsidR="00144A2A">
                            <w:rPr>
                              <w:rFonts w:ascii="Times New Roman" w:hAnsi="Times New Roman" w:hint="eastAsia"/>
                              <w:color w:val="000000"/>
                              <w:sz w:val="21"/>
                              <w:szCs w:val="21"/>
                              <w:lang w:eastAsia="zh-CN"/>
                            </w:rPr>
                            <w:t>20</w:t>
                          </w:r>
                          <w:r w:rsidRPr="00ED2A56">
                            <w:rPr>
                              <w:rFonts w:ascii="Times New Roman" w:hAnsi="Times New Roman"/>
                              <w:color w:val="000000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AC2DE4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203.95pt;margin-top:16.3pt;width:87pt;height:15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" filled="f" stroked="f">
              <v:textbox inset="0,0,0,0">
                <w:txbxContent>
                  <w:p w14:paraId="22E3A2AB" w14:textId="7CC4BC69" w:rsidR="00A44959" w:rsidRPr="00ED2A56" w:rsidRDefault="00A44959" w:rsidP="0087230C">
                    <w:pPr>
                      <w:pStyle w:val="Header3"/>
                      <w:rPr>
                        <w:rFonts w:ascii="Times New Roman" w:hAnsi="Times New Roman"/>
                      </w:rPr>
                    </w:pPr>
                    <w:r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w:t>第</w:t>
                    </w:r>
                    <w:r w:rsidR="00A64772"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  <w:lang w:eastAsia="zh-CN"/>
                      </w:rPr>
                      <w:t xml:space="preserve"> </w:t>
                    </w:r>
                    <w:r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w:fldChar w:fldCharType="begin"/>
                    </w:r>
                    <w:r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w:instrText xml:space="preserve"> page </w:instrText>
                    </w:r>
                    <w:r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w:fldChar w:fldCharType="separate"/>
                    </w:r>
                    <w:r w:rsidR="00004B85" w:rsidRPr="00ED2A56">
                      <w:rPr>
                        <w:rFonts w:ascii="Times New Roman" w:hAnsi="Times New Roman"/>
                        <w:noProof/>
                        <w:color w:val="000000"/>
                        <w:sz w:val="21"/>
                        <w:szCs w:val="21"/>
                      </w:rPr>
                      <w:t>2</w:t>
                    </w:r>
                    <w:r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w:fldChar w:fldCharType="end"/>
                    </w:r>
                    <w:r w:rsidR="00167C03"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w:t xml:space="preserve"> </w:t>
                    </w:r>
                    <w:r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w:t>页</w:t>
                    </w:r>
                    <w:r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w:t>/</w:t>
                    </w:r>
                    <w:r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w:t>共</w:t>
                    </w:r>
                    <w:r w:rsidR="00144A2A">
                      <w:rPr>
                        <w:rFonts w:ascii="Times New Roman" w:hAnsi="Times New Roman" w:hint="eastAsia"/>
                        <w:color w:val="000000"/>
                        <w:sz w:val="21"/>
                        <w:szCs w:val="21"/>
                        <w:lang w:eastAsia="zh-CN"/>
                      </w:rPr>
                      <w:t>20</w:t>
                    </w:r>
                    <w:r w:rsidRPr="00ED2A56"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0F15796" w14:textId="77777777" w:rsidR="00A44959" w:rsidRDefault="00A44959" w:rsidP="00A44959">
    <w:pPr>
      <w:pStyle w:val="Header3"/>
      <w:jc w:val="center"/>
      <w:rPr>
        <w:rFonts w:ascii="宋体" w:hAnsi="宋体" w:hint="eastAsia"/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0"/>
      <w:gridCol w:w="3160"/>
      <w:gridCol w:w="3160"/>
    </w:tblGrid>
    <w:tr w:rsidR="266CCB21" w14:paraId="27881C18" w14:textId="77777777" w:rsidTr="266CCB21">
      <w:tc>
        <w:tcPr>
          <w:tcW w:w="3160" w:type="dxa"/>
        </w:tcPr>
        <w:p w14:paraId="3958B8BC" w14:textId="416058BF" w:rsidR="266CCB21" w:rsidRDefault="266CCB21" w:rsidP="266CCB21">
          <w:pPr>
            <w:ind w:left="-115"/>
          </w:pPr>
        </w:p>
      </w:tc>
      <w:tc>
        <w:tcPr>
          <w:tcW w:w="3160" w:type="dxa"/>
        </w:tcPr>
        <w:p w14:paraId="30B6F2DC" w14:textId="1C27E567" w:rsidR="266CCB21" w:rsidRDefault="266CCB21" w:rsidP="266CCB21">
          <w:pPr>
            <w:jc w:val="center"/>
          </w:pPr>
        </w:p>
      </w:tc>
      <w:tc>
        <w:tcPr>
          <w:tcW w:w="3160" w:type="dxa"/>
        </w:tcPr>
        <w:p w14:paraId="509D3AE1" w14:textId="0C5262C2" w:rsidR="266CCB21" w:rsidRDefault="266CCB21" w:rsidP="266CCB21">
          <w:pPr>
            <w:ind w:right="-115"/>
            <w:jc w:val="right"/>
          </w:pPr>
        </w:p>
      </w:tc>
    </w:tr>
  </w:tbl>
  <w:p w14:paraId="2923CB20" w14:textId="6E6E36DB" w:rsidR="266CCB21" w:rsidRDefault="266CCB21" w:rsidP="266CCB2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8758" w14:textId="77777777" w:rsidR="007F5A1E" w:rsidRDefault="007F5A1E">
      <w:pPr>
        <w:ind w:firstLine="420"/>
      </w:pPr>
      <w:r>
        <w:separator/>
      </w:r>
    </w:p>
    <w:p w14:paraId="50343840" w14:textId="77777777" w:rsidR="007F5A1E" w:rsidRDefault="007F5A1E">
      <w:pPr>
        <w:ind w:firstLine="420"/>
      </w:pPr>
    </w:p>
  </w:footnote>
  <w:footnote w:type="continuationSeparator" w:id="0">
    <w:p w14:paraId="13A05CB0" w14:textId="77777777" w:rsidR="007F5A1E" w:rsidRDefault="007F5A1E">
      <w:pPr>
        <w:ind w:firstLine="420"/>
      </w:pPr>
      <w:r>
        <w:continuationSeparator/>
      </w:r>
    </w:p>
    <w:p w14:paraId="0A108BB5" w14:textId="77777777" w:rsidR="007F5A1E" w:rsidRDefault="007F5A1E">
      <w:pPr>
        <w:ind w:firstLine="420"/>
      </w:pPr>
    </w:p>
  </w:footnote>
  <w:footnote w:type="continuationNotice" w:id="1">
    <w:p w14:paraId="320BAF2C" w14:textId="77777777" w:rsidR="007F5A1E" w:rsidRDefault="007F5A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FAEBB" w14:textId="45DAB43F" w:rsidR="008B7E6A" w:rsidRPr="00D24ACF" w:rsidRDefault="00BE50F4" w:rsidP="00622BAA">
    <w:pPr>
      <w:pBdr>
        <w:bottom w:val="single" w:sz="6" w:space="1" w:color="auto"/>
      </w:pBdr>
      <w:spacing w:line="276" w:lineRule="auto"/>
      <w:jc w:val="right"/>
      <w:rPr>
        <w:rFonts w:ascii="Times New Roman" w:hAnsi="Times New Roman"/>
        <w:noProof/>
        <w:lang w:eastAsia="zh-CN"/>
      </w:rPr>
    </w:pPr>
    <w:r>
      <w:rPr>
        <w:rFonts w:ascii="Times New Roman" w:hAnsi="Times New Roman"/>
        <w:b/>
        <w:sz w:val="21"/>
        <w:szCs w:val="21"/>
        <w:lang w:val="en-US"/>
      </w:rPr>
      <w:t>TX-TF-</w:t>
    </w:r>
    <w:r w:rsidR="003005DF">
      <w:rPr>
        <w:rFonts w:ascii="Times New Roman" w:hAnsi="Times New Roman"/>
        <w:b/>
        <w:sz w:val="21"/>
        <w:szCs w:val="21"/>
        <w:lang w:val="en-US"/>
      </w:rPr>
      <w:t>RCN3V2000</w:t>
    </w:r>
    <w:r>
      <w:rPr>
        <w:rFonts w:ascii="Times New Roman" w:hAnsi="Times New Roman"/>
        <w:b/>
        <w:sz w:val="21"/>
        <w:szCs w:val="21"/>
        <w:lang w:val="en-US"/>
      </w:rPr>
      <w:t>-VV-003-A0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84DC8" w14:textId="1DAF0C57" w:rsidR="001131A5" w:rsidRDefault="266CCB21" w:rsidP="003005DF">
    <w:pPr>
      <w:pBdr>
        <w:bottom w:val="single" w:sz="4" w:space="0" w:color="auto"/>
      </w:pBdr>
      <w:tabs>
        <w:tab w:val="right" w:pos="9490"/>
      </w:tabs>
      <w:adjustRightInd w:val="0"/>
      <w:spacing w:beforeLines="80" w:before="192"/>
    </w:pPr>
    <w:r w:rsidRPr="266CCB21">
      <w:rPr>
        <w:rFonts w:ascii="宋体" w:hAnsi="宋体"/>
        <w:b/>
        <w:bCs/>
        <w:sz w:val="32"/>
        <w:szCs w:val="32"/>
        <w:lang w:val="en-US"/>
      </w:rPr>
      <w:t xml:space="preserve">     </w:t>
    </w:r>
    <w:r w:rsidR="00E07E57">
      <w:rPr>
        <w:rFonts w:ascii="宋体" w:hAnsi="宋体"/>
        <w:b/>
        <w:bCs/>
        <w:sz w:val="32"/>
        <w:szCs w:val="32"/>
        <w:lang w:val="en-US"/>
      </w:rPr>
      <w:t xml:space="preserve">                                  </w:t>
    </w:r>
    <w:r w:rsidRPr="266CCB21">
      <w:rPr>
        <w:rFonts w:ascii="Times New Roman" w:hAnsi="Times New Roman"/>
        <w:b/>
        <w:bCs/>
        <w:sz w:val="21"/>
        <w:szCs w:val="21"/>
        <w:lang w:val="en-US"/>
      </w:rPr>
      <w:t>TX-TF-</w:t>
    </w:r>
    <w:r w:rsidR="003005DF">
      <w:rPr>
        <w:rFonts w:ascii="Times New Roman" w:hAnsi="Times New Roman"/>
        <w:b/>
        <w:bCs/>
        <w:sz w:val="21"/>
        <w:szCs w:val="21"/>
        <w:lang w:val="en-US"/>
      </w:rPr>
      <w:t>RCN3V2000</w:t>
    </w:r>
    <w:r w:rsidRPr="266CCB21">
      <w:rPr>
        <w:rFonts w:ascii="Times New Roman" w:hAnsi="Times New Roman"/>
        <w:b/>
        <w:bCs/>
        <w:sz w:val="21"/>
        <w:szCs w:val="21"/>
        <w:lang w:val="en-US"/>
      </w:rPr>
      <w:t>-VV-003-A0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C0CEC40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0000006"/>
    <w:multiLevelType w:val="multilevel"/>
    <w:tmpl w:val="00000006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ascii="宋体" w:eastAsia="宋体" w:hAnsi="宋体"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hint="eastAsia"/>
      </w:rPr>
    </w:lvl>
    <w:lvl w:ilvl="2">
      <w:start w:val="1"/>
      <w:numFmt w:val="decimal"/>
      <w:pStyle w:val="3"/>
      <w:lvlText w:val="%1.%2.%3."/>
      <w:lvlJc w:val="left"/>
      <w:pPr>
        <w:ind w:left="113" w:hanging="113"/>
      </w:pPr>
      <w:rPr>
        <w:rFonts w:ascii="宋体" w:eastAsia="宋体" w:hAnsi="宋体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0AC3DB8"/>
    <w:multiLevelType w:val="singleLevel"/>
    <w:tmpl w:val="EFD455C0"/>
    <w:lvl w:ilvl="0">
      <w:start w:val="1"/>
      <w:numFmt w:val="decimal"/>
      <w:pStyle w:val="Number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48A2161"/>
    <w:multiLevelType w:val="multilevel"/>
    <w:tmpl w:val="04DEF5C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5" w15:restartNumberingAfterBreak="0">
    <w:nsid w:val="164D490D"/>
    <w:multiLevelType w:val="singleLevel"/>
    <w:tmpl w:val="0298EFBC"/>
    <w:lvl w:ilvl="0">
      <w:start w:val="1"/>
      <w:numFmt w:val="bullet"/>
      <w:pStyle w:val="BodyBulletSQ"/>
      <w:lvlText w:val="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</w:abstractNum>
  <w:abstractNum w:abstractNumId="6" w15:restartNumberingAfterBreak="0">
    <w:nsid w:val="284B75B9"/>
    <w:multiLevelType w:val="hybridMultilevel"/>
    <w:tmpl w:val="50A68AB0"/>
    <w:lvl w:ilvl="0" w:tplc="45948B3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B7720B4"/>
    <w:multiLevelType w:val="hybridMultilevel"/>
    <w:tmpl w:val="BA12C94E"/>
    <w:lvl w:ilvl="0" w:tplc="33DC0D46">
      <w:start w:val="1"/>
      <w:numFmt w:val="lowerLetter"/>
      <w:suff w:val="space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3D24DE1"/>
    <w:multiLevelType w:val="multilevel"/>
    <w:tmpl w:val="6F3CD242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/>
        <w:sz w:val="32"/>
      </w:rPr>
    </w:lvl>
    <w:lvl w:ilvl="1">
      <w:start w:val="1"/>
      <w:numFmt w:val="decimal"/>
      <w:pStyle w:val="20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eastAsia="宋体" w:hAnsi="Times New Roman" w:cs="Times New Roman" w:hint="default"/>
      </w:rPr>
    </w:lvl>
    <w:lvl w:ilvl="2">
      <w:start w:val="1"/>
      <w:numFmt w:val="decimal"/>
      <w:pStyle w:val="30"/>
      <w:lvlText w:val="%1.%2.%3."/>
      <w:lvlJc w:val="left"/>
      <w:pPr>
        <w:tabs>
          <w:tab w:val="num" w:pos="709"/>
        </w:tabs>
        <w:ind w:left="709" w:hanging="709"/>
      </w:pPr>
      <w:rPr>
        <w:b w:val="0"/>
        <w:sz w:val="21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9" w15:restartNumberingAfterBreak="0">
    <w:nsid w:val="3746462F"/>
    <w:multiLevelType w:val="multilevel"/>
    <w:tmpl w:val="23B4056C"/>
    <w:lvl w:ilvl="0">
      <w:start w:val="1"/>
      <w:numFmt w:val="decimal"/>
      <w:pStyle w:val="Numberedlist3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pStyle w:val="Numberedlist32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pStyle w:val="Numberedlist31"/>
      <w:lvlText w:val="%3)"/>
      <w:lvlJc w:val="left"/>
      <w:pPr>
        <w:tabs>
          <w:tab w:val="num" w:pos="720"/>
        </w:tabs>
        <w:ind w:left="360" w:hanging="360"/>
      </w:p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39681D0F"/>
    <w:multiLevelType w:val="multilevel"/>
    <w:tmpl w:val="39681D0F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420"/>
      </w:pPr>
    </w:lvl>
    <w:lvl w:ilvl="1">
      <w:start w:val="1"/>
      <w:numFmt w:val="lowerLetter"/>
      <w:lvlText w:val="%2)"/>
      <w:lvlJc w:val="left"/>
      <w:pPr>
        <w:tabs>
          <w:tab w:val="num" w:pos="1695"/>
        </w:tabs>
        <w:ind w:left="1695" w:hanging="420"/>
      </w:pPr>
    </w:lvl>
    <w:lvl w:ilvl="2">
      <w:start w:val="1"/>
      <w:numFmt w:val="lowerRoman"/>
      <w:lvlText w:val="%3."/>
      <w:lvlJc w:val="right"/>
      <w:pPr>
        <w:tabs>
          <w:tab w:val="num" w:pos="2115"/>
        </w:tabs>
        <w:ind w:left="2115" w:hanging="420"/>
      </w:pPr>
    </w:lvl>
    <w:lvl w:ilvl="3">
      <w:start w:val="1"/>
      <w:numFmt w:val="decimal"/>
      <w:lvlText w:val="%4."/>
      <w:lvlJc w:val="left"/>
      <w:pPr>
        <w:tabs>
          <w:tab w:val="num" w:pos="2535"/>
        </w:tabs>
        <w:ind w:left="2535" w:hanging="420"/>
      </w:pPr>
    </w:lvl>
    <w:lvl w:ilvl="4">
      <w:start w:val="1"/>
      <w:numFmt w:val="lowerLetter"/>
      <w:lvlText w:val="%5)"/>
      <w:lvlJc w:val="left"/>
      <w:pPr>
        <w:tabs>
          <w:tab w:val="num" w:pos="2955"/>
        </w:tabs>
        <w:ind w:left="2955" w:hanging="420"/>
      </w:pPr>
    </w:lvl>
    <w:lvl w:ilvl="5">
      <w:start w:val="1"/>
      <w:numFmt w:val="lowerRoman"/>
      <w:lvlText w:val="%6."/>
      <w:lvlJc w:val="right"/>
      <w:pPr>
        <w:tabs>
          <w:tab w:val="num" w:pos="3375"/>
        </w:tabs>
        <w:ind w:left="3375" w:hanging="420"/>
      </w:pPr>
    </w:lvl>
    <w:lvl w:ilvl="6">
      <w:start w:val="1"/>
      <w:numFmt w:val="decimal"/>
      <w:lvlText w:val="%7."/>
      <w:lvlJc w:val="left"/>
      <w:pPr>
        <w:tabs>
          <w:tab w:val="num" w:pos="3795"/>
        </w:tabs>
        <w:ind w:left="3795" w:hanging="420"/>
      </w:pPr>
    </w:lvl>
    <w:lvl w:ilvl="7">
      <w:start w:val="1"/>
      <w:numFmt w:val="lowerLetter"/>
      <w:lvlText w:val="%8)"/>
      <w:lvlJc w:val="left"/>
      <w:pPr>
        <w:tabs>
          <w:tab w:val="num" w:pos="4215"/>
        </w:tabs>
        <w:ind w:left="4215" w:hanging="420"/>
      </w:pPr>
    </w:lvl>
    <w:lvl w:ilvl="8">
      <w:start w:val="1"/>
      <w:numFmt w:val="lowerRoman"/>
      <w:lvlText w:val="%9."/>
      <w:lvlJc w:val="right"/>
      <w:pPr>
        <w:tabs>
          <w:tab w:val="num" w:pos="4635"/>
        </w:tabs>
        <w:ind w:left="4635" w:hanging="420"/>
      </w:pPr>
    </w:lvl>
  </w:abstractNum>
  <w:abstractNum w:abstractNumId="11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2" w15:restartNumberingAfterBreak="0">
    <w:nsid w:val="41370DCB"/>
    <w:multiLevelType w:val="hybridMultilevel"/>
    <w:tmpl w:val="1D640F88"/>
    <w:lvl w:ilvl="0" w:tplc="A00464F2">
      <w:start w:val="1"/>
      <w:numFmt w:val="decimal"/>
      <w:lvlText w:val="%1、"/>
      <w:lvlJc w:val="left"/>
      <w:pPr>
        <w:tabs>
          <w:tab w:val="num" w:pos="1170"/>
        </w:tabs>
        <w:ind w:left="1170" w:hanging="750"/>
      </w:pPr>
      <w:rPr>
        <w:rFonts w:hint="default"/>
      </w:rPr>
    </w:lvl>
    <w:lvl w:ilvl="1" w:tplc="15829B20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8B92E026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8B20CD36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2AB84D9E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290E80A4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A8CAED96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1CC287BA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60E0E150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41B91AA8"/>
    <w:multiLevelType w:val="hybridMultilevel"/>
    <w:tmpl w:val="92869492"/>
    <w:lvl w:ilvl="0" w:tplc="EC0066B8">
      <w:start w:val="1"/>
      <w:numFmt w:val="bullet"/>
      <w:lvlText w:val="-"/>
      <w:lvlJc w:val="left"/>
      <w:pPr>
        <w:tabs>
          <w:tab w:val="num" w:pos="1680"/>
        </w:tabs>
        <w:ind w:left="1680" w:hanging="420"/>
      </w:pPr>
      <w:rPr>
        <w:rFonts w:ascii="宋体" w:eastAsia="宋体" w:hAnsi="Wingdings" w:hint="eastAsia"/>
      </w:rPr>
    </w:lvl>
    <w:lvl w:ilvl="1" w:tplc="04090019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1945489"/>
    <w:multiLevelType w:val="hybridMultilevel"/>
    <w:tmpl w:val="867001CA"/>
    <w:lvl w:ilvl="0" w:tplc="9DE6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82F4130"/>
    <w:multiLevelType w:val="singleLevel"/>
    <w:tmpl w:val="D6947B42"/>
    <w:lvl w:ilvl="0">
      <w:start w:val="1"/>
      <w:numFmt w:val="bullet"/>
      <w:pStyle w:val="Bulletwithtext1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16" w15:restartNumberingAfterBreak="0">
    <w:nsid w:val="5D9D1186"/>
    <w:multiLevelType w:val="hybridMultilevel"/>
    <w:tmpl w:val="BA12C94E"/>
    <w:lvl w:ilvl="0" w:tplc="33DC0D46">
      <w:start w:val="1"/>
      <w:numFmt w:val="lowerLetter"/>
      <w:suff w:val="space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61484059"/>
    <w:multiLevelType w:val="singleLevel"/>
    <w:tmpl w:val="80C2143E"/>
    <w:lvl w:ilvl="0">
      <w:start w:val="1"/>
      <w:numFmt w:val="decimal"/>
      <w:pStyle w:val="Numberedlist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9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20" w15:restartNumberingAfterBreak="0">
    <w:nsid w:val="68804DFB"/>
    <w:multiLevelType w:val="multilevel"/>
    <w:tmpl w:val="12ACAF20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1080"/>
        </w:tabs>
        <w:ind w:left="720" w:hanging="360"/>
      </w:pPr>
    </w:lvl>
    <w:lvl w:ilvl="2">
      <w:start w:val="1"/>
      <w:numFmt w:val="decimal"/>
      <w:pStyle w:val="Numberedlist21"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pStyle w:val="Numberedlist22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D4B238B"/>
    <w:multiLevelType w:val="singleLevel"/>
    <w:tmpl w:val="3086DEE0"/>
    <w:lvl w:ilvl="0">
      <w:start w:val="1"/>
      <w:numFmt w:val="bullet"/>
      <w:pStyle w:val="Bulletwithtext5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sz w:val="16"/>
      </w:rPr>
    </w:lvl>
  </w:abstractNum>
  <w:num w:numId="1" w16cid:durableId="1890871219">
    <w:abstractNumId w:val="20"/>
  </w:num>
  <w:num w:numId="2" w16cid:durableId="1318846834">
    <w:abstractNumId w:val="15"/>
  </w:num>
  <w:num w:numId="3" w16cid:durableId="562176014">
    <w:abstractNumId w:val="11"/>
  </w:num>
  <w:num w:numId="4" w16cid:durableId="275453256">
    <w:abstractNumId w:val="19"/>
  </w:num>
  <w:num w:numId="5" w16cid:durableId="673151590">
    <w:abstractNumId w:val="18"/>
  </w:num>
  <w:num w:numId="6" w16cid:durableId="1099521084">
    <w:abstractNumId w:val="21"/>
  </w:num>
  <w:num w:numId="7" w16cid:durableId="1868786552">
    <w:abstractNumId w:val="17"/>
  </w:num>
  <w:num w:numId="8" w16cid:durableId="427628613">
    <w:abstractNumId w:val="9"/>
  </w:num>
  <w:num w:numId="9" w16cid:durableId="540868939">
    <w:abstractNumId w:val="5"/>
  </w:num>
  <w:num w:numId="10" w16cid:durableId="540099062">
    <w:abstractNumId w:val="3"/>
  </w:num>
  <w:num w:numId="11" w16cid:durableId="1480613165">
    <w:abstractNumId w:val="0"/>
  </w:num>
  <w:num w:numId="12" w16cid:durableId="813334236">
    <w:abstractNumId w:val="8"/>
  </w:num>
  <w:num w:numId="13" w16cid:durableId="845481728">
    <w:abstractNumId w:val="1"/>
  </w:num>
  <w:num w:numId="14" w16cid:durableId="20401812">
    <w:abstractNumId w:val="2"/>
  </w:num>
  <w:num w:numId="15" w16cid:durableId="1158691428">
    <w:abstractNumId w:val="13"/>
  </w:num>
  <w:num w:numId="16" w16cid:durableId="320817434">
    <w:abstractNumId w:val="12"/>
  </w:num>
  <w:num w:numId="17" w16cid:durableId="718480845">
    <w:abstractNumId w:val="14"/>
  </w:num>
  <w:num w:numId="18" w16cid:durableId="1244803958">
    <w:abstractNumId w:val="4"/>
  </w:num>
  <w:num w:numId="19" w16cid:durableId="857158227">
    <w:abstractNumId w:val="10"/>
  </w:num>
  <w:num w:numId="20" w16cid:durableId="1863854535">
    <w:abstractNumId w:val="7"/>
  </w:num>
  <w:num w:numId="21" w16cid:durableId="1875343833">
    <w:abstractNumId w:val="6"/>
  </w:num>
  <w:num w:numId="22" w16cid:durableId="982975203">
    <w:abstractNumId w:val="16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张淑芳">
    <w15:presenceInfo w15:providerId="AD" w15:userId="S::zshufang@infervision.com::b8c3cac0-af81-4098-8342-49071dc97b79"/>
  </w15:person>
  <w15:person w15:author="李佳励">
    <w15:presenceInfo w15:providerId="AD" w15:userId="S::ljiali@infervision.com::5dc01413-c1bc-4971-b0bd-b7b10c59fd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F1E"/>
    <w:rsid w:val="00002B46"/>
    <w:rsid w:val="00003A39"/>
    <w:rsid w:val="000042FB"/>
    <w:rsid w:val="000046CE"/>
    <w:rsid w:val="00004B85"/>
    <w:rsid w:val="00005140"/>
    <w:rsid w:val="000052CD"/>
    <w:rsid w:val="0000572E"/>
    <w:rsid w:val="00010661"/>
    <w:rsid w:val="0001247A"/>
    <w:rsid w:val="0001447D"/>
    <w:rsid w:val="00015D28"/>
    <w:rsid w:val="0001701B"/>
    <w:rsid w:val="00017189"/>
    <w:rsid w:val="00020588"/>
    <w:rsid w:val="000218F6"/>
    <w:rsid w:val="00022760"/>
    <w:rsid w:val="00023461"/>
    <w:rsid w:val="00025AA4"/>
    <w:rsid w:val="0002696B"/>
    <w:rsid w:val="00026CE8"/>
    <w:rsid w:val="0002779D"/>
    <w:rsid w:val="000277B7"/>
    <w:rsid w:val="000306F6"/>
    <w:rsid w:val="00033DA5"/>
    <w:rsid w:val="000344B8"/>
    <w:rsid w:val="000345B7"/>
    <w:rsid w:val="00035166"/>
    <w:rsid w:val="00037017"/>
    <w:rsid w:val="00037F73"/>
    <w:rsid w:val="0004086D"/>
    <w:rsid w:val="00041335"/>
    <w:rsid w:val="0004172A"/>
    <w:rsid w:val="0004590E"/>
    <w:rsid w:val="00045CF1"/>
    <w:rsid w:val="000502AE"/>
    <w:rsid w:val="00051B97"/>
    <w:rsid w:val="0005204A"/>
    <w:rsid w:val="00052BF6"/>
    <w:rsid w:val="000532D7"/>
    <w:rsid w:val="00053CC6"/>
    <w:rsid w:val="0005453A"/>
    <w:rsid w:val="0005642C"/>
    <w:rsid w:val="00056995"/>
    <w:rsid w:val="00057448"/>
    <w:rsid w:val="00057628"/>
    <w:rsid w:val="00057A8A"/>
    <w:rsid w:val="00061945"/>
    <w:rsid w:val="0006235E"/>
    <w:rsid w:val="000626D6"/>
    <w:rsid w:val="00062FEF"/>
    <w:rsid w:val="00064156"/>
    <w:rsid w:val="00064669"/>
    <w:rsid w:val="00064A8C"/>
    <w:rsid w:val="00067E0B"/>
    <w:rsid w:val="00072196"/>
    <w:rsid w:val="000723DA"/>
    <w:rsid w:val="000731DC"/>
    <w:rsid w:val="0007523C"/>
    <w:rsid w:val="0007739C"/>
    <w:rsid w:val="00080E15"/>
    <w:rsid w:val="00081446"/>
    <w:rsid w:val="00082291"/>
    <w:rsid w:val="0008415F"/>
    <w:rsid w:val="00084C84"/>
    <w:rsid w:val="000857C9"/>
    <w:rsid w:val="00085DAE"/>
    <w:rsid w:val="00086782"/>
    <w:rsid w:val="000867F9"/>
    <w:rsid w:val="000902D7"/>
    <w:rsid w:val="00090397"/>
    <w:rsid w:val="0009108A"/>
    <w:rsid w:val="00093610"/>
    <w:rsid w:val="000942FA"/>
    <w:rsid w:val="000957E1"/>
    <w:rsid w:val="0009661E"/>
    <w:rsid w:val="000A0219"/>
    <w:rsid w:val="000A02C3"/>
    <w:rsid w:val="000A0857"/>
    <w:rsid w:val="000A13B9"/>
    <w:rsid w:val="000A2FD6"/>
    <w:rsid w:val="000A3AE3"/>
    <w:rsid w:val="000A505D"/>
    <w:rsid w:val="000A625B"/>
    <w:rsid w:val="000A710B"/>
    <w:rsid w:val="000A75F7"/>
    <w:rsid w:val="000B1A59"/>
    <w:rsid w:val="000B3CC4"/>
    <w:rsid w:val="000B47A8"/>
    <w:rsid w:val="000B5744"/>
    <w:rsid w:val="000B5808"/>
    <w:rsid w:val="000B6C9D"/>
    <w:rsid w:val="000B72B4"/>
    <w:rsid w:val="000C0405"/>
    <w:rsid w:val="000C0BB2"/>
    <w:rsid w:val="000C2679"/>
    <w:rsid w:val="000C3151"/>
    <w:rsid w:val="000C31D4"/>
    <w:rsid w:val="000C3919"/>
    <w:rsid w:val="000C3C1C"/>
    <w:rsid w:val="000C49E2"/>
    <w:rsid w:val="000C5DDC"/>
    <w:rsid w:val="000D0B3C"/>
    <w:rsid w:val="000D18E5"/>
    <w:rsid w:val="000D19AF"/>
    <w:rsid w:val="000D20DE"/>
    <w:rsid w:val="000D4C63"/>
    <w:rsid w:val="000D7FF5"/>
    <w:rsid w:val="000E0457"/>
    <w:rsid w:val="000E0607"/>
    <w:rsid w:val="000E367B"/>
    <w:rsid w:val="000E456A"/>
    <w:rsid w:val="000E5608"/>
    <w:rsid w:val="000E5BD6"/>
    <w:rsid w:val="000E6422"/>
    <w:rsid w:val="000E70B7"/>
    <w:rsid w:val="000E7C41"/>
    <w:rsid w:val="000E7E5B"/>
    <w:rsid w:val="000F2BAB"/>
    <w:rsid w:val="000F2D40"/>
    <w:rsid w:val="000F42A3"/>
    <w:rsid w:val="000F4582"/>
    <w:rsid w:val="000F4D26"/>
    <w:rsid w:val="000F4F72"/>
    <w:rsid w:val="000F5010"/>
    <w:rsid w:val="000F5B8A"/>
    <w:rsid w:val="000F76C5"/>
    <w:rsid w:val="001001BD"/>
    <w:rsid w:val="00100B95"/>
    <w:rsid w:val="00101E84"/>
    <w:rsid w:val="001020D4"/>
    <w:rsid w:val="00102528"/>
    <w:rsid w:val="00106E26"/>
    <w:rsid w:val="00107AEA"/>
    <w:rsid w:val="00107D06"/>
    <w:rsid w:val="00110502"/>
    <w:rsid w:val="00111EB1"/>
    <w:rsid w:val="00112BB6"/>
    <w:rsid w:val="001131A5"/>
    <w:rsid w:val="00113391"/>
    <w:rsid w:val="001142C4"/>
    <w:rsid w:val="001147C4"/>
    <w:rsid w:val="001152F1"/>
    <w:rsid w:val="0012124F"/>
    <w:rsid w:val="00121635"/>
    <w:rsid w:val="001225F9"/>
    <w:rsid w:val="001227B0"/>
    <w:rsid w:val="00123766"/>
    <w:rsid w:val="00123861"/>
    <w:rsid w:val="00123ED1"/>
    <w:rsid w:val="001251CC"/>
    <w:rsid w:val="001258FE"/>
    <w:rsid w:val="0012674E"/>
    <w:rsid w:val="00127440"/>
    <w:rsid w:val="00127D85"/>
    <w:rsid w:val="00127E69"/>
    <w:rsid w:val="0013087E"/>
    <w:rsid w:val="001342D4"/>
    <w:rsid w:val="00134F6E"/>
    <w:rsid w:val="00134FC9"/>
    <w:rsid w:val="0013544E"/>
    <w:rsid w:val="00136531"/>
    <w:rsid w:val="00136693"/>
    <w:rsid w:val="00141972"/>
    <w:rsid w:val="0014298F"/>
    <w:rsid w:val="00142E0A"/>
    <w:rsid w:val="00144085"/>
    <w:rsid w:val="00144A2A"/>
    <w:rsid w:val="0014696D"/>
    <w:rsid w:val="00150550"/>
    <w:rsid w:val="001520A5"/>
    <w:rsid w:val="00152B7C"/>
    <w:rsid w:val="00156DAF"/>
    <w:rsid w:val="00156E11"/>
    <w:rsid w:val="0016166C"/>
    <w:rsid w:val="0016195E"/>
    <w:rsid w:val="00164523"/>
    <w:rsid w:val="00164925"/>
    <w:rsid w:val="0016790D"/>
    <w:rsid w:val="00167C03"/>
    <w:rsid w:val="00170AAB"/>
    <w:rsid w:val="00171BC0"/>
    <w:rsid w:val="0017241A"/>
    <w:rsid w:val="00173509"/>
    <w:rsid w:val="0017386E"/>
    <w:rsid w:val="00174692"/>
    <w:rsid w:val="00175A74"/>
    <w:rsid w:val="00176900"/>
    <w:rsid w:val="00181011"/>
    <w:rsid w:val="00181705"/>
    <w:rsid w:val="00182F80"/>
    <w:rsid w:val="00183486"/>
    <w:rsid w:val="001837E8"/>
    <w:rsid w:val="001850B3"/>
    <w:rsid w:val="001859F9"/>
    <w:rsid w:val="00187E5A"/>
    <w:rsid w:val="001909D5"/>
    <w:rsid w:val="00190E09"/>
    <w:rsid w:val="0019173C"/>
    <w:rsid w:val="001917B4"/>
    <w:rsid w:val="0019186F"/>
    <w:rsid w:val="00193A95"/>
    <w:rsid w:val="00193C04"/>
    <w:rsid w:val="00195D2E"/>
    <w:rsid w:val="00196590"/>
    <w:rsid w:val="00196649"/>
    <w:rsid w:val="00197084"/>
    <w:rsid w:val="001A0C66"/>
    <w:rsid w:val="001A0E8D"/>
    <w:rsid w:val="001A2572"/>
    <w:rsid w:val="001A418E"/>
    <w:rsid w:val="001A41BC"/>
    <w:rsid w:val="001A4378"/>
    <w:rsid w:val="001A5AA6"/>
    <w:rsid w:val="001A7666"/>
    <w:rsid w:val="001B1D68"/>
    <w:rsid w:val="001B4848"/>
    <w:rsid w:val="001B5664"/>
    <w:rsid w:val="001B659F"/>
    <w:rsid w:val="001C079B"/>
    <w:rsid w:val="001C1214"/>
    <w:rsid w:val="001C211D"/>
    <w:rsid w:val="001C2BD4"/>
    <w:rsid w:val="001C40FA"/>
    <w:rsid w:val="001C4174"/>
    <w:rsid w:val="001C53A2"/>
    <w:rsid w:val="001C5677"/>
    <w:rsid w:val="001C594D"/>
    <w:rsid w:val="001C5ACD"/>
    <w:rsid w:val="001C5FBE"/>
    <w:rsid w:val="001C618F"/>
    <w:rsid w:val="001C7E97"/>
    <w:rsid w:val="001D036D"/>
    <w:rsid w:val="001D06E5"/>
    <w:rsid w:val="001D0AE2"/>
    <w:rsid w:val="001D16EE"/>
    <w:rsid w:val="001D21B3"/>
    <w:rsid w:val="001D3802"/>
    <w:rsid w:val="001D461A"/>
    <w:rsid w:val="001D4B2D"/>
    <w:rsid w:val="001D5A76"/>
    <w:rsid w:val="001D7A14"/>
    <w:rsid w:val="001E0A45"/>
    <w:rsid w:val="001E159C"/>
    <w:rsid w:val="001E244D"/>
    <w:rsid w:val="001E36AF"/>
    <w:rsid w:val="001E43AB"/>
    <w:rsid w:val="001E45C0"/>
    <w:rsid w:val="001E4ED3"/>
    <w:rsid w:val="001E7FB0"/>
    <w:rsid w:val="001F43D5"/>
    <w:rsid w:val="001F4A83"/>
    <w:rsid w:val="001F5A9B"/>
    <w:rsid w:val="001F6F4C"/>
    <w:rsid w:val="001F7943"/>
    <w:rsid w:val="00204CAB"/>
    <w:rsid w:val="0020669D"/>
    <w:rsid w:val="00206793"/>
    <w:rsid w:val="0021065C"/>
    <w:rsid w:val="002108FA"/>
    <w:rsid w:val="00211287"/>
    <w:rsid w:val="00214280"/>
    <w:rsid w:val="00214AF2"/>
    <w:rsid w:val="0021630E"/>
    <w:rsid w:val="00221661"/>
    <w:rsid w:val="00222E5C"/>
    <w:rsid w:val="00224CF2"/>
    <w:rsid w:val="0022572D"/>
    <w:rsid w:val="00226A7D"/>
    <w:rsid w:val="002309E8"/>
    <w:rsid w:val="002344C3"/>
    <w:rsid w:val="00236353"/>
    <w:rsid w:val="00237BF4"/>
    <w:rsid w:val="00240335"/>
    <w:rsid w:val="0024304C"/>
    <w:rsid w:val="0024330D"/>
    <w:rsid w:val="00244BFB"/>
    <w:rsid w:val="002460B7"/>
    <w:rsid w:val="0024632A"/>
    <w:rsid w:val="0024637D"/>
    <w:rsid w:val="0024641A"/>
    <w:rsid w:val="00250AF2"/>
    <w:rsid w:val="00251FE0"/>
    <w:rsid w:val="00253125"/>
    <w:rsid w:val="00253887"/>
    <w:rsid w:val="00257C70"/>
    <w:rsid w:val="00261272"/>
    <w:rsid w:val="00263E10"/>
    <w:rsid w:val="002643A5"/>
    <w:rsid w:val="002664A3"/>
    <w:rsid w:val="002670C3"/>
    <w:rsid w:val="00267838"/>
    <w:rsid w:val="002704FB"/>
    <w:rsid w:val="002729C3"/>
    <w:rsid w:val="00272C47"/>
    <w:rsid w:val="00272E06"/>
    <w:rsid w:val="0027709D"/>
    <w:rsid w:val="00277F65"/>
    <w:rsid w:val="0028169F"/>
    <w:rsid w:val="002822E6"/>
    <w:rsid w:val="002822F9"/>
    <w:rsid w:val="002824ED"/>
    <w:rsid w:val="00282721"/>
    <w:rsid w:val="00282822"/>
    <w:rsid w:val="00282E2F"/>
    <w:rsid w:val="00282E76"/>
    <w:rsid w:val="002830E8"/>
    <w:rsid w:val="00283668"/>
    <w:rsid w:val="00285ABE"/>
    <w:rsid w:val="002916BA"/>
    <w:rsid w:val="002922AE"/>
    <w:rsid w:val="0029270C"/>
    <w:rsid w:val="00292ED5"/>
    <w:rsid w:val="002951E5"/>
    <w:rsid w:val="002959AB"/>
    <w:rsid w:val="00295A14"/>
    <w:rsid w:val="002A082D"/>
    <w:rsid w:val="002A0C24"/>
    <w:rsid w:val="002A315D"/>
    <w:rsid w:val="002A3673"/>
    <w:rsid w:val="002A38FE"/>
    <w:rsid w:val="002A4ED2"/>
    <w:rsid w:val="002A60F0"/>
    <w:rsid w:val="002A6C44"/>
    <w:rsid w:val="002A749A"/>
    <w:rsid w:val="002B10CC"/>
    <w:rsid w:val="002B33A6"/>
    <w:rsid w:val="002B479A"/>
    <w:rsid w:val="002B48BA"/>
    <w:rsid w:val="002B55A4"/>
    <w:rsid w:val="002B5C5D"/>
    <w:rsid w:val="002B5FA7"/>
    <w:rsid w:val="002B7A40"/>
    <w:rsid w:val="002B7E54"/>
    <w:rsid w:val="002C1F82"/>
    <w:rsid w:val="002C2464"/>
    <w:rsid w:val="002C33BD"/>
    <w:rsid w:val="002C579A"/>
    <w:rsid w:val="002C5909"/>
    <w:rsid w:val="002C617F"/>
    <w:rsid w:val="002D032F"/>
    <w:rsid w:val="002D1B97"/>
    <w:rsid w:val="002D1DC8"/>
    <w:rsid w:val="002D3F14"/>
    <w:rsid w:val="002D5154"/>
    <w:rsid w:val="002D6450"/>
    <w:rsid w:val="002D668F"/>
    <w:rsid w:val="002E0388"/>
    <w:rsid w:val="002E17CC"/>
    <w:rsid w:val="002E2063"/>
    <w:rsid w:val="002E2847"/>
    <w:rsid w:val="002E3DFD"/>
    <w:rsid w:val="002E3F4E"/>
    <w:rsid w:val="002E429D"/>
    <w:rsid w:val="002E42BE"/>
    <w:rsid w:val="002E5557"/>
    <w:rsid w:val="002E569C"/>
    <w:rsid w:val="002E587F"/>
    <w:rsid w:val="002E6D22"/>
    <w:rsid w:val="002E76A5"/>
    <w:rsid w:val="002F0272"/>
    <w:rsid w:val="002F0D22"/>
    <w:rsid w:val="002F163A"/>
    <w:rsid w:val="002F3856"/>
    <w:rsid w:val="002F4D0D"/>
    <w:rsid w:val="002F6228"/>
    <w:rsid w:val="002F6F12"/>
    <w:rsid w:val="002F797D"/>
    <w:rsid w:val="00300351"/>
    <w:rsid w:val="003005DF"/>
    <w:rsid w:val="003013ED"/>
    <w:rsid w:val="00310C02"/>
    <w:rsid w:val="00310D99"/>
    <w:rsid w:val="003117F0"/>
    <w:rsid w:val="00311CAA"/>
    <w:rsid w:val="00312397"/>
    <w:rsid w:val="0031242B"/>
    <w:rsid w:val="00314200"/>
    <w:rsid w:val="00315422"/>
    <w:rsid w:val="0031579F"/>
    <w:rsid w:val="003170FD"/>
    <w:rsid w:val="0032005C"/>
    <w:rsid w:val="003210B5"/>
    <w:rsid w:val="0032231E"/>
    <w:rsid w:val="00322482"/>
    <w:rsid w:val="003224FC"/>
    <w:rsid w:val="00322531"/>
    <w:rsid w:val="00323718"/>
    <w:rsid w:val="003258FE"/>
    <w:rsid w:val="003303A3"/>
    <w:rsid w:val="00331052"/>
    <w:rsid w:val="003313ED"/>
    <w:rsid w:val="00331D81"/>
    <w:rsid w:val="0033393C"/>
    <w:rsid w:val="00333D08"/>
    <w:rsid w:val="00335AC1"/>
    <w:rsid w:val="0033677A"/>
    <w:rsid w:val="00336A8E"/>
    <w:rsid w:val="0033747D"/>
    <w:rsid w:val="00340628"/>
    <w:rsid w:val="00340EB9"/>
    <w:rsid w:val="00340EE5"/>
    <w:rsid w:val="00341C02"/>
    <w:rsid w:val="0034401B"/>
    <w:rsid w:val="003442A8"/>
    <w:rsid w:val="003442D2"/>
    <w:rsid w:val="00345205"/>
    <w:rsid w:val="003458B9"/>
    <w:rsid w:val="00346591"/>
    <w:rsid w:val="00346A66"/>
    <w:rsid w:val="003503CF"/>
    <w:rsid w:val="003507B9"/>
    <w:rsid w:val="003533FE"/>
    <w:rsid w:val="00353F7F"/>
    <w:rsid w:val="00356D18"/>
    <w:rsid w:val="00357C8A"/>
    <w:rsid w:val="003611FF"/>
    <w:rsid w:val="00362D64"/>
    <w:rsid w:val="00363E30"/>
    <w:rsid w:val="00364120"/>
    <w:rsid w:val="003646FD"/>
    <w:rsid w:val="0036625B"/>
    <w:rsid w:val="00366F55"/>
    <w:rsid w:val="00370499"/>
    <w:rsid w:val="0037088A"/>
    <w:rsid w:val="0037097C"/>
    <w:rsid w:val="003738A8"/>
    <w:rsid w:val="00373CCE"/>
    <w:rsid w:val="00373D5E"/>
    <w:rsid w:val="00377AF3"/>
    <w:rsid w:val="00377EDB"/>
    <w:rsid w:val="0038010F"/>
    <w:rsid w:val="0038016C"/>
    <w:rsid w:val="00381C96"/>
    <w:rsid w:val="00381CE7"/>
    <w:rsid w:val="00381F68"/>
    <w:rsid w:val="00382033"/>
    <w:rsid w:val="003823A8"/>
    <w:rsid w:val="00382C6E"/>
    <w:rsid w:val="003845E8"/>
    <w:rsid w:val="00384844"/>
    <w:rsid w:val="0038672F"/>
    <w:rsid w:val="00386B10"/>
    <w:rsid w:val="003871DB"/>
    <w:rsid w:val="00391079"/>
    <w:rsid w:val="00391C52"/>
    <w:rsid w:val="00391C69"/>
    <w:rsid w:val="00392A1A"/>
    <w:rsid w:val="00394AC7"/>
    <w:rsid w:val="0039620F"/>
    <w:rsid w:val="003962AD"/>
    <w:rsid w:val="0039669C"/>
    <w:rsid w:val="003A08D0"/>
    <w:rsid w:val="003A44B9"/>
    <w:rsid w:val="003A5191"/>
    <w:rsid w:val="003A5EFD"/>
    <w:rsid w:val="003A6A7C"/>
    <w:rsid w:val="003B2F14"/>
    <w:rsid w:val="003B5160"/>
    <w:rsid w:val="003B53DD"/>
    <w:rsid w:val="003B6002"/>
    <w:rsid w:val="003C208F"/>
    <w:rsid w:val="003C3264"/>
    <w:rsid w:val="003C32B1"/>
    <w:rsid w:val="003C3677"/>
    <w:rsid w:val="003C416A"/>
    <w:rsid w:val="003C53E6"/>
    <w:rsid w:val="003C6DC1"/>
    <w:rsid w:val="003C753B"/>
    <w:rsid w:val="003C783D"/>
    <w:rsid w:val="003D1491"/>
    <w:rsid w:val="003D15AD"/>
    <w:rsid w:val="003D1D14"/>
    <w:rsid w:val="003D2E1C"/>
    <w:rsid w:val="003D30A0"/>
    <w:rsid w:val="003D4372"/>
    <w:rsid w:val="003D55FD"/>
    <w:rsid w:val="003D5600"/>
    <w:rsid w:val="003D6263"/>
    <w:rsid w:val="003D7AC6"/>
    <w:rsid w:val="003E05B1"/>
    <w:rsid w:val="003E07E0"/>
    <w:rsid w:val="003E0A3F"/>
    <w:rsid w:val="003E0D70"/>
    <w:rsid w:val="003E1360"/>
    <w:rsid w:val="003E1CC5"/>
    <w:rsid w:val="003E1FE6"/>
    <w:rsid w:val="003E2ACE"/>
    <w:rsid w:val="003E2B9C"/>
    <w:rsid w:val="003E2C3F"/>
    <w:rsid w:val="003E31C9"/>
    <w:rsid w:val="003E4616"/>
    <w:rsid w:val="003E5274"/>
    <w:rsid w:val="003E57E0"/>
    <w:rsid w:val="003E6FF8"/>
    <w:rsid w:val="003E7A9C"/>
    <w:rsid w:val="003F0CA4"/>
    <w:rsid w:val="003F2517"/>
    <w:rsid w:val="003F5199"/>
    <w:rsid w:val="003F5C19"/>
    <w:rsid w:val="003F6DDB"/>
    <w:rsid w:val="004008BC"/>
    <w:rsid w:val="00401125"/>
    <w:rsid w:val="004033E6"/>
    <w:rsid w:val="00403558"/>
    <w:rsid w:val="0040736E"/>
    <w:rsid w:val="0041019D"/>
    <w:rsid w:val="004108ED"/>
    <w:rsid w:val="0041256F"/>
    <w:rsid w:val="004133C4"/>
    <w:rsid w:val="00413EB4"/>
    <w:rsid w:val="004173B2"/>
    <w:rsid w:val="00417475"/>
    <w:rsid w:val="00417EF2"/>
    <w:rsid w:val="0042023F"/>
    <w:rsid w:val="004226D5"/>
    <w:rsid w:val="004239F5"/>
    <w:rsid w:val="00424326"/>
    <w:rsid w:val="00425A9D"/>
    <w:rsid w:val="004264B7"/>
    <w:rsid w:val="00426C8D"/>
    <w:rsid w:val="00430704"/>
    <w:rsid w:val="00430851"/>
    <w:rsid w:val="004330B8"/>
    <w:rsid w:val="00433616"/>
    <w:rsid w:val="00435AF6"/>
    <w:rsid w:val="00435B60"/>
    <w:rsid w:val="00436AC6"/>
    <w:rsid w:val="00441EFD"/>
    <w:rsid w:val="00442A1B"/>
    <w:rsid w:val="00443FE1"/>
    <w:rsid w:val="0044476A"/>
    <w:rsid w:val="00445C31"/>
    <w:rsid w:val="0044627B"/>
    <w:rsid w:val="00446C4C"/>
    <w:rsid w:val="00446CEA"/>
    <w:rsid w:val="0045119F"/>
    <w:rsid w:val="004513D5"/>
    <w:rsid w:val="00452834"/>
    <w:rsid w:val="00452EE5"/>
    <w:rsid w:val="004536EF"/>
    <w:rsid w:val="004537FF"/>
    <w:rsid w:val="00454092"/>
    <w:rsid w:val="0045424B"/>
    <w:rsid w:val="004544E2"/>
    <w:rsid w:val="00455B11"/>
    <w:rsid w:val="00455B78"/>
    <w:rsid w:val="00455DB6"/>
    <w:rsid w:val="004564D0"/>
    <w:rsid w:val="00456531"/>
    <w:rsid w:val="00461132"/>
    <w:rsid w:val="00461A4B"/>
    <w:rsid w:val="00463B70"/>
    <w:rsid w:val="00465615"/>
    <w:rsid w:val="00466849"/>
    <w:rsid w:val="00470C6C"/>
    <w:rsid w:val="00470D41"/>
    <w:rsid w:val="00472289"/>
    <w:rsid w:val="004778A9"/>
    <w:rsid w:val="00481A1C"/>
    <w:rsid w:val="00482132"/>
    <w:rsid w:val="0048249E"/>
    <w:rsid w:val="0048345A"/>
    <w:rsid w:val="004838B8"/>
    <w:rsid w:val="00483D6C"/>
    <w:rsid w:val="00483ECF"/>
    <w:rsid w:val="0048459D"/>
    <w:rsid w:val="00485693"/>
    <w:rsid w:val="00485BB7"/>
    <w:rsid w:val="00486B3A"/>
    <w:rsid w:val="0048787F"/>
    <w:rsid w:val="004903DB"/>
    <w:rsid w:val="0049082E"/>
    <w:rsid w:val="0049108F"/>
    <w:rsid w:val="004913DF"/>
    <w:rsid w:val="00491412"/>
    <w:rsid w:val="0049412F"/>
    <w:rsid w:val="00495C0A"/>
    <w:rsid w:val="00495DC0"/>
    <w:rsid w:val="0049688E"/>
    <w:rsid w:val="00497903"/>
    <w:rsid w:val="00497EF6"/>
    <w:rsid w:val="004A1C61"/>
    <w:rsid w:val="004A2730"/>
    <w:rsid w:val="004A2F44"/>
    <w:rsid w:val="004A311C"/>
    <w:rsid w:val="004A3ABA"/>
    <w:rsid w:val="004A5067"/>
    <w:rsid w:val="004A5625"/>
    <w:rsid w:val="004A668D"/>
    <w:rsid w:val="004A7137"/>
    <w:rsid w:val="004A7181"/>
    <w:rsid w:val="004B0082"/>
    <w:rsid w:val="004B181D"/>
    <w:rsid w:val="004B2ADC"/>
    <w:rsid w:val="004B310E"/>
    <w:rsid w:val="004B3ABD"/>
    <w:rsid w:val="004B4A68"/>
    <w:rsid w:val="004B5E15"/>
    <w:rsid w:val="004B706E"/>
    <w:rsid w:val="004B759C"/>
    <w:rsid w:val="004C0545"/>
    <w:rsid w:val="004C1046"/>
    <w:rsid w:val="004C16F6"/>
    <w:rsid w:val="004C25DC"/>
    <w:rsid w:val="004C2851"/>
    <w:rsid w:val="004C40A0"/>
    <w:rsid w:val="004C47FC"/>
    <w:rsid w:val="004C4CE8"/>
    <w:rsid w:val="004C673D"/>
    <w:rsid w:val="004C6D67"/>
    <w:rsid w:val="004C77F9"/>
    <w:rsid w:val="004D3788"/>
    <w:rsid w:val="004D531B"/>
    <w:rsid w:val="004D54D4"/>
    <w:rsid w:val="004D5501"/>
    <w:rsid w:val="004D6DB9"/>
    <w:rsid w:val="004D72CD"/>
    <w:rsid w:val="004E1014"/>
    <w:rsid w:val="004E1153"/>
    <w:rsid w:val="004E3769"/>
    <w:rsid w:val="004E4438"/>
    <w:rsid w:val="004E47DA"/>
    <w:rsid w:val="004E6937"/>
    <w:rsid w:val="004F0877"/>
    <w:rsid w:val="004F0D3E"/>
    <w:rsid w:val="004F2566"/>
    <w:rsid w:val="004F2C32"/>
    <w:rsid w:val="004F32AF"/>
    <w:rsid w:val="004F4C51"/>
    <w:rsid w:val="004F502C"/>
    <w:rsid w:val="004F5D5C"/>
    <w:rsid w:val="004F769F"/>
    <w:rsid w:val="00500CFD"/>
    <w:rsid w:val="005028D5"/>
    <w:rsid w:val="005032C7"/>
    <w:rsid w:val="00504023"/>
    <w:rsid w:val="005041AF"/>
    <w:rsid w:val="00504A51"/>
    <w:rsid w:val="00504B42"/>
    <w:rsid w:val="005055FC"/>
    <w:rsid w:val="005061DD"/>
    <w:rsid w:val="005066AD"/>
    <w:rsid w:val="0050678C"/>
    <w:rsid w:val="0051090B"/>
    <w:rsid w:val="00511B20"/>
    <w:rsid w:val="00511CD2"/>
    <w:rsid w:val="005127BC"/>
    <w:rsid w:val="005169D1"/>
    <w:rsid w:val="00516A13"/>
    <w:rsid w:val="00520CD2"/>
    <w:rsid w:val="00521E80"/>
    <w:rsid w:val="00521EAF"/>
    <w:rsid w:val="00522095"/>
    <w:rsid w:val="005227AB"/>
    <w:rsid w:val="00522B71"/>
    <w:rsid w:val="005234C7"/>
    <w:rsid w:val="005238A7"/>
    <w:rsid w:val="0052394A"/>
    <w:rsid w:val="00523D5C"/>
    <w:rsid w:val="00523EFA"/>
    <w:rsid w:val="0052414A"/>
    <w:rsid w:val="00527098"/>
    <w:rsid w:val="00530A99"/>
    <w:rsid w:val="0053193D"/>
    <w:rsid w:val="005331AA"/>
    <w:rsid w:val="005340F9"/>
    <w:rsid w:val="005346A4"/>
    <w:rsid w:val="0053538A"/>
    <w:rsid w:val="005404DC"/>
    <w:rsid w:val="005409AD"/>
    <w:rsid w:val="00542490"/>
    <w:rsid w:val="005437B3"/>
    <w:rsid w:val="0054403A"/>
    <w:rsid w:val="0054475D"/>
    <w:rsid w:val="00544F0B"/>
    <w:rsid w:val="005452A3"/>
    <w:rsid w:val="00545396"/>
    <w:rsid w:val="00545426"/>
    <w:rsid w:val="005471FC"/>
    <w:rsid w:val="0054721D"/>
    <w:rsid w:val="00550C25"/>
    <w:rsid w:val="00551200"/>
    <w:rsid w:val="0055453F"/>
    <w:rsid w:val="0055510C"/>
    <w:rsid w:val="00555886"/>
    <w:rsid w:val="00556349"/>
    <w:rsid w:val="00556803"/>
    <w:rsid w:val="00556C57"/>
    <w:rsid w:val="00556E21"/>
    <w:rsid w:val="005576F9"/>
    <w:rsid w:val="00557B57"/>
    <w:rsid w:val="00557B93"/>
    <w:rsid w:val="005602DE"/>
    <w:rsid w:val="00560B7C"/>
    <w:rsid w:val="00563807"/>
    <w:rsid w:val="00563FFA"/>
    <w:rsid w:val="00564F06"/>
    <w:rsid w:val="00566B24"/>
    <w:rsid w:val="00567400"/>
    <w:rsid w:val="00567886"/>
    <w:rsid w:val="00567D2D"/>
    <w:rsid w:val="00570021"/>
    <w:rsid w:val="0057212A"/>
    <w:rsid w:val="005742AF"/>
    <w:rsid w:val="00574309"/>
    <w:rsid w:val="005751DB"/>
    <w:rsid w:val="00575A7D"/>
    <w:rsid w:val="00575F2F"/>
    <w:rsid w:val="005763F5"/>
    <w:rsid w:val="00576A3B"/>
    <w:rsid w:val="00576E98"/>
    <w:rsid w:val="005800E5"/>
    <w:rsid w:val="005839B4"/>
    <w:rsid w:val="00583D76"/>
    <w:rsid w:val="005871A0"/>
    <w:rsid w:val="00587C8C"/>
    <w:rsid w:val="00590834"/>
    <w:rsid w:val="005934DF"/>
    <w:rsid w:val="00595934"/>
    <w:rsid w:val="005A0164"/>
    <w:rsid w:val="005A0203"/>
    <w:rsid w:val="005A25C9"/>
    <w:rsid w:val="005A28CF"/>
    <w:rsid w:val="005A423E"/>
    <w:rsid w:val="005A481C"/>
    <w:rsid w:val="005A6DDF"/>
    <w:rsid w:val="005A7A61"/>
    <w:rsid w:val="005B0277"/>
    <w:rsid w:val="005B0C62"/>
    <w:rsid w:val="005B0E1D"/>
    <w:rsid w:val="005B156D"/>
    <w:rsid w:val="005B19C8"/>
    <w:rsid w:val="005B2800"/>
    <w:rsid w:val="005B2AFA"/>
    <w:rsid w:val="005B51CE"/>
    <w:rsid w:val="005B778A"/>
    <w:rsid w:val="005B7E39"/>
    <w:rsid w:val="005C0785"/>
    <w:rsid w:val="005C1755"/>
    <w:rsid w:val="005C243A"/>
    <w:rsid w:val="005C2FF5"/>
    <w:rsid w:val="005C4E28"/>
    <w:rsid w:val="005C689C"/>
    <w:rsid w:val="005C7E70"/>
    <w:rsid w:val="005D34ED"/>
    <w:rsid w:val="005D4BA9"/>
    <w:rsid w:val="005D5072"/>
    <w:rsid w:val="005D72DE"/>
    <w:rsid w:val="005D72E6"/>
    <w:rsid w:val="005D7A92"/>
    <w:rsid w:val="005E329B"/>
    <w:rsid w:val="005E5C90"/>
    <w:rsid w:val="005F339A"/>
    <w:rsid w:val="005F4DDC"/>
    <w:rsid w:val="005F6E44"/>
    <w:rsid w:val="005F76BD"/>
    <w:rsid w:val="005F78C7"/>
    <w:rsid w:val="006005FD"/>
    <w:rsid w:val="006008B7"/>
    <w:rsid w:val="00600AE4"/>
    <w:rsid w:val="00601728"/>
    <w:rsid w:val="0060329D"/>
    <w:rsid w:val="0060335D"/>
    <w:rsid w:val="00604E61"/>
    <w:rsid w:val="00605CAE"/>
    <w:rsid w:val="00612126"/>
    <w:rsid w:val="0061483F"/>
    <w:rsid w:val="006148EA"/>
    <w:rsid w:val="00614CBF"/>
    <w:rsid w:val="0061632A"/>
    <w:rsid w:val="00616823"/>
    <w:rsid w:val="00617A0E"/>
    <w:rsid w:val="00620F91"/>
    <w:rsid w:val="0062250E"/>
    <w:rsid w:val="00622BAA"/>
    <w:rsid w:val="00623C5F"/>
    <w:rsid w:val="00625327"/>
    <w:rsid w:val="00625893"/>
    <w:rsid w:val="00627CC2"/>
    <w:rsid w:val="00630F8D"/>
    <w:rsid w:val="00631FCB"/>
    <w:rsid w:val="0063211C"/>
    <w:rsid w:val="00632323"/>
    <w:rsid w:val="0063349D"/>
    <w:rsid w:val="00633CC8"/>
    <w:rsid w:val="00634104"/>
    <w:rsid w:val="0063597A"/>
    <w:rsid w:val="00635CBE"/>
    <w:rsid w:val="00636C62"/>
    <w:rsid w:val="00636E39"/>
    <w:rsid w:val="00641398"/>
    <w:rsid w:val="006415D1"/>
    <w:rsid w:val="006428C2"/>
    <w:rsid w:val="00643516"/>
    <w:rsid w:val="00644096"/>
    <w:rsid w:val="006457C1"/>
    <w:rsid w:val="00646E06"/>
    <w:rsid w:val="00651041"/>
    <w:rsid w:val="00652996"/>
    <w:rsid w:val="00652B7D"/>
    <w:rsid w:val="00655449"/>
    <w:rsid w:val="00656C37"/>
    <w:rsid w:val="00661343"/>
    <w:rsid w:val="00663091"/>
    <w:rsid w:val="00664CA7"/>
    <w:rsid w:val="00664F5C"/>
    <w:rsid w:val="00665753"/>
    <w:rsid w:val="00665D3E"/>
    <w:rsid w:val="00666697"/>
    <w:rsid w:val="00667154"/>
    <w:rsid w:val="00670C14"/>
    <w:rsid w:val="00670F52"/>
    <w:rsid w:val="00671059"/>
    <w:rsid w:val="00673A79"/>
    <w:rsid w:val="00675A4D"/>
    <w:rsid w:val="00675F73"/>
    <w:rsid w:val="00677C4A"/>
    <w:rsid w:val="0068392C"/>
    <w:rsid w:val="00685AB7"/>
    <w:rsid w:val="006901D5"/>
    <w:rsid w:val="00691E86"/>
    <w:rsid w:val="00692794"/>
    <w:rsid w:val="00693B77"/>
    <w:rsid w:val="00693BB4"/>
    <w:rsid w:val="00693ED9"/>
    <w:rsid w:val="006978F8"/>
    <w:rsid w:val="00697EFB"/>
    <w:rsid w:val="006A10D0"/>
    <w:rsid w:val="006A2677"/>
    <w:rsid w:val="006A392F"/>
    <w:rsid w:val="006A539E"/>
    <w:rsid w:val="006A5DD6"/>
    <w:rsid w:val="006A6B3E"/>
    <w:rsid w:val="006B1825"/>
    <w:rsid w:val="006B1A1F"/>
    <w:rsid w:val="006B2A29"/>
    <w:rsid w:val="006B2ED3"/>
    <w:rsid w:val="006B661C"/>
    <w:rsid w:val="006C03CF"/>
    <w:rsid w:val="006C1C26"/>
    <w:rsid w:val="006C2643"/>
    <w:rsid w:val="006C46C6"/>
    <w:rsid w:val="006C4CA5"/>
    <w:rsid w:val="006C55A2"/>
    <w:rsid w:val="006D0688"/>
    <w:rsid w:val="006D15D9"/>
    <w:rsid w:val="006D1740"/>
    <w:rsid w:val="006D1BCA"/>
    <w:rsid w:val="006D25F4"/>
    <w:rsid w:val="006D2F07"/>
    <w:rsid w:val="006D43E2"/>
    <w:rsid w:val="006D5B11"/>
    <w:rsid w:val="006D62E3"/>
    <w:rsid w:val="006D65F1"/>
    <w:rsid w:val="006D668A"/>
    <w:rsid w:val="006D7A9B"/>
    <w:rsid w:val="006E0B7E"/>
    <w:rsid w:val="006E28A0"/>
    <w:rsid w:val="006E468D"/>
    <w:rsid w:val="006E7F2C"/>
    <w:rsid w:val="006F1699"/>
    <w:rsid w:val="006F19E4"/>
    <w:rsid w:val="006F2B88"/>
    <w:rsid w:val="006F3293"/>
    <w:rsid w:val="006F345F"/>
    <w:rsid w:val="006F34E5"/>
    <w:rsid w:val="006F483B"/>
    <w:rsid w:val="006F550A"/>
    <w:rsid w:val="006F605B"/>
    <w:rsid w:val="006F7DCC"/>
    <w:rsid w:val="00700570"/>
    <w:rsid w:val="0070153E"/>
    <w:rsid w:val="0070279A"/>
    <w:rsid w:val="00702956"/>
    <w:rsid w:val="00705F5B"/>
    <w:rsid w:val="0070673F"/>
    <w:rsid w:val="00706D9A"/>
    <w:rsid w:val="00706E44"/>
    <w:rsid w:val="00710567"/>
    <w:rsid w:val="00711BC2"/>
    <w:rsid w:val="007129A4"/>
    <w:rsid w:val="00714A87"/>
    <w:rsid w:val="00714FCD"/>
    <w:rsid w:val="00715A06"/>
    <w:rsid w:val="00716E08"/>
    <w:rsid w:val="00717CB8"/>
    <w:rsid w:val="007229FD"/>
    <w:rsid w:val="00723736"/>
    <w:rsid w:val="00723E82"/>
    <w:rsid w:val="007250A8"/>
    <w:rsid w:val="00725F9E"/>
    <w:rsid w:val="00726011"/>
    <w:rsid w:val="0073092B"/>
    <w:rsid w:val="0073188D"/>
    <w:rsid w:val="00731D67"/>
    <w:rsid w:val="00733A32"/>
    <w:rsid w:val="0073458A"/>
    <w:rsid w:val="00735A79"/>
    <w:rsid w:val="0073748C"/>
    <w:rsid w:val="00737D29"/>
    <w:rsid w:val="00737FE5"/>
    <w:rsid w:val="007406A7"/>
    <w:rsid w:val="0074075E"/>
    <w:rsid w:val="007411CA"/>
    <w:rsid w:val="0074187E"/>
    <w:rsid w:val="00741ADD"/>
    <w:rsid w:val="007421E6"/>
    <w:rsid w:val="00742B03"/>
    <w:rsid w:val="007436E2"/>
    <w:rsid w:val="00743901"/>
    <w:rsid w:val="00746A6B"/>
    <w:rsid w:val="00747C0B"/>
    <w:rsid w:val="00750911"/>
    <w:rsid w:val="00750AB6"/>
    <w:rsid w:val="007555E5"/>
    <w:rsid w:val="00756E6E"/>
    <w:rsid w:val="00756FA1"/>
    <w:rsid w:val="00757D6D"/>
    <w:rsid w:val="00757E3E"/>
    <w:rsid w:val="00761D98"/>
    <w:rsid w:val="007626A8"/>
    <w:rsid w:val="00762B61"/>
    <w:rsid w:val="00762D43"/>
    <w:rsid w:val="007640C8"/>
    <w:rsid w:val="007659BA"/>
    <w:rsid w:val="00766453"/>
    <w:rsid w:val="007669CF"/>
    <w:rsid w:val="0077061A"/>
    <w:rsid w:val="00770DF5"/>
    <w:rsid w:val="007720F5"/>
    <w:rsid w:val="00772C0D"/>
    <w:rsid w:val="00774409"/>
    <w:rsid w:val="00776975"/>
    <w:rsid w:val="00777290"/>
    <w:rsid w:val="00777291"/>
    <w:rsid w:val="00781320"/>
    <w:rsid w:val="0078234C"/>
    <w:rsid w:val="00783510"/>
    <w:rsid w:val="007842E1"/>
    <w:rsid w:val="0078477E"/>
    <w:rsid w:val="00785046"/>
    <w:rsid w:val="007904DE"/>
    <w:rsid w:val="00790AC4"/>
    <w:rsid w:val="00791697"/>
    <w:rsid w:val="00791EE7"/>
    <w:rsid w:val="00792A25"/>
    <w:rsid w:val="00792A48"/>
    <w:rsid w:val="0079306E"/>
    <w:rsid w:val="00793E87"/>
    <w:rsid w:val="00793EE2"/>
    <w:rsid w:val="007947FB"/>
    <w:rsid w:val="007950C5"/>
    <w:rsid w:val="00797B6C"/>
    <w:rsid w:val="007A235F"/>
    <w:rsid w:val="007A3AFA"/>
    <w:rsid w:val="007A562B"/>
    <w:rsid w:val="007A5F75"/>
    <w:rsid w:val="007A71C6"/>
    <w:rsid w:val="007A7294"/>
    <w:rsid w:val="007B161F"/>
    <w:rsid w:val="007B20CD"/>
    <w:rsid w:val="007B3663"/>
    <w:rsid w:val="007B4EEB"/>
    <w:rsid w:val="007B7659"/>
    <w:rsid w:val="007C1D63"/>
    <w:rsid w:val="007C25B3"/>
    <w:rsid w:val="007C4027"/>
    <w:rsid w:val="007C5EF8"/>
    <w:rsid w:val="007C7A7E"/>
    <w:rsid w:val="007D1460"/>
    <w:rsid w:val="007D16F0"/>
    <w:rsid w:val="007D1EE8"/>
    <w:rsid w:val="007D25EC"/>
    <w:rsid w:val="007D3170"/>
    <w:rsid w:val="007D3254"/>
    <w:rsid w:val="007D4570"/>
    <w:rsid w:val="007D46BD"/>
    <w:rsid w:val="007D68FB"/>
    <w:rsid w:val="007E183A"/>
    <w:rsid w:val="007E1F88"/>
    <w:rsid w:val="007E24BF"/>
    <w:rsid w:val="007E2DA5"/>
    <w:rsid w:val="007E4272"/>
    <w:rsid w:val="007E42D9"/>
    <w:rsid w:val="007E5789"/>
    <w:rsid w:val="007F1C3A"/>
    <w:rsid w:val="007F25DB"/>
    <w:rsid w:val="007F2AD4"/>
    <w:rsid w:val="007F2E84"/>
    <w:rsid w:val="007F3E96"/>
    <w:rsid w:val="007F449D"/>
    <w:rsid w:val="007F5A1E"/>
    <w:rsid w:val="007F5BBB"/>
    <w:rsid w:val="007F6234"/>
    <w:rsid w:val="007F65ED"/>
    <w:rsid w:val="007F714D"/>
    <w:rsid w:val="007F799F"/>
    <w:rsid w:val="00801AD8"/>
    <w:rsid w:val="00802011"/>
    <w:rsid w:val="00802118"/>
    <w:rsid w:val="008037D0"/>
    <w:rsid w:val="00803B8B"/>
    <w:rsid w:val="00804FB7"/>
    <w:rsid w:val="00804FC6"/>
    <w:rsid w:val="008057B8"/>
    <w:rsid w:val="008102BA"/>
    <w:rsid w:val="00812AB2"/>
    <w:rsid w:val="00815C0D"/>
    <w:rsid w:val="00817401"/>
    <w:rsid w:val="00817BDF"/>
    <w:rsid w:val="008201A8"/>
    <w:rsid w:val="00820536"/>
    <w:rsid w:val="00820F0E"/>
    <w:rsid w:val="00821B88"/>
    <w:rsid w:val="00821C42"/>
    <w:rsid w:val="00823237"/>
    <w:rsid w:val="0082382C"/>
    <w:rsid w:val="008271A0"/>
    <w:rsid w:val="00827355"/>
    <w:rsid w:val="00831A74"/>
    <w:rsid w:val="008326BE"/>
    <w:rsid w:val="00832996"/>
    <w:rsid w:val="00833235"/>
    <w:rsid w:val="008332BD"/>
    <w:rsid w:val="00833E39"/>
    <w:rsid w:val="0083540A"/>
    <w:rsid w:val="008372B0"/>
    <w:rsid w:val="00837789"/>
    <w:rsid w:val="00837EAF"/>
    <w:rsid w:val="00837F0A"/>
    <w:rsid w:val="0084257E"/>
    <w:rsid w:val="00842DEB"/>
    <w:rsid w:val="00844C03"/>
    <w:rsid w:val="008466AF"/>
    <w:rsid w:val="008475E8"/>
    <w:rsid w:val="0085120F"/>
    <w:rsid w:val="0085178E"/>
    <w:rsid w:val="0085515C"/>
    <w:rsid w:val="008556CC"/>
    <w:rsid w:val="00856476"/>
    <w:rsid w:val="00857FCA"/>
    <w:rsid w:val="00861982"/>
    <w:rsid w:val="00861E18"/>
    <w:rsid w:val="00862317"/>
    <w:rsid w:val="00862553"/>
    <w:rsid w:val="008645D4"/>
    <w:rsid w:val="0086664F"/>
    <w:rsid w:val="008670AA"/>
    <w:rsid w:val="0087006C"/>
    <w:rsid w:val="00870636"/>
    <w:rsid w:val="0087230C"/>
    <w:rsid w:val="00872689"/>
    <w:rsid w:val="00872D3B"/>
    <w:rsid w:val="00873AB1"/>
    <w:rsid w:val="008748E1"/>
    <w:rsid w:val="008757AD"/>
    <w:rsid w:val="00875BF4"/>
    <w:rsid w:val="00876EE2"/>
    <w:rsid w:val="00877197"/>
    <w:rsid w:val="008806C4"/>
    <w:rsid w:val="00880727"/>
    <w:rsid w:val="00880EF5"/>
    <w:rsid w:val="008814B5"/>
    <w:rsid w:val="00881E51"/>
    <w:rsid w:val="008822D1"/>
    <w:rsid w:val="00884662"/>
    <w:rsid w:val="00885206"/>
    <w:rsid w:val="0088728B"/>
    <w:rsid w:val="00890712"/>
    <w:rsid w:val="0089198D"/>
    <w:rsid w:val="00891EBF"/>
    <w:rsid w:val="00892031"/>
    <w:rsid w:val="00893FAB"/>
    <w:rsid w:val="0089445B"/>
    <w:rsid w:val="00894860"/>
    <w:rsid w:val="008949D2"/>
    <w:rsid w:val="00896639"/>
    <w:rsid w:val="00896708"/>
    <w:rsid w:val="008A093C"/>
    <w:rsid w:val="008A553C"/>
    <w:rsid w:val="008A55E8"/>
    <w:rsid w:val="008A59A9"/>
    <w:rsid w:val="008A66E1"/>
    <w:rsid w:val="008A6B95"/>
    <w:rsid w:val="008B0123"/>
    <w:rsid w:val="008B03B5"/>
    <w:rsid w:val="008B3D67"/>
    <w:rsid w:val="008B4E93"/>
    <w:rsid w:val="008B64BB"/>
    <w:rsid w:val="008B7220"/>
    <w:rsid w:val="008B7A5A"/>
    <w:rsid w:val="008B7C35"/>
    <w:rsid w:val="008B7E6A"/>
    <w:rsid w:val="008C3972"/>
    <w:rsid w:val="008C449A"/>
    <w:rsid w:val="008C5066"/>
    <w:rsid w:val="008C7132"/>
    <w:rsid w:val="008C76F9"/>
    <w:rsid w:val="008D0A9E"/>
    <w:rsid w:val="008D0DF3"/>
    <w:rsid w:val="008D10C3"/>
    <w:rsid w:val="008D169A"/>
    <w:rsid w:val="008D2CCD"/>
    <w:rsid w:val="008D2F12"/>
    <w:rsid w:val="008D38DC"/>
    <w:rsid w:val="008D65B8"/>
    <w:rsid w:val="008D6CEE"/>
    <w:rsid w:val="008D7030"/>
    <w:rsid w:val="008D7604"/>
    <w:rsid w:val="008E0975"/>
    <w:rsid w:val="008E114A"/>
    <w:rsid w:val="008E2166"/>
    <w:rsid w:val="008E2648"/>
    <w:rsid w:val="008E45FD"/>
    <w:rsid w:val="008E554E"/>
    <w:rsid w:val="008E58EF"/>
    <w:rsid w:val="008E5BC7"/>
    <w:rsid w:val="008E68DE"/>
    <w:rsid w:val="008E7FBF"/>
    <w:rsid w:val="008F1CDE"/>
    <w:rsid w:val="008F1E57"/>
    <w:rsid w:val="008F2876"/>
    <w:rsid w:val="008F2BF6"/>
    <w:rsid w:val="008F2F83"/>
    <w:rsid w:val="008F5F01"/>
    <w:rsid w:val="008F5FBB"/>
    <w:rsid w:val="008F6215"/>
    <w:rsid w:val="008F6A70"/>
    <w:rsid w:val="0090091B"/>
    <w:rsid w:val="009026B8"/>
    <w:rsid w:val="00902B60"/>
    <w:rsid w:val="00902FF5"/>
    <w:rsid w:val="009045F7"/>
    <w:rsid w:val="00904935"/>
    <w:rsid w:val="009049EF"/>
    <w:rsid w:val="00905B67"/>
    <w:rsid w:val="00907161"/>
    <w:rsid w:val="0090783A"/>
    <w:rsid w:val="009079A6"/>
    <w:rsid w:val="00907ACC"/>
    <w:rsid w:val="00913D41"/>
    <w:rsid w:val="009148BF"/>
    <w:rsid w:val="00914937"/>
    <w:rsid w:val="00914C8C"/>
    <w:rsid w:val="00914DCE"/>
    <w:rsid w:val="00914E1D"/>
    <w:rsid w:val="00914F8C"/>
    <w:rsid w:val="00916A63"/>
    <w:rsid w:val="009170AE"/>
    <w:rsid w:val="00920E40"/>
    <w:rsid w:val="00920F7A"/>
    <w:rsid w:val="00921F43"/>
    <w:rsid w:val="0092240F"/>
    <w:rsid w:val="00922AB3"/>
    <w:rsid w:val="00923696"/>
    <w:rsid w:val="0092566E"/>
    <w:rsid w:val="0092583B"/>
    <w:rsid w:val="009300F1"/>
    <w:rsid w:val="00930161"/>
    <w:rsid w:val="0093185C"/>
    <w:rsid w:val="00932C7C"/>
    <w:rsid w:val="00932D5B"/>
    <w:rsid w:val="00932F37"/>
    <w:rsid w:val="0093379E"/>
    <w:rsid w:val="00933EA2"/>
    <w:rsid w:val="009341E9"/>
    <w:rsid w:val="00935950"/>
    <w:rsid w:val="00935C18"/>
    <w:rsid w:val="00937327"/>
    <w:rsid w:val="00940C60"/>
    <w:rsid w:val="00940E48"/>
    <w:rsid w:val="0094171E"/>
    <w:rsid w:val="00941EB7"/>
    <w:rsid w:val="00942A17"/>
    <w:rsid w:val="009433A0"/>
    <w:rsid w:val="00945224"/>
    <w:rsid w:val="0095187A"/>
    <w:rsid w:val="00951F9F"/>
    <w:rsid w:val="00952481"/>
    <w:rsid w:val="00952796"/>
    <w:rsid w:val="0095322E"/>
    <w:rsid w:val="00954650"/>
    <w:rsid w:val="00954787"/>
    <w:rsid w:val="00954AF2"/>
    <w:rsid w:val="00955129"/>
    <w:rsid w:val="00955C3D"/>
    <w:rsid w:val="00957160"/>
    <w:rsid w:val="00957714"/>
    <w:rsid w:val="00957757"/>
    <w:rsid w:val="00957C75"/>
    <w:rsid w:val="00962041"/>
    <w:rsid w:val="009621BB"/>
    <w:rsid w:val="00963554"/>
    <w:rsid w:val="00963735"/>
    <w:rsid w:val="009639A4"/>
    <w:rsid w:val="00963A8D"/>
    <w:rsid w:val="00963E01"/>
    <w:rsid w:val="00964CE8"/>
    <w:rsid w:val="00965632"/>
    <w:rsid w:val="0096787E"/>
    <w:rsid w:val="00967BD2"/>
    <w:rsid w:val="00970B8C"/>
    <w:rsid w:val="009713EB"/>
    <w:rsid w:val="009723FA"/>
    <w:rsid w:val="00973E9B"/>
    <w:rsid w:val="009744D3"/>
    <w:rsid w:val="00975BF8"/>
    <w:rsid w:val="0097619D"/>
    <w:rsid w:val="009812D7"/>
    <w:rsid w:val="009814D8"/>
    <w:rsid w:val="009828C8"/>
    <w:rsid w:val="009828C9"/>
    <w:rsid w:val="0098327C"/>
    <w:rsid w:val="009840CD"/>
    <w:rsid w:val="00984BC3"/>
    <w:rsid w:val="00985427"/>
    <w:rsid w:val="00985D46"/>
    <w:rsid w:val="0098772E"/>
    <w:rsid w:val="00990DFF"/>
    <w:rsid w:val="009918E7"/>
    <w:rsid w:val="009919A7"/>
    <w:rsid w:val="0099375D"/>
    <w:rsid w:val="00994454"/>
    <w:rsid w:val="00994645"/>
    <w:rsid w:val="00996CB8"/>
    <w:rsid w:val="009975B8"/>
    <w:rsid w:val="009975F0"/>
    <w:rsid w:val="009A1F62"/>
    <w:rsid w:val="009A321E"/>
    <w:rsid w:val="009A3A50"/>
    <w:rsid w:val="009A3D7B"/>
    <w:rsid w:val="009A4455"/>
    <w:rsid w:val="009A4D17"/>
    <w:rsid w:val="009A6EB4"/>
    <w:rsid w:val="009A7FDB"/>
    <w:rsid w:val="009B063F"/>
    <w:rsid w:val="009B24A9"/>
    <w:rsid w:val="009B25DC"/>
    <w:rsid w:val="009B32E3"/>
    <w:rsid w:val="009B3C89"/>
    <w:rsid w:val="009B585E"/>
    <w:rsid w:val="009B587E"/>
    <w:rsid w:val="009B5DDF"/>
    <w:rsid w:val="009B70C8"/>
    <w:rsid w:val="009B7DDD"/>
    <w:rsid w:val="009C0001"/>
    <w:rsid w:val="009C0F24"/>
    <w:rsid w:val="009C2DB9"/>
    <w:rsid w:val="009C319A"/>
    <w:rsid w:val="009C4F39"/>
    <w:rsid w:val="009C7E50"/>
    <w:rsid w:val="009D041E"/>
    <w:rsid w:val="009D05FE"/>
    <w:rsid w:val="009D13A7"/>
    <w:rsid w:val="009D379A"/>
    <w:rsid w:val="009D4FB9"/>
    <w:rsid w:val="009D5562"/>
    <w:rsid w:val="009D5B5A"/>
    <w:rsid w:val="009D6BFD"/>
    <w:rsid w:val="009D70FF"/>
    <w:rsid w:val="009D742C"/>
    <w:rsid w:val="009E0F58"/>
    <w:rsid w:val="009E10D5"/>
    <w:rsid w:val="009E1F18"/>
    <w:rsid w:val="009E3961"/>
    <w:rsid w:val="009E3F4A"/>
    <w:rsid w:val="009E5431"/>
    <w:rsid w:val="009E5F6E"/>
    <w:rsid w:val="009E7157"/>
    <w:rsid w:val="009F0936"/>
    <w:rsid w:val="009F1A5B"/>
    <w:rsid w:val="009F1DF4"/>
    <w:rsid w:val="009F4A26"/>
    <w:rsid w:val="009F72FB"/>
    <w:rsid w:val="009F7532"/>
    <w:rsid w:val="00A00DF0"/>
    <w:rsid w:val="00A024B1"/>
    <w:rsid w:val="00A0261A"/>
    <w:rsid w:val="00A02845"/>
    <w:rsid w:val="00A0318D"/>
    <w:rsid w:val="00A04028"/>
    <w:rsid w:val="00A04529"/>
    <w:rsid w:val="00A05C64"/>
    <w:rsid w:val="00A05E8A"/>
    <w:rsid w:val="00A079A7"/>
    <w:rsid w:val="00A104B8"/>
    <w:rsid w:val="00A10BB6"/>
    <w:rsid w:val="00A10F02"/>
    <w:rsid w:val="00A11FF6"/>
    <w:rsid w:val="00A12A0D"/>
    <w:rsid w:val="00A133AC"/>
    <w:rsid w:val="00A141C6"/>
    <w:rsid w:val="00A14F46"/>
    <w:rsid w:val="00A150F9"/>
    <w:rsid w:val="00A15EEC"/>
    <w:rsid w:val="00A164F5"/>
    <w:rsid w:val="00A1716E"/>
    <w:rsid w:val="00A1797E"/>
    <w:rsid w:val="00A17CCB"/>
    <w:rsid w:val="00A20279"/>
    <w:rsid w:val="00A204DA"/>
    <w:rsid w:val="00A21F75"/>
    <w:rsid w:val="00A2255C"/>
    <w:rsid w:val="00A22A7D"/>
    <w:rsid w:val="00A232C5"/>
    <w:rsid w:val="00A24808"/>
    <w:rsid w:val="00A248D2"/>
    <w:rsid w:val="00A24E30"/>
    <w:rsid w:val="00A250CB"/>
    <w:rsid w:val="00A25368"/>
    <w:rsid w:val="00A26E9C"/>
    <w:rsid w:val="00A27C4B"/>
    <w:rsid w:val="00A30474"/>
    <w:rsid w:val="00A30BAA"/>
    <w:rsid w:val="00A315EF"/>
    <w:rsid w:val="00A31B65"/>
    <w:rsid w:val="00A32CE7"/>
    <w:rsid w:val="00A35AEF"/>
    <w:rsid w:val="00A362D9"/>
    <w:rsid w:val="00A3631E"/>
    <w:rsid w:val="00A3797A"/>
    <w:rsid w:val="00A40973"/>
    <w:rsid w:val="00A409EA"/>
    <w:rsid w:val="00A41027"/>
    <w:rsid w:val="00A418F2"/>
    <w:rsid w:val="00A4431B"/>
    <w:rsid w:val="00A44959"/>
    <w:rsid w:val="00A4520F"/>
    <w:rsid w:val="00A458DE"/>
    <w:rsid w:val="00A46E81"/>
    <w:rsid w:val="00A47D4D"/>
    <w:rsid w:val="00A5052D"/>
    <w:rsid w:val="00A50822"/>
    <w:rsid w:val="00A50878"/>
    <w:rsid w:val="00A50C75"/>
    <w:rsid w:val="00A525C0"/>
    <w:rsid w:val="00A533B2"/>
    <w:rsid w:val="00A559D5"/>
    <w:rsid w:val="00A55AAA"/>
    <w:rsid w:val="00A56043"/>
    <w:rsid w:val="00A56EFD"/>
    <w:rsid w:val="00A57D86"/>
    <w:rsid w:val="00A605DC"/>
    <w:rsid w:val="00A62512"/>
    <w:rsid w:val="00A63B2E"/>
    <w:rsid w:val="00A646EB"/>
    <w:rsid w:val="00A64772"/>
    <w:rsid w:val="00A656E2"/>
    <w:rsid w:val="00A66742"/>
    <w:rsid w:val="00A6677C"/>
    <w:rsid w:val="00A67C39"/>
    <w:rsid w:val="00A70107"/>
    <w:rsid w:val="00A702CD"/>
    <w:rsid w:val="00A709B3"/>
    <w:rsid w:val="00A71062"/>
    <w:rsid w:val="00A7314C"/>
    <w:rsid w:val="00A75159"/>
    <w:rsid w:val="00A75469"/>
    <w:rsid w:val="00A76C11"/>
    <w:rsid w:val="00A77EE2"/>
    <w:rsid w:val="00A80BFC"/>
    <w:rsid w:val="00A818C4"/>
    <w:rsid w:val="00A818F8"/>
    <w:rsid w:val="00A83275"/>
    <w:rsid w:val="00A85114"/>
    <w:rsid w:val="00A864FB"/>
    <w:rsid w:val="00A905AB"/>
    <w:rsid w:val="00A905F3"/>
    <w:rsid w:val="00A9245D"/>
    <w:rsid w:val="00A942FF"/>
    <w:rsid w:val="00A943B5"/>
    <w:rsid w:val="00A94A5B"/>
    <w:rsid w:val="00A94BB4"/>
    <w:rsid w:val="00A95C50"/>
    <w:rsid w:val="00A96C9C"/>
    <w:rsid w:val="00AA3B57"/>
    <w:rsid w:val="00AA46F6"/>
    <w:rsid w:val="00AA526B"/>
    <w:rsid w:val="00AB0332"/>
    <w:rsid w:val="00AB080A"/>
    <w:rsid w:val="00AB3EF9"/>
    <w:rsid w:val="00AB50B2"/>
    <w:rsid w:val="00AB541E"/>
    <w:rsid w:val="00AB55F3"/>
    <w:rsid w:val="00AC02B2"/>
    <w:rsid w:val="00AC08B4"/>
    <w:rsid w:val="00AC127D"/>
    <w:rsid w:val="00AC12BA"/>
    <w:rsid w:val="00AC282D"/>
    <w:rsid w:val="00AC3668"/>
    <w:rsid w:val="00AC433C"/>
    <w:rsid w:val="00AC4C34"/>
    <w:rsid w:val="00AC4E2A"/>
    <w:rsid w:val="00AC6BE0"/>
    <w:rsid w:val="00AD002F"/>
    <w:rsid w:val="00AD0B53"/>
    <w:rsid w:val="00AD1872"/>
    <w:rsid w:val="00AD226B"/>
    <w:rsid w:val="00AD313D"/>
    <w:rsid w:val="00AD738E"/>
    <w:rsid w:val="00AE0144"/>
    <w:rsid w:val="00AE27AD"/>
    <w:rsid w:val="00AE31A4"/>
    <w:rsid w:val="00AE35F5"/>
    <w:rsid w:val="00AE40C5"/>
    <w:rsid w:val="00AE49B0"/>
    <w:rsid w:val="00AE539E"/>
    <w:rsid w:val="00AE5421"/>
    <w:rsid w:val="00AE55A4"/>
    <w:rsid w:val="00AF2867"/>
    <w:rsid w:val="00AF3968"/>
    <w:rsid w:val="00AF5D6D"/>
    <w:rsid w:val="00AF6EDF"/>
    <w:rsid w:val="00B01AB8"/>
    <w:rsid w:val="00B0464F"/>
    <w:rsid w:val="00B06C9E"/>
    <w:rsid w:val="00B073E5"/>
    <w:rsid w:val="00B111BF"/>
    <w:rsid w:val="00B120F3"/>
    <w:rsid w:val="00B13B1F"/>
    <w:rsid w:val="00B148A2"/>
    <w:rsid w:val="00B152C3"/>
    <w:rsid w:val="00B15CCD"/>
    <w:rsid w:val="00B16D48"/>
    <w:rsid w:val="00B16EC7"/>
    <w:rsid w:val="00B170E0"/>
    <w:rsid w:val="00B17119"/>
    <w:rsid w:val="00B17579"/>
    <w:rsid w:val="00B204A4"/>
    <w:rsid w:val="00B2219E"/>
    <w:rsid w:val="00B22E29"/>
    <w:rsid w:val="00B23373"/>
    <w:rsid w:val="00B24147"/>
    <w:rsid w:val="00B2462E"/>
    <w:rsid w:val="00B270B0"/>
    <w:rsid w:val="00B27720"/>
    <w:rsid w:val="00B27E12"/>
    <w:rsid w:val="00B318E0"/>
    <w:rsid w:val="00B31B33"/>
    <w:rsid w:val="00B31DE7"/>
    <w:rsid w:val="00B31E31"/>
    <w:rsid w:val="00B321A9"/>
    <w:rsid w:val="00B32E3A"/>
    <w:rsid w:val="00B35E53"/>
    <w:rsid w:val="00B40F00"/>
    <w:rsid w:val="00B42335"/>
    <w:rsid w:val="00B431AD"/>
    <w:rsid w:val="00B4479E"/>
    <w:rsid w:val="00B45F17"/>
    <w:rsid w:val="00B460DC"/>
    <w:rsid w:val="00B4720B"/>
    <w:rsid w:val="00B47373"/>
    <w:rsid w:val="00B5034B"/>
    <w:rsid w:val="00B51C44"/>
    <w:rsid w:val="00B524B4"/>
    <w:rsid w:val="00B52900"/>
    <w:rsid w:val="00B52EFD"/>
    <w:rsid w:val="00B53582"/>
    <w:rsid w:val="00B5439F"/>
    <w:rsid w:val="00B544B1"/>
    <w:rsid w:val="00B54E7A"/>
    <w:rsid w:val="00B5511D"/>
    <w:rsid w:val="00B5558E"/>
    <w:rsid w:val="00B564A3"/>
    <w:rsid w:val="00B567B7"/>
    <w:rsid w:val="00B56B6D"/>
    <w:rsid w:val="00B601AE"/>
    <w:rsid w:val="00B60F11"/>
    <w:rsid w:val="00B6169A"/>
    <w:rsid w:val="00B61739"/>
    <w:rsid w:val="00B61E94"/>
    <w:rsid w:val="00B6275D"/>
    <w:rsid w:val="00B64592"/>
    <w:rsid w:val="00B65881"/>
    <w:rsid w:val="00B65CF3"/>
    <w:rsid w:val="00B66AE1"/>
    <w:rsid w:val="00B67B28"/>
    <w:rsid w:val="00B7115D"/>
    <w:rsid w:val="00B71414"/>
    <w:rsid w:val="00B7211F"/>
    <w:rsid w:val="00B7379B"/>
    <w:rsid w:val="00B74986"/>
    <w:rsid w:val="00B74DB0"/>
    <w:rsid w:val="00B75330"/>
    <w:rsid w:val="00B75D27"/>
    <w:rsid w:val="00B76851"/>
    <w:rsid w:val="00B80823"/>
    <w:rsid w:val="00B82209"/>
    <w:rsid w:val="00B82395"/>
    <w:rsid w:val="00B858B6"/>
    <w:rsid w:val="00B85AEE"/>
    <w:rsid w:val="00B85C78"/>
    <w:rsid w:val="00B86CF5"/>
    <w:rsid w:val="00B904D3"/>
    <w:rsid w:val="00B91157"/>
    <w:rsid w:val="00B92083"/>
    <w:rsid w:val="00B9244D"/>
    <w:rsid w:val="00B927BB"/>
    <w:rsid w:val="00B939C6"/>
    <w:rsid w:val="00B93D92"/>
    <w:rsid w:val="00B94968"/>
    <w:rsid w:val="00B9496B"/>
    <w:rsid w:val="00B95620"/>
    <w:rsid w:val="00B95B61"/>
    <w:rsid w:val="00B96D10"/>
    <w:rsid w:val="00BA176F"/>
    <w:rsid w:val="00BA20AB"/>
    <w:rsid w:val="00BA2D5B"/>
    <w:rsid w:val="00BA33B8"/>
    <w:rsid w:val="00BA34F0"/>
    <w:rsid w:val="00BA51DA"/>
    <w:rsid w:val="00BA536C"/>
    <w:rsid w:val="00BA53BC"/>
    <w:rsid w:val="00BA6C43"/>
    <w:rsid w:val="00BA72E0"/>
    <w:rsid w:val="00BB0C71"/>
    <w:rsid w:val="00BB0D0E"/>
    <w:rsid w:val="00BB2DF6"/>
    <w:rsid w:val="00BB351D"/>
    <w:rsid w:val="00BB38BA"/>
    <w:rsid w:val="00BB3FD6"/>
    <w:rsid w:val="00BB4631"/>
    <w:rsid w:val="00BB52AF"/>
    <w:rsid w:val="00BB65A7"/>
    <w:rsid w:val="00BB7494"/>
    <w:rsid w:val="00BB75D6"/>
    <w:rsid w:val="00BC060A"/>
    <w:rsid w:val="00BC0D3A"/>
    <w:rsid w:val="00BC28F9"/>
    <w:rsid w:val="00BC4813"/>
    <w:rsid w:val="00BC4C39"/>
    <w:rsid w:val="00BC4FDB"/>
    <w:rsid w:val="00BC589E"/>
    <w:rsid w:val="00BC687C"/>
    <w:rsid w:val="00BD0300"/>
    <w:rsid w:val="00BD26B2"/>
    <w:rsid w:val="00BD3D09"/>
    <w:rsid w:val="00BD4863"/>
    <w:rsid w:val="00BD6669"/>
    <w:rsid w:val="00BE012E"/>
    <w:rsid w:val="00BE02CA"/>
    <w:rsid w:val="00BE05DE"/>
    <w:rsid w:val="00BE1121"/>
    <w:rsid w:val="00BE50F4"/>
    <w:rsid w:val="00BE551D"/>
    <w:rsid w:val="00BE5955"/>
    <w:rsid w:val="00BE76CA"/>
    <w:rsid w:val="00BE771D"/>
    <w:rsid w:val="00BF0073"/>
    <w:rsid w:val="00BF1E21"/>
    <w:rsid w:val="00BF3162"/>
    <w:rsid w:val="00BF3909"/>
    <w:rsid w:val="00BF3CA7"/>
    <w:rsid w:val="00BF4605"/>
    <w:rsid w:val="00BF4DE9"/>
    <w:rsid w:val="00BF66FB"/>
    <w:rsid w:val="00BF6B29"/>
    <w:rsid w:val="00C0065B"/>
    <w:rsid w:val="00C006D0"/>
    <w:rsid w:val="00C008FF"/>
    <w:rsid w:val="00C011F1"/>
    <w:rsid w:val="00C015B6"/>
    <w:rsid w:val="00C01F46"/>
    <w:rsid w:val="00C0212C"/>
    <w:rsid w:val="00C0319B"/>
    <w:rsid w:val="00C0320B"/>
    <w:rsid w:val="00C03D13"/>
    <w:rsid w:val="00C046D8"/>
    <w:rsid w:val="00C059B1"/>
    <w:rsid w:val="00C071A9"/>
    <w:rsid w:val="00C1168B"/>
    <w:rsid w:val="00C12B7B"/>
    <w:rsid w:val="00C1308E"/>
    <w:rsid w:val="00C13E29"/>
    <w:rsid w:val="00C15C04"/>
    <w:rsid w:val="00C16E66"/>
    <w:rsid w:val="00C16EB6"/>
    <w:rsid w:val="00C2048B"/>
    <w:rsid w:val="00C20D64"/>
    <w:rsid w:val="00C22651"/>
    <w:rsid w:val="00C22B37"/>
    <w:rsid w:val="00C25123"/>
    <w:rsid w:val="00C25BA3"/>
    <w:rsid w:val="00C26A29"/>
    <w:rsid w:val="00C26BB3"/>
    <w:rsid w:val="00C305E7"/>
    <w:rsid w:val="00C3211B"/>
    <w:rsid w:val="00C325E8"/>
    <w:rsid w:val="00C331AD"/>
    <w:rsid w:val="00C33EF7"/>
    <w:rsid w:val="00C346FE"/>
    <w:rsid w:val="00C36045"/>
    <w:rsid w:val="00C365BD"/>
    <w:rsid w:val="00C36D5A"/>
    <w:rsid w:val="00C37FFE"/>
    <w:rsid w:val="00C40040"/>
    <w:rsid w:val="00C40BC1"/>
    <w:rsid w:val="00C416EE"/>
    <w:rsid w:val="00C41E16"/>
    <w:rsid w:val="00C43994"/>
    <w:rsid w:val="00C45629"/>
    <w:rsid w:val="00C46BBD"/>
    <w:rsid w:val="00C472C8"/>
    <w:rsid w:val="00C50DB3"/>
    <w:rsid w:val="00C51288"/>
    <w:rsid w:val="00C512AC"/>
    <w:rsid w:val="00C5169D"/>
    <w:rsid w:val="00C519AB"/>
    <w:rsid w:val="00C523AF"/>
    <w:rsid w:val="00C52F35"/>
    <w:rsid w:val="00C539EF"/>
    <w:rsid w:val="00C53BA9"/>
    <w:rsid w:val="00C541A9"/>
    <w:rsid w:val="00C55E5D"/>
    <w:rsid w:val="00C57EE6"/>
    <w:rsid w:val="00C60967"/>
    <w:rsid w:val="00C62108"/>
    <w:rsid w:val="00C62856"/>
    <w:rsid w:val="00C65595"/>
    <w:rsid w:val="00C65675"/>
    <w:rsid w:val="00C672F6"/>
    <w:rsid w:val="00C70376"/>
    <w:rsid w:val="00C708DB"/>
    <w:rsid w:val="00C71CE9"/>
    <w:rsid w:val="00C7337A"/>
    <w:rsid w:val="00C73CFE"/>
    <w:rsid w:val="00C749E2"/>
    <w:rsid w:val="00C75411"/>
    <w:rsid w:val="00C75E2E"/>
    <w:rsid w:val="00C76DF0"/>
    <w:rsid w:val="00C77E48"/>
    <w:rsid w:val="00C802F5"/>
    <w:rsid w:val="00C81045"/>
    <w:rsid w:val="00C81A05"/>
    <w:rsid w:val="00C81E40"/>
    <w:rsid w:val="00C833F6"/>
    <w:rsid w:val="00C85E33"/>
    <w:rsid w:val="00C87A1C"/>
    <w:rsid w:val="00C87C66"/>
    <w:rsid w:val="00C91ACF"/>
    <w:rsid w:val="00C9230B"/>
    <w:rsid w:val="00C92939"/>
    <w:rsid w:val="00C93DBE"/>
    <w:rsid w:val="00C9468C"/>
    <w:rsid w:val="00C96DDB"/>
    <w:rsid w:val="00C972FB"/>
    <w:rsid w:val="00CA0A77"/>
    <w:rsid w:val="00CA0BB7"/>
    <w:rsid w:val="00CA149D"/>
    <w:rsid w:val="00CA155C"/>
    <w:rsid w:val="00CA2A32"/>
    <w:rsid w:val="00CA2EF6"/>
    <w:rsid w:val="00CA5EEB"/>
    <w:rsid w:val="00CA668E"/>
    <w:rsid w:val="00CB0EAF"/>
    <w:rsid w:val="00CB1F0A"/>
    <w:rsid w:val="00CB239A"/>
    <w:rsid w:val="00CB439E"/>
    <w:rsid w:val="00CB4603"/>
    <w:rsid w:val="00CB470E"/>
    <w:rsid w:val="00CB59C8"/>
    <w:rsid w:val="00CB610A"/>
    <w:rsid w:val="00CB72A1"/>
    <w:rsid w:val="00CB734F"/>
    <w:rsid w:val="00CC16B4"/>
    <w:rsid w:val="00CC25E5"/>
    <w:rsid w:val="00CC3856"/>
    <w:rsid w:val="00CC386A"/>
    <w:rsid w:val="00CC40F0"/>
    <w:rsid w:val="00CC5702"/>
    <w:rsid w:val="00CC76F8"/>
    <w:rsid w:val="00CD2152"/>
    <w:rsid w:val="00CD4AB7"/>
    <w:rsid w:val="00CD5EAB"/>
    <w:rsid w:val="00CE2873"/>
    <w:rsid w:val="00CE2DBD"/>
    <w:rsid w:val="00CE47D5"/>
    <w:rsid w:val="00CE5B6F"/>
    <w:rsid w:val="00CE7D3D"/>
    <w:rsid w:val="00CF1FAC"/>
    <w:rsid w:val="00CF264A"/>
    <w:rsid w:val="00CF36F4"/>
    <w:rsid w:val="00CF391C"/>
    <w:rsid w:val="00CF3AA0"/>
    <w:rsid w:val="00CF4280"/>
    <w:rsid w:val="00CF55F9"/>
    <w:rsid w:val="00CF7D21"/>
    <w:rsid w:val="00D04944"/>
    <w:rsid w:val="00D054BF"/>
    <w:rsid w:val="00D05DBE"/>
    <w:rsid w:val="00D06BC4"/>
    <w:rsid w:val="00D1054C"/>
    <w:rsid w:val="00D10784"/>
    <w:rsid w:val="00D12DBF"/>
    <w:rsid w:val="00D12F89"/>
    <w:rsid w:val="00D133B9"/>
    <w:rsid w:val="00D15CE7"/>
    <w:rsid w:val="00D2025E"/>
    <w:rsid w:val="00D22117"/>
    <w:rsid w:val="00D24576"/>
    <w:rsid w:val="00D24ACF"/>
    <w:rsid w:val="00D276D2"/>
    <w:rsid w:val="00D30AB1"/>
    <w:rsid w:val="00D31B93"/>
    <w:rsid w:val="00D3208E"/>
    <w:rsid w:val="00D327DA"/>
    <w:rsid w:val="00D332C0"/>
    <w:rsid w:val="00D33C5C"/>
    <w:rsid w:val="00D357E9"/>
    <w:rsid w:val="00D35D08"/>
    <w:rsid w:val="00D3676F"/>
    <w:rsid w:val="00D36820"/>
    <w:rsid w:val="00D37ABA"/>
    <w:rsid w:val="00D37C3C"/>
    <w:rsid w:val="00D40C0F"/>
    <w:rsid w:val="00D40FDA"/>
    <w:rsid w:val="00D42B31"/>
    <w:rsid w:val="00D4340F"/>
    <w:rsid w:val="00D449CF"/>
    <w:rsid w:val="00D50735"/>
    <w:rsid w:val="00D51F11"/>
    <w:rsid w:val="00D5420E"/>
    <w:rsid w:val="00D54392"/>
    <w:rsid w:val="00D54F1E"/>
    <w:rsid w:val="00D550DD"/>
    <w:rsid w:val="00D56858"/>
    <w:rsid w:val="00D573EE"/>
    <w:rsid w:val="00D603F3"/>
    <w:rsid w:val="00D62564"/>
    <w:rsid w:val="00D636F4"/>
    <w:rsid w:val="00D65008"/>
    <w:rsid w:val="00D65477"/>
    <w:rsid w:val="00D65AE8"/>
    <w:rsid w:val="00D661AD"/>
    <w:rsid w:val="00D66662"/>
    <w:rsid w:val="00D6669C"/>
    <w:rsid w:val="00D67357"/>
    <w:rsid w:val="00D67667"/>
    <w:rsid w:val="00D713DD"/>
    <w:rsid w:val="00D71A76"/>
    <w:rsid w:val="00D71E43"/>
    <w:rsid w:val="00D72E13"/>
    <w:rsid w:val="00D743CE"/>
    <w:rsid w:val="00D76F3B"/>
    <w:rsid w:val="00D77AE6"/>
    <w:rsid w:val="00D77BEB"/>
    <w:rsid w:val="00D77D7F"/>
    <w:rsid w:val="00D8013E"/>
    <w:rsid w:val="00D80448"/>
    <w:rsid w:val="00D80AE1"/>
    <w:rsid w:val="00D810F5"/>
    <w:rsid w:val="00D83EC4"/>
    <w:rsid w:val="00D8425D"/>
    <w:rsid w:val="00D845C0"/>
    <w:rsid w:val="00D84A9D"/>
    <w:rsid w:val="00D84FB3"/>
    <w:rsid w:val="00D86619"/>
    <w:rsid w:val="00D9138D"/>
    <w:rsid w:val="00D9203B"/>
    <w:rsid w:val="00D9215A"/>
    <w:rsid w:val="00D927DC"/>
    <w:rsid w:val="00D928F4"/>
    <w:rsid w:val="00D961B5"/>
    <w:rsid w:val="00D96EED"/>
    <w:rsid w:val="00D97754"/>
    <w:rsid w:val="00DA0648"/>
    <w:rsid w:val="00DA2777"/>
    <w:rsid w:val="00DA38F4"/>
    <w:rsid w:val="00DA3C1E"/>
    <w:rsid w:val="00DA4171"/>
    <w:rsid w:val="00DA5159"/>
    <w:rsid w:val="00DA5A6A"/>
    <w:rsid w:val="00DA5AC3"/>
    <w:rsid w:val="00DA6380"/>
    <w:rsid w:val="00DA734C"/>
    <w:rsid w:val="00DB0C0E"/>
    <w:rsid w:val="00DB0E82"/>
    <w:rsid w:val="00DB1165"/>
    <w:rsid w:val="00DB13DF"/>
    <w:rsid w:val="00DB3EDC"/>
    <w:rsid w:val="00DB69B2"/>
    <w:rsid w:val="00DB77C3"/>
    <w:rsid w:val="00DC0996"/>
    <w:rsid w:val="00DC1149"/>
    <w:rsid w:val="00DC254A"/>
    <w:rsid w:val="00DC2D0D"/>
    <w:rsid w:val="00DC690F"/>
    <w:rsid w:val="00DD2352"/>
    <w:rsid w:val="00DD3009"/>
    <w:rsid w:val="00DD3B86"/>
    <w:rsid w:val="00DD7EB9"/>
    <w:rsid w:val="00DE0084"/>
    <w:rsid w:val="00DE0433"/>
    <w:rsid w:val="00DE0511"/>
    <w:rsid w:val="00DE079F"/>
    <w:rsid w:val="00DE6035"/>
    <w:rsid w:val="00DE6451"/>
    <w:rsid w:val="00DE67C6"/>
    <w:rsid w:val="00DE6988"/>
    <w:rsid w:val="00DE6C71"/>
    <w:rsid w:val="00DE76E4"/>
    <w:rsid w:val="00DE771A"/>
    <w:rsid w:val="00DF1283"/>
    <w:rsid w:val="00DF1592"/>
    <w:rsid w:val="00DF1D48"/>
    <w:rsid w:val="00DF399A"/>
    <w:rsid w:val="00DF4010"/>
    <w:rsid w:val="00DF446B"/>
    <w:rsid w:val="00DF5008"/>
    <w:rsid w:val="00DF6492"/>
    <w:rsid w:val="00DF78F4"/>
    <w:rsid w:val="00DF7948"/>
    <w:rsid w:val="00E02267"/>
    <w:rsid w:val="00E0260B"/>
    <w:rsid w:val="00E0642F"/>
    <w:rsid w:val="00E064CE"/>
    <w:rsid w:val="00E06FE6"/>
    <w:rsid w:val="00E07E57"/>
    <w:rsid w:val="00E11CDE"/>
    <w:rsid w:val="00E128AF"/>
    <w:rsid w:val="00E1308C"/>
    <w:rsid w:val="00E137A4"/>
    <w:rsid w:val="00E144F3"/>
    <w:rsid w:val="00E14815"/>
    <w:rsid w:val="00E14939"/>
    <w:rsid w:val="00E14CDF"/>
    <w:rsid w:val="00E164C5"/>
    <w:rsid w:val="00E16FC7"/>
    <w:rsid w:val="00E170A6"/>
    <w:rsid w:val="00E20A35"/>
    <w:rsid w:val="00E21112"/>
    <w:rsid w:val="00E211F4"/>
    <w:rsid w:val="00E2337A"/>
    <w:rsid w:val="00E23E7D"/>
    <w:rsid w:val="00E249C9"/>
    <w:rsid w:val="00E255DE"/>
    <w:rsid w:val="00E308B9"/>
    <w:rsid w:val="00E30C79"/>
    <w:rsid w:val="00E32973"/>
    <w:rsid w:val="00E33B47"/>
    <w:rsid w:val="00E37819"/>
    <w:rsid w:val="00E40016"/>
    <w:rsid w:val="00E40BA9"/>
    <w:rsid w:val="00E4129E"/>
    <w:rsid w:val="00E429E6"/>
    <w:rsid w:val="00E437FE"/>
    <w:rsid w:val="00E44797"/>
    <w:rsid w:val="00E44CFD"/>
    <w:rsid w:val="00E45B60"/>
    <w:rsid w:val="00E46AE6"/>
    <w:rsid w:val="00E46B27"/>
    <w:rsid w:val="00E46B5A"/>
    <w:rsid w:val="00E46FC8"/>
    <w:rsid w:val="00E52D4F"/>
    <w:rsid w:val="00E53F1E"/>
    <w:rsid w:val="00E55346"/>
    <w:rsid w:val="00E554F8"/>
    <w:rsid w:val="00E576E3"/>
    <w:rsid w:val="00E604DC"/>
    <w:rsid w:val="00E60813"/>
    <w:rsid w:val="00E6152F"/>
    <w:rsid w:val="00E6244C"/>
    <w:rsid w:val="00E62A12"/>
    <w:rsid w:val="00E668D1"/>
    <w:rsid w:val="00E67223"/>
    <w:rsid w:val="00E678BC"/>
    <w:rsid w:val="00E70281"/>
    <w:rsid w:val="00E70642"/>
    <w:rsid w:val="00E70848"/>
    <w:rsid w:val="00E7314B"/>
    <w:rsid w:val="00E74D66"/>
    <w:rsid w:val="00E7512D"/>
    <w:rsid w:val="00E75275"/>
    <w:rsid w:val="00E80464"/>
    <w:rsid w:val="00E80D6B"/>
    <w:rsid w:val="00E81C17"/>
    <w:rsid w:val="00E82685"/>
    <w:rsid w:val="00E82EAD"/>
    <w:rsid w:val="00E84505"/>
    <w:rsid w:val="00E84D75"/>
    <w:rsid w:val="00E85FDD"/>
    <w:rsid w:val="00E86832"/>
    <w:rsid w:val="00E9090E"/>
    <w:rsid w:val="00E90FF4"/>
    <w:rsid w:val="00E9123C"/>
    <w:rsid w:val="00E91418"/>
    <w:rsid w:val="00E91D05"/>
    <w:rsid w:val="00E91E02"/>
    <w:rsid w:val="00E92686"/>
    <w:rsid w:val="00E92D1C"/>
    <w:rsid w:val="00E92F0E"/>
    <w:rsid w:val="00E94606"/>
    <w:rsid w:val="00E95B44"/>
    <w:rsid w:val="00E96581"/>
    <w:rsid w:val="00EA1110"/>
    <w:rsid w:val="00EA2CDC"/>
    <w:rsid w:val="00EA414D"/>
    <w:rsid w:val="00EA471E"/>
    <w:rsid w:val="00EA4E6E"/>
    <w:rsid w:val="00EA6636"/>
    <w:rsid w:val="00EA6D43"/>
    <w:rsid w:val="00EB0088"/>
    <w:rsid w:val="00EB15FC"/>
    <w:rsid w:val="00EB1F84"/>
    <w:rsid w:val="00EB213F"/>
    <w:rsid w:val="00EB2BA2"/>
    <w:rsid w:val="00EB3F65"/>
    <w:rsid w:val="00EB407D"/>
    <w:rsid w:val="00EB4374"/>
    <w:rsid w:val="00EB4C04"/>
    <w:rsid w:val="00EB6015"/>
    <w:rsid w:val="00EB6306"/>
    <w:rsid w:val="00EB7811"/>
    <w:rsid w:val="00EC09E0"/>
    <w:rsid w:val="00EC13CE"/>
    <w:rsid w:val="00EC2E85"/>
    <w:rsid w:val="00EC4780"/>
    <w:rsid w:val="00EC4BBB"/>
    <w:rsid w:val="00EC5FC9"/>
    <w:rsid w:val="00EC6135"/>
    <w:rsid w:val="00EC63BC"/>
    <w:rsid w:val="00EC672B"/>
    <w:rsid w:val="00EC781B"/>
    <w:rsid w:val="00EC79DD"/>
    <w:rsid w:val="00ED0735"/>
    <w:rsid w:val="00ED201A"/>
    <w:rsid w:val="00ED2A56"/>
    <w:rsid w:val="00ED2E43"/>
    <w:rsid w:val="00ED2F10"/>
    <w:rsid w:val="00ED3553"/>
    <w:rsid w:val="00ED3DF2"/>
    <w:rsid w:val="00ED3FD3"/>
    <w:rsid w:val="00ED41E8"/>
    <w:rsid w:val="00ED5A36"/>
    <w:rsid w:val="00ED5B40"/>
    <w:rsid w:val="00ED6A3A"/>
    <w:rsid w:val="00ED75C3"/>
    <w:rsid w:val="00ED7A71"/>
    <w:rsid w:val="00ED7E5F"/>
    <w:rsid w:val="00EE3390"/>
    <w:rsid w:val="00EE54AB"/>
    <w:rsid w:val="00EE5868"/>
    <w:rsid w:val="00EE5A9E"/>
    <w:rsid w:val="00EF001E"/>
    <w:rsid w:val="00EF0793"/>
    <w:rsid w:val="00EF1A1A"/>
    <w:rsid w:val="00EF25AD"/>
    <w:rsid w:val="00EF3BCE"/>
    <w:rsid w:val="00EF4A31"/>
    <w:rsid w:val="00EF6025"/>
    <w:rsid w:val="00EF6CA6"/>
    <w:rsid w:val="00EF7A35"/>
    <w:rsid w:val="00F03419"/>
    <w:rsid w:val="00F039A4"/>
    <w:rsid w:val="00F03A35"/>
    <w:rsid w:val="00F03A71"/>
    <w:rsid w:val="00F04014"/>
    <w:rsid w:val="00F0513D"/>
    <w:rsid w:val="00F0596E"/>
    <w:rsid w:val="00F061DD"/>
    <w:rsid w:val="00F10ACA"/>
    <w:rsid w:val="00F11DF0"/>
    <w:rsid w:val="00F12B39"/>
    <w:rsid w:val="00F1355D"/>
    <w:rsid w:val="00F1398A"/>
    <w:rsid w:val="00F13AC1"/>
    <w:rsid w:val="00F1483A"/>
    <w:rsid w:val="00F14D06"/>
    <w:rsid w:val="00F17503"/>
    <w:rsid w:val="00F17D37"/>
    <w:rsid w:val="00F20290"/>
    <w:rsid w:val="00F20ACF"/>
    <w:rsid w:val="00F23AED"/>
    <w:rsid w:val="00F243BA"/>
    <w:rsid w:val="00F24428"/>
    <w:rsid w:val="00F25453"/>
    <w:rsid w:val="00F2747A"/>
    <w:rsid w:val="00F30444"/>
    <w:rsid w:val="00F31493"/>
    <w:rsid w:val="00F32012"/>
    <w:rsid w:val="00F347A5"/>
    <w:rsid w:val="00F41080"/>
    <w:rsid w:val="00F42812"/>
    <w:rsid w:val="00F42E07"/>
    <w:rsid w:val="00F4360B"/>
    <w:rsid w:val="00F43BB4"/>
    <w:rsid w:val="00F44590"/>
    <w:rsid w:val="00F44D90"/>
    <w:rsid w:val="00F45B95"/>
    <w:rsid w:val="00F46B4E"/>
    <w:rsid w:val="00F50BF9"/>
    <w:rsid w:val="00F50EA8"/>
    <w:rsid w:val="00F51001"/>
    <w:rsid w:val="00F5141E"/>
    <w:rsid w:val="00F52BF0"/>
    <w:rsid w:val="00F52C49"/>
    <w:rsid w:val="00F60055"/>
    <w:rsid w:val="00F606D5"/>
    <w:rsid w:val="00F60B18"/>
    <w:rsid w:val="00F60C04"/>
    <w:rsid w:val="00F60C28"/>
    <w:rsid w:val="00F62626"/>
    <w:rsid w:val="00F638B0"/>
    <w:rsid w:val="00F63D91"/>
    <w:rsid w:val="00F64103"/>
    <w:rsid w:val="00F64504"/>
    <w:rsid w:val="00F66089"/>
    <w:rsid w:val="00F66286"/>
    <w:rsid w:val="00F66340"/>
    <w:rsid w:val="00F6764F"/>
    <w:rsid w:val="00F70D6D"/>
    <w:rsid w:val="00F7120E"/>
    <w:rsid w:val="00F713F1"/>
    <w:rsid w:val="00F80286"/>
    <w:rsid w:val="00F80454"/>
    <w:rsid w:val="00F808DB"/>
    <w:rsid w:val="00F84B8C"/>
    <w:rsid w:val="00F85BB9"/>
    <w:rsid w:val="00F862C1"/>
    <w:rsid w:val="00F86D30"/>
    <w:rsid w:val="00F8744E"/>
    <w:rsid w:val="00F901EF"/>
    <w:rsid w:val="00F90724"/>
    <w:rsid w:val="00F9117C"/>
    <w:rsid w:val="00F92332"/>
    <w:rsid w:val="00F92670"/>
    <w:rsid w:val="00F93FEA"/>
    <w:rsid w:val="00F94F65"/>
    <w:rsid w:val="00FA0602"/>
    <w:rsid w:val="00FA1A53"/>
    <w:rsid w:val="00FA1C3D"/>
    <w:rsid w:val="00FA3969"/>
    <w:rsid w:val="00FA3EBA"/>
    <w:rsid w:val="00FA6CA7"/>
    <w:rsid w:val="00FB04EA"/>
    <w:rsid w:val="00FB248E"/>
    <w:rsid w:val="00FB2EA9"/>
    <w:rsid w:val="00FB4455"/>
    <w:rsid w:val="00FB44F6"/>
    <w:rsid w:val="00FB61AB"/>
    <w:rsid w:val="00FB6549"/>
    <w:rsid w:val="00FB7022"/>
    <w:rsid w:val="00FC16AB"/>
    <w:rsid w:val="00FC17C1"/>
    <w:rsid w:val="00FC2178"/>
    <w:rsid w:val="00FC235A"/>
    <w:rsid w:val="00FC23E8"/>
    <w:rsid w:val="00FC2B33"/>
    <w:rsid w:val="00FC73D1"/>
    <w:rsid w:val="00FC7816"/>
    <w:rsid w:val="00FD0163"/>
    <w:rsid w:val="00FD12DF"/>
    <w:rsid w:val="00FD210D"/>
    <w:rsid w:val="00FD7478"/>
    <w:rsid w:val="00FE36BB"/>
    <w:rsid w:val="00FE3A38"/>
    <w:rsid w:val="00FE503A"/>
    <w:rsid w:val="00FE51A2"/>
    <w:rsid w:val="00FE6453"/>
    <w:rsid w:val="00FE672E"/>
    <w:rsid w:val="00FE791F"/>
    <w:rsid w:val="00FE7A26"/>
    <w:rsid w:val="00FE7E5B"/>
    <w:rsid w:val="00FE7EA6"/>
    <w:rsid w:val="00FF00F5"/>
    <w:rsid w:val="00FF1451"/>
    <w:rsid w:val="00FF1A94"/>
    <w:rsid w:val="00FF2A85"/>
    <w:rsid w:val="00FF5470"/>
    <w:rsid w:val="08AEDDDA"/>
    <w:rsid w:val="1AEFAF05"/>
    <w:rsid w:val="1D09BE0F"/>
    <w:rsid w:val="244479D9"/>
    <w:rsid w:val="266CCB21"/>
    <w:rsid w:val="53217317"/>
    <w:rsid w:val="6C486C51"/>
    <w:rsid w:val="6E7B1EB7"/>
    <w:rsid w:val="738FDE08"/>
    <w:rsid w:val="7721A3E1"/>
    <w:rsid w:val="7A8CA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2AA09"/>
  <w15:docId w15:val="{A609E967-B4EF-4BE5-AE49-8CA4F3B62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 w:qFormat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lang w:val="en-GB" w:eastAsia="en-US"/>
    </w:rPr>
  </w:style>
  <w:style w:type="paragraph" w:styleId="10">
    <w:name w:val="heading 1"/>
    <w:aliases w:val="章标题,H1,h11,heading 1TOC,Heading 1 Char Char Char,Heading 1 Char Char,PIM 1,h1,1.标题 1,H11,H12,H111,H13,H112,123321,标准章,Section Head,l1,1,1st level,heading 1,TITRE1,I1,l1+toc 1,Chapter title,Heading 0,1.,编号标题 1"/>
    <w:basedOn w:val="a"/>
    <w:next w:val="a"/>
    <w:qFormat/>
    <w:rsid w:val="002A4ED2"/>
    <w:pPr>
      <w:keepNext/>
      <w:numPr>
        <w:numId w:val="12"/>
      </w:numPr>
      <w:spacing w:before="240" w:after="60"/>
      <w:outlineLvl w:val="0"/>
    </w:pPr>
    <w:rPr>
      <w:b/>
      <w:kern w:val="28"/>
      <w:sz w:val="28"/>
    </w:rPr>
  </w:style>
  <w:style w:type="paragraph" w:styleId="20">
    <w:name w:val="heading 2"/>
    <w:aliases w:val="节标题,编号标题2,第一层条,h2,l2,第一章 标题 2,Heading 2 Hidden,Heading 2 CCBS,heading 2,H2,sect 1.2,DO,Underrubrik1,prop2,Title2,Titre B,H21,Level 2 Topic Heading,PIM2,Titre3,HD2,sect 1.21,H22,sect 1.22,H211,sect 1.211,H23,sect 1.23,H212,sect 1.212,2"/>
    <w:basedOn w:val="a"/>
    <w:next w:val="a"/>
    <w:qFormat/>
    <w:rsid w:val="006D43E2"/>
    <w:pPr>
      <w:keepNext/>
      <w:numPr>
        <w:ilvl w:val="1"/>
        <w:numId w:val="12"/>
      </w:numPr>
      <w:spacing w:before="100" w:beforeAutospacing="1" w:after="100" w:afterAutospacing="1" w:line="360" w:lineRule="auto"/>
      <w:ind w:left="0" w:firstLine="0"/>
      <w:outlineLvl w:val="1"/>
    </w:pPr>
    <w:rPr>
      <w:b/>
      <w:sz w:val="28"/>
    </w:rPr>
  </w:style>
  <w:style w:type="paragraph" w:styleId="30">
    <w:name w:val="heading 3"/>
    <w:aliases w:val="条标题,编号标题 3,h3,sect1.2.3,Bold Head,bh,heading 3TOC,3,3rd level,1.1.1 Heading 3,H3,l3,CT,1.1.1,BOD 0,heading 3,h31,heading 31,h32,heading 32,h311,heading 311,h33,heading 33,h312,heading 312,h321,heading 321,h34,heading 34,h313,heading 313,h322"/>
    <w:basedOn w:val="a"/>
    <w:next w:val="a"/>
    <w:qFormat/>
    <w:rsid w:val="002A4ED2"/>
    <w:pPr>
      <w:keepNext/>
      <w:numPr>
        <w:ilvl w:val="2"/>
        <w:numId w:val="12"/>
      </w:numPr>
      <w:spacing w:before="240" w:after="60"/>
      <w:outlineLvl w:val="2"/>
    </w:pPr>
    <w:rPr>
      <w:b/>
      <w:sz w:val="22"/>
    </w:rPr>
  </w:style>
  <w:style w:type="paragraph" w:styleId="4">
    <w:name w:val="heading 4"/>
    <w:aliases w:val="h4,Table and Figures,heading 4TOC,bullet,bl,bb,PIM 4,H4,l4,sect 1.2.3.4,Ref Heading 1,rh1,Heading sql,h41,h42,h43,h411,h44,h412,h45,h413,h46,h414,h47,h48,h415,h49,h410,h416,h417,h418,h419,h420,h4110,h421,heading 4,heading 41,heading 42,4"/>
    <w:basedOn w:val="a"/>
    <w:next w:val="a"/>
    <w:qFormat/>
    <w:rsid w:val="002A4ED2"/>
    <w:pPr>
      <w:keepNext/>
      <w:numPr>
        <w:ilvl w:val="3"/>
        <w:numId w:val="12"/>
      </w:numPr>
      <w:spacing w:before="240" w:after="60"/>
      <w:outlineLvl w:val="3"/>
    </w:pPr>
    <w:rPr>
      <w:b/>
    </w:rPr>
  </w:style>
  <w:style w:type="paragraph" w:styleId="5">
    <w:name w:val="heading 5"/>
    <w:aliases w:val="h5,dash,ds,dd,编号标题 5"/>
    <w:basedOn w:val="a"/>
    <w:next w:val="a"/>
    <w:qFormat/>
    <w:rsid w:val="002A4ED2"/>
    <w:pPr>
      <w:numPr>
        <w:ilvl w:val="4"/>
        <w:numId w:val="12"/>
      </w:numPr>
      <w:spacing w:before="240" w:after="60"/>
      <w:outlineLvl w:val="4"/>
    </w:pPr>
    <w:rPr>
      <w:b/>
      <w:i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i/>
    </w:rPr>
  </w:style>
  <w:style w:type="paragraph" w:styleId="7">
    <w:name w:val="heading 7"/>
    <w:basedOn w:val="a"/>
    <w:next w:val="a"/>
    <w:qFormat/>
    <w:pPr>
      <w:spacing w:before="240" w:after="60"/>
      <w:outlineLvl w:val="6"/>
    </w:p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sz w:val="18"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pacing w:before="60" w:after="360"/>
      <w:jc w:val="center"/>
    </w:pPr>
    <w:rPr>
      <w:i/>
      <w:sz w:val="16"/>
    </w:rPr>
  </w:style>
  <w:style w:type="paragraph" w:customStyle="1" w:styleId="Table">
    <w:name w:val="Table"/>
    <w:basedOn w:val="a"/>
    <w:qFormat/>
    <w:pPr>
      <w:spacing w:before="40" w:after="40"/>
    </w:pPr>
  </w:style>
  <w:style w:type="paragraph" w:customStyle="1" w:styleId="Header1">
    <w:name w:val="Header 1"/>
    <w:basedOn w:val="a"/>
    <w:next w:val="a"/>
    <w:qFormat/>
    <w:pPr>
      <w:keepLines/>
      <w:spacing w:before="80" w:after="80"/>
      <w:jc w:val="center"/>
    </w:pPr>
  </w:style>
  <w:style w:type="character" w:styleId="a4">
    <w:name w:val="page number"/>
    <w:qFormat/>
    <w:rPr>
      <w:rFonts w:ascii="Arial" w:hAnsi="Arial"/>
      <w:sz w:val="18"/>
    </w:rPr>
  </w:style>
  <w:style w:type="paragraph" w:customStyle="1" w:styleId="Header2">
    <w:name w:val="Header 2"/>
    <w:basedOn w:val="Header1"/>
    <w:next w:val="a"/>
    <w:qFormat/>
    <w:pPr>
      <w:jc w:val="right"/>
    </w:pPr>
  </w:style>
  <w:style w:type="paragraph" w:styleId="TOC2">
    <w:name w:val="toc 2"/>
    <w:basedOn w:val="a"/>
    <w:next w:val="a"/>
    <w:uiPriority w:val="39"/>
    <w:qFormat/>
    <w:pPr>
      <w:ind w:left="200"/>
    </w:pPr>
    <w:rPr>
      <w:rFonts w:ascii="Times New Roman" w:hAnsi="Times New Roman"/>
      <w:smallCaps/>
    </w:rPr>
  </w:style>
  <w:style w:type="paragraph" w:styleId="a5">
    <w:name w:val="Title"/>
    <w:basedOn w:val="a"/>
    <w:next w:val="a"/>
    <w:qFormat/>
    <w:pPr>
      <w:keepNext/>
      <w:spacing w:before="240" w:after="60"/>
    </w:pPr>
    <w:rPr>
      <w:b/>
      <w:kern w:val="28"/>
      <w:sz w:val="24"/>
    </w:rPr>
  </w:style>
  <w:style w:type="paragraph" w:styleId="a6">
    <w:name w:val="Body Text"/>
    <w:aliases w:val="EHPT,Body Text2"/>
    <w:basedOn w:val="a"/>
    <w:link w:val="a7"/>
    <w:qFormat/>
    <w:pPr>
      <w:spacing w:after="120"/>
    </w:pPr>
  </w:style>
  <w:style w:type="character" w:customStyle="1" w:styleId="a7">
    <w:name w:val="正文文本 字符"/>
    <w:aliases w:val="EHPT 字符,Body Text2 字符"/>
    <w:basedOn w:val="a0"/>
    <w:link w:val="a6"/>
    <w:qFormat/>
    <w:rsid w:val="005D7A92"/>
    <w:rPr>
      <w:rFonts w:ascii="Arial" w:hAnsi="Arial"/>
      <w:lang w:val="en-GB" w:eastAsia="en-US"/>
    </w:rPr>
  </w:style>
  <w:style w:type="paragraph" w:styleId="a8">
    <w:name w:val="header"/>
    <w:aliases w:val="ContentsHeader"/>
    <w:basedOn w:val="a"/>
    <w:link w:val="a9"/>
    <w:uiPriority w:val="99"/>
    <w:qFormat/>
    <w:pPr>
      <w:tabs>
        <w:tab w:val="center" w:pos="4320"/>
        <w:tab w:val="right" w:pos="8640"/>
      </w:tabs>
    </w:pPr>
  </w:style>
  <w:style w:type="character" w:customStyle="1" w:styleId="a9">
    <w:name w:val="页眉 字符"/>
    <w:aliases w:val="ContentsHeader 字符"/>
    <w:link w:val="a8"/>
    <w:uiPriority w:val="99"/>
    <w:qFormat/>
    <w:rsid w:val="001A7666"/>
    <w:rPr>
      <w:rFonts w:ascii="Arial" w:hAnsi="Arial"/>
      <w:lang w:val="en-GB" w:eastAsia="en-US"/>
    </w:rPr>
  </w:style>
  <w:style w:type="paragraph" w:styleId="TOC1">
    <w:name w:val="toc 1"/>
    <w:basedOn w:val="a"/>
    <w:next w:val="a"/>
    <w:uiPriority w:val="39"/>
    <w:qFormat/>
    <w:pPr>
      <w:spacing w:before="120" w:after="120"/>
    </w:pPr>
    <w:rPr>
      <w:rFonts w:ascii="Times New Roman" w:hAnsi="Times New Roman"/>
      <w:b/>
      <w:bCs/>
      <w:caps/>
    </w:rPr>
  </w:style>
  <w:style w:type="paragraph" w:styleId="TOC3">
    <w:name w:val="toc 3"/>
    <w:basedOn w:val="a"/>
    <w:next w:val="a"/>
    <w:uiPriority w:val="39"/>
    <w:qFormat/>
    <w:pPr>
      <w:ind w:left="400"/>
    </w:pPr>
    <w:rPr>
      <w:rFonts w:ascii="Times New Roman" w:hAnsi="Times New Roman"/>
      <w:i/>
      <w:iCs/>
    </w:rPr>
  </w:style>
  <w:style w:type="paragraph" w:styleId="TOC4">
    <w:name w:val="toc 4"/>
    <w:basedOn w:val="a"/>
    <w:next w:val="a"/>
    <w:semiHidden/>
    <w:qFormat/>
    <w:pPr>
      <w:ind w:left="600"/>
    </w:pPr>
    <w:rPr>
      <w:rFonts w:ascii="Times New Roman" w:hAnsi="Times New Roman"/>
      <w:sz w:val="18"/>
      <w:szCs w:val="18"/>
    </w:rPr>
  </w:style>
  <w:style w:type="paragraph" w:customStyle="1" w:styleId="Header3">
    <w:name w:val="Header 3"/>
    <w:basedOn w:val="Header1"/>
    <w:next w:val="a"/>
    <w:qFormat/>
    <w:pPr>
      <w:jc w:val="left"/>
    </w:pPr>
  </w:style>
  <w:style w:type="character" w:customStyle="1" w:styleId="CharacterUserEntry">
    <w:name w:val="Character UserEntry"/>
    <w:qFormat/>
    <w:rPr>
      <w:color w:val="FF0000"/>
    </w:rPr>
  </w:style>
  <w:style w:type="paragraph" w:styleId="aa">
    <w:name w:val="footer"/>
    <w:basedOn w:val="a"/>
    <w:qFormat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Table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/>
    </w:pPr>
    <w:rPr>
      <w:sz w:val="16"/>
    </w:rPr>
  </w:style>
  <w:style w:type="paragraph" w:customStyle="1" w:styleId="TableHeading">
    <w:name w:val="Table_Heading"/>
    <w:basedOn w:val="a"/>
    <w:next w:val="Table"/>
    <w:qFormat/>
    <w:pPr>
      <w:keepNext/>
      <w:keepLines/>
      <w:spacing w:before="40" w:after="40"/>
    </w:pPr>
    <w:rPr>
      <w:b/>
    </w:r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Table"/>
    <w:qFormat/>
    <w:rPr>
      <w:sz w:val="18"/>
    </w:rPr>
  </w:style>
  <w:style w:type="paragraph" w:customStyle="1" w:styleId="TOCHeading">
    <w:name w:val="TOC_Heading"/>
    <w:basedOn w:val="a"/>
    <w:next w:val="a"/>
    <w:qFormat/>
    <w:pPr>
      <w:keepNext/>
      <w:spacing w:before="80" w:after="120"/>
    </w:pPr>
    <w:rPr>
      <w:b/>
      <w:sz w:val="24"/>
    </w:rPr>
  </w:style>
  <w:style w:type="paragraph" w:customStyle="1" w:styleId="Bulletwithtext1">
    <w:name w:val="Bullet with text 1"/>
    <w:basedOn w:val="a"/>
    <w:qFormat/>
    <w:pPr>
      <w:numPr>
        <w:numId w:val="2"/>
      </w:numPr>
    </w:pPr>
  </w:style>
  <w:style w:type="paragraph" w:customStyle="1" w:styleId="Bulletwithtext2">
    <w:name w:val="Bullet with text 2"/>
    <w:basedOn w:val="a"/>
    <w:qFormat/>
    <w:pPr>
      <w:numPr>
        <w:numId w:val="3"/>
      </w:numPr>
    </w:pPr>
  </w:style>
  <w:style w:type="paragraph" w:customStyle="1" w:styleId="Bulletwithtext3">
    <w:name w:val="Bullet with text 3"/>
    <w:basedOn w:val="a"/>
    <w:qFormat/>
    <w:pPr>
      <w:numPr>
        <w:numId w:val="4"/>
      </w:numPr>
    </w:pPr>
  </w:style>
  <w:style w:type="paragraph" w:customStyle="1" w:styleId="Bulletwithtext4">
    <w:name w:val="Bullet with text 4"/>
    <w:basedOn w:val="a"/>
    <w:qFormat/>
    <w:pPr>
      <w:numPr>
        <w:numId w:val="5"/>
      </w:numPr>
    </w:pPr>
  </w:style>
  <w:style w:type="paragraph" w:customStyle="1" w:styleId="Bulletwithtext5">
    <w:name w:val="Bullet with text 5"/>
    <w:basedOn w:val="a"/>
    <w:qFormat/>
    <w:pPr>
      <w:numPr>
        <w:numId w:val="6"/>
      </w:numPr>
    </w:pPr>
  </w:style>
  <w:style w:type="paragraph" w:styleId="ab">
    <w:name w:val="Closing"/>
    <w:basedOn w:val="a"/>
    <w:qFormat/>
    <w:pPr>
      <w:ind w:left="4320"/>
      <w:jc w:val="right"/>
    </w:pPr>
  </w:style>
  <w:style w:type="character" w:styleId="ac">
    <w:name w:val="annotation reference"/>
    <w:qFormat/>
    <w:rPr>
      <w:rFonts w:ascii="Arial" w:hAnsi="Arial"/>
      <w:sz w:val="16"/>
    </w:rPr>
  </w:style>
  <w:style w:type="paragraph" w:customStyle="1" w:styleId="NormalUserEntry">
    <w:name w:val="Normal_UserEntry"/>
    <w:basedOn w:val="a"/>
    <w:qFormat/>
    <w:rPr>
      <w:color w:val="FF0000"/>
    </w:rPr>
  </w:style>
  <w:style w:type="paragraph" w:customStyle="1" w:styleId="Numberedlist1">
    <w:name w:val="Numbered list 1"/>
    <w:basedOn w:val="a"/>
    <w:next w:val="a"/>
    <w:qFormat/>
    <w:pPr>
      <w:numPr>
        <w:numId w:val="7"/>
      </w:numPr>
    </w:pPr>
  </w:style>
  <w:style w:type="paragraph" w:customStyle="1" w:styleId="Numberedlist21">
    <w:name w:val="Numbered list 2.1"/>
    <w:basedOn w:val="10"/>
    <w:next w:val="a"/>
    <w:qFormat/>
    <w:pPr>
      <w:numPr>
        <w:numId w:val="1"/>
      </w:numPr>
      <w:tabs>
        <w:tab w:val="clear" w:pos="360"/>
        <w:tab w:val="left" w:pos="720"/>
      </w:tabs>
      <w:ind w:left="720" w:hanging="720"/>
    </w:pPr>
  </w:style>
  <w:style w:type="paragraph" w:customStyle="1" w:styleId="Numberedlist22">
    <w:name w:val="Numbered list 2.2"/>
    <w:basedOn w:val="20"/>
    <w:next w:val="a"/>
    <w:qFormat/>
    <w:pPr>
      <w:numPr>
        <w:numId w:val="1"/>
      </w:numPr>
      <w:tabs>
        <w:tab w:val="clear" w:pos="1080"/>
        <w:tab w:val="left" w:pos="720"/>
      </w:tabs>
      <w:ind w:hanging="720"/>
    </w:pPr>
  </w:style>
  <w:style w:type="paragraph" w:customStyle="1" w:styleId="Numberedlist23">
    <w:name w:val="Numbered list 2.3"/>
    <w:basedOn w:val="30"/>
    <w:next w:val="a"/>
    <w:qFormat/>
    <w:pPr>
      <w:numPr>
        <w:ilvl w:val="0"/>
        <w:numId w:val="0"/>
      </w:numPr>
      <w:tabs>
        <w:tab w:val="left" w:pos="1080"/>
        <w:tab w:val="num" w:pos="1440"/>
      </w:tabs>
      <w:ind w:left="1080" w:hanging="360"/>
    </w:pPr>
  </w:style>
  <w:style w:type="paragraph" w:customStyle="1" w:styleId="Numberedlist24">
    <w:name w:val="Numbered list 2.4"/>
    <w:basedOn w:val="4"/>
    <w:next w:val="a"/>
    <w:qFormat/>
    <w:pPr>
      <w:numPr>
        <w:ilvl w:val="0"/>
        <w:numId w:val="0"/>
      </w:numPr>
      <w:tabs>
        <w:tab w:val="left" w:pos="1080"/>
        <w:tab w:val="left" w:pos="1440"/>
        <w:tab w:val="left" w:pos="1800"/>
        <w:tab w:val="num" w:pos="2160"/>
      </w:tabs>
      <w:ind w:left="1440" w:hanging="360"/>
    </w:pPr>
  </w:style>
  <w:style w:type="paragraph" w:customStyle="1" w:styleId="Numberedlist31">
    <w:name w:val="Numbered list 3.1"/>
    <w:basedOn w:val="10"/>
    <w:next w:val="a"/>
    <w:qFormat/>
    <w:pPr>
      <w:numPr>
        <w:numId w:val="8"/>
      </w:numPr>
    </w:pPr>
  </w:style>
  <w:style w:type="paragraph" w:customStyle="1" w:styleId="Numberedlist32">
    <w:name w:val="Numbered list 3.2"/>
    <w:basedOn w:val="20"/>
    <w:next w:val="a"/>
    <w:qFormat/>
    <w:pPr>
      <w:numPr>
        <w:numId w:val="8"/>
      </w:numPr>
    </w:pPr>
  </w:style>
  <w:style w:type="paragraph" w:customStyle="1" w:styleId="Numberedlist33">
    <w:name w:val="Numbered list 3.3"/>
    <w:basedOn w:val="30"/>
    <w:next w:val="a"/>
    <w:qFormat/>
    <w:pPr>
      <w:numPr>
        <w:ilvl w:val="0"/>
        <w:numId w:val="0"/>
      </w:numPr>
      <w:tabs>
        <w:tab w:val="num" w:pos="720"/>
      </w:tabs>
      <w:ind w:left="360" w:hanging="360"/>
    </w:pPr>
  </w:style>
  <w:style w:type="paragraph" w:styleId="ad">
    <w:name w:val="Plain Text"/>
    <w:basedOn w:val="a"/>
    <w:qFormat/>
    <w:rPr>
      <w:rFonts w:ascii="Times New Roman" w:hAnsi="Times New Roman"/>
    </w:rPr>
  </w:style>
  <w:style w:type="paragraph" w:styleId="ae">
    <w:name w:val="Subtitle"/>
    <w:basedOn w:val="a"/>
    <w:qFormat/>
    <w:pPr>
      <w:spacing w:after="60"/>
      <w:jc w:val="center"/>
    </w:pPr>
    <w:rPr>
      <w:i/>
      <w:sz w:val="16"/>
    </w:rPr>
  </w:style>
  <w:style w:type="paragraph" w:customStyle="1" w:styleId="TableCenter">
    <w:name w:val="Table_Center"/>
    <w:basedOn w:val="Table"/>
    <w:qFormat/>
    <w:pPr>
      <w:jc w:val="center"/>
    </w:pPr>
  </w:style>
  <w:style w:type="paragraph" w:customStyle="1" w:styleId="TableHeadingCenter">
    <w:name w:val="Table_Heading_Center"/>
    <w:basedOn w:val="TableHeading"/>
    <w:qFormat/>
    <w:pPr>
      <w:jc w:val="center"/>
    </w:pPr>
  </w:style>
  <w:style w:type="paragraph" w:customStyle="1" w:styleId="TableRight">
    <w:name w:val="Table_Right"/>
    <w:basedOn w:val="Table"/>
    <w:qFormat/>
    <w:pPr>
      <w:jc w:val="right"/>
    </w:pPr>
  </w:style>
  <w:style w:type="paragraph" w:customStyle="1" w:styleId="TableSmHeadingCenter">
    <w:name w:val="Table_Sm_Heading_Center"/>
    <w:basedOn w:val="TableSmHeading"/>
    <w:qFormat/>
    <w:pPr>
      <w:jc w:val="center"/>
    </w:pPr>
  </w:style>
  <w:style w:type="paragraph" w:customStyle="1" w:styleId="TableSmallCenter">
    <w:name w:val="Table_Small_Center"/>
    <w:basedOn w:val="TableSmall"/>
    <w:qFormat/>
    <w:pPr>
      <w:jc w:val="center"/>
    </w:pPr>
  </w:style>
  <w:style w:type="paragraph" w:customStyle="1" w:styleId="TableSmallRight">
    <w:name w:val="Table_Small_Right"/>
    <w:basedOn w:val="TableSmall"/>
    <w:qFormat/>
    <w:pPr>
      <w:jc w:val="right"/>
    </w:pPr>
  </w:style>
  <w:style w:type="paragraph" w:customStyle="1" w:styleId="TableTitle">
    <w:name w:val="Table_Title"/>
    <w:basedOn w:val="a"/>
    <w:next w:val="a"/>
    <w:qFormat/>
    <w:pPr>
      <w:keepNext/>
      <w:keepLines/>
      <w:spacing w:before="240" w:after="60"/>
    </w:pPr>
    <w:rPr>
      <w:b/>
    </w:rPr>
  </w:style>
  <w:style w:type="paragraph" w:customStyle="1" w:styleId="TitleCenter">
    <w:name w:val="Title_Center"/>
    <w:basedOn w:val="a5"/>
    <w:qFormat/>
    <w:pPr>
      <w:jc w:val="center"/>
    </w:pPr>
  </w:style>
  <w:style w:type="paragraph" w:customStyle="1" w:styleId="TitlePageHeader">
    <w:name w:val="TitlePage_Header"/>
    <w:basedOn w:val="a"/>
    <w:qFormat/>
    <w:pPr>
      <w:spacing w:before="240" w:after="240"/>
      <w:ind w:left="3240"/>
    </w:pPr>
    <w:rPr>
      <w:b/>
      <w:sz w:val="32"/>
    </w:rPr>
  </w:style>
  <w:style w:type="paragraph" w:customStyle="1" w:styleId="TitlePageTopBorder">
    <w:name w:val="TitlePage_TopBorder"/>
    <w:basedOn w:val="TitlePageHeader"/>
    <w:next w:val="TitlePageHeader"/>
    <w:qFormat/>
    <w:pPr>
      <w:pBdr>
        <w:top w:val="single" w:sz="18" w:space="1" w:color="auto"/>
      </w:pBdr>
    </w:pPr>
  </w:style>
  <w:style w:type="paragraph" w:customStyle="1" w:styleId="RMIndtasBullwtxt2">
    <w:name w:val="RM_Indt as Bull w txt 2"/>
    <w:basedOn w:val="Bulletwithtext2"/>
    <w:next w:val="Bulletwithtext2"/>
    <w:qFormat/>
    <w:pPr>
      <w:numPr>
        <w:numId w:val="0"/>
      </w:numPr>
      <w:ind w:left="720"/>
    </w:pPr>
  </w:style>
  <w:style w:type="paragraph" w:customStyle="1" w:styleId="TableHeadingRight">
    <w:name w:val="Table_Heading_Right"/>
    <w:basedOn w:val="TableHeading"/>
    <w:next w:val="Table"/>
    <w:qFormat/>
    <w:pPr>
      <w:jc w:val="right"/>
    </w:pPr>
  </w:style>
  <w:style w:type="paragraph" w:customStyle="1" w:styleId="RMHeading1">
    <w:name w:val="RM_Heading 1"/>
    <w:basedOn w:val="10"/>
    <w:next w:val="a"/>
    <w:qFormat/>
    <w:pPr>
      <w:pageBreakBefore/>
    </w:pPr>
    <w:rPr>
      <w:sz w:val="32"/>
    </w:rPr>
  </w:style>
  <w:style w:type="paragraph" w:customStyle="1" w:styleId="RMHeading2">
    <w:name w:val="RM_Heading 2"/>
    <w:basedOn w:val="20"/>
    <w:next w:val="a"/>
    <w:qFormat/>
    <w:pPr>
      <w:pageBreakBefore/>
    </w:pPr>
    <w:rPr>
      <w:sz w:val="30"/>
    </w:rPr>
  </w:style>
  <w:style w:type="paragraph" w:customStyle="1" w:styleId="RMHeading3">
    <w:name w:val="RM_Heading 3"/>
    <w:basedOn w:val="30"/>
    <w:next w:val="a"/>
    <w:qFormat/>
    <w:pPr>
      <w:pageBreakBefore/>
    </w:pPr>
    <w:rPr>
      <w:sz w:val="28"/>
    </w:rPr>
  </w:style>
  <w:style w:type="paragraph" w:customStyle="1" w:styleId="RMTableBullet">
    <w:name w:val="RM_Table_Bullet"/>
    <w:basedOn w:val="Bulletwithtext4"/>
    <w:next w:val="a"/>
    <w:qFormat/>
    <w:pPr>
      <w:tabs>
        <w:tab w:val="clear" w:pos="1440"/>
        <w:tab w:val="left" w:pos="567"/>
      </w:tabs>
      <w:ind w:left="568" w:hanging="284"/>
    </w:pPr>
  </w:style>
  <w:style w:type="paragraph" w:customStyle="1" w:styleId="BodyBulletSQ">
    <w:name w:val="Body Bullet SQ"/>
    <w:basedOn w:val="a"/>
    <w:qFormat/>
    <w:pPr>
      <w:numPr>
        <w:numId w:val="9"/>
      </w:numPr>
    </w:pPr>
    <w:rPr>
      <w:rFonts w:ascii="Times New Roman" w:hAnsi="Times New Roman"/>
    </w:rPr>
  </w:style>
  <w:style w:type="paragraph" w:customStyle="1" w:styleId="Halfline">
    <w:name w:val="Halfline"/>
    <w:basedOn w:val="a"/>
    <w:qFormat/>
    <w:pPr>
      <w:tabs>
        <w:tab w:val="left" w:pos="3289"/>
      </w:tabs>
      <w:suppressAutoHyphens/>
      <w:spacing w:after="200" w:line="240" w:lineRule="exact"/>
      <w:ind w:left="3289" w:hanging="1758"/>
    </w:pPr>
    <w:rPr>
      <w:rFonts w:ascii="ITCCenturyBookT" w:hAnsi="ITCCenturyBookT"/>
    </w:rPr>
  </w:style>
  <w:style w:type="paragraph" w:customStyle="1" w:styleId="TableTextBold">
    <w:name w:val="Table Text Bold"/>
    <w:basedOn w:val="TableText"/>
    <w:qFormat/>
    <w:rPr>
      <w:b/>
    </w:rPr>
  </w:style>
  <w:style w:type="paragraph" w:customStyle="1" w:styleId="TableText">
    <w:name w:val="Table Text"/>
    <w:qFormat/>
    <w:pPr>
      <w:spacing w:line="200" w:lineRule="exact"/>
    </w:pPr>
    <w:rPr>
      <w:rFonts w:ascii="Arial" w:hAnsi="Arial"/>
      <w:noProof/>
      <w:sz w:val="16"/>
      <w:lang w:val="en-GB" w:eastAsia="en-US"/>
    </w:rPr>
  </w:style>
  <w:style w:type="paragraph" w:customStyle="1" w:styleId="Bullet">
    <w:name w:val="Bullet"/>
    <w:qFormat/>
    <w:pPr>
      <w:tabs>
        <w:tab w:val="left" w:pos="3479"/>
        <w:tab w:val="left" w:pos="3515"/>
      </w:tabs>
      <w:spacing w:line="240" w:lineRule="atLeast"/>
    </w:pPr>
    <w:rPr>
      <w:color w:val="000000"/>
      <w:lang w:eastAsia="en-US"/>
    </w:rPr>
  </w:style>
  <w:style w:type="paragraph" w:customStyle="1" w:styleId="Para3Text">
    <w:name w:val="Para 3 Text"/>
    <w:qFormat/>
    <w:pPr>
      <w:spacing w:line="288" w:lineRule="atLeast"/>
      <w:ind w:left="864"/>
    </w:pPr>
    <w:rPr>
      <w:snapToGrid w:val="0"/>
      <w:color w:val="000000"/>
      <w:sz w:val="24"/>
      <w:lang w:eastAsia="en-US"/>
    </w:rPr>
  </w:style>
  <w:style w:type="paragraph" w:customStyle="1" w:styleId="Para2Text">
    <w:name w:val="Para 2 Text"/>
    <w:qFormat/>
    <w:pPr>
      <w:ind w:left="648"/>
    </w:pPr>
    <w:rPr>
      <w:snapToGrid w:val="0"/>
      <w:color w:val="000000"/>
      <w:sz w:val="24"/>
      <w:lang w:eastAsia="en-US"/>
    </w:rPr>
  </w:style>
  <w:style w:type="paragraph" w:customStyle="1" w:styleId="NumberList">
    <w:name w:val="Number List"/>
    <w:qFormat/>
    <w:pPr>
      <w:numPr>
        <w:numId w:val="10"/>
      </w:numPr>
    </w:pPr>
    <w:rPr>
      <w:snapToGrid w:val="0"/>
      <w:color w:val="000000"/>
      <w:sz w:val="24"/>
      <w:lang w:eastAsia="en-US"/>
    </w:rPr>
  </w:style>
  <w:style w:type="paragraph" w:styleId="21">
    <w:name w:val="Body Text 2"/>
    <w:basedOn w:val="a"/>
    <w:qFormat/>
    <w:rPr>
      <w:color w:val="000000"/>
    </w:rPr>
  </w:style>
  <w:style w:type="paragraph" w:styleId="22">
    <w:name w:val="Body Text Indent 2"/>
    <w:basedOn w:val="a"/>
    <w:qFormat/>
    <w:pPr>
      <w:ind w:left="540"/>
    </w:pPr>
    <w:rPr>
      <w:rFonts w:ascii="Times New Roman" w:hAnsi="Times New Roman"/>
      <w:lang w:val="en-US"/>
    </w:rPr>
  </w:style>
  <w:style w:type="paragraph" w:styleId="TOC5">
    <w:name w:val="toc 5"/>
    <w:basedOn w:val="a"/>
    <w:next w:val="a"/>
    <w:autoRedefine/>
    <w:semiHidden/>
    <w:qFormat/>
    <w:pPr>
      <w:ind w:left="800"/>
    </w:pPr>
    <w:rPr>
      <w:rFonts w:ascii="Times New Roman" w:hAnsi="Times New Roman"/>
      <w:sz w:val="18"/>
      <w:szCs w:val="18"/>
    </w:rPr>
  </w:style>
  <w:style w:type="paragraph" w:styleId="TOC6">
    <w:name w:val="toc 6"/>
    <w:basedOn w:val="a"/>
    <w:next w:val="a"/>
    <w:autoRedefine/>
    <w:semiHidden/>
    <w:qFormat/>
    <w:pPr>
      <w:ind w:left="1000"/>
    </w:pPr>
    <w:rPr>
      <w:rFonts w:ascii="Times New Roman" w:hAnsi="Times New Roman"/>
      <w:sz w:val="18"/>
      <w:szCs w:val="18"/>
    </w:rPr>
  </w:style>
  <w:style w:type="paragraph" w:styleId="TOC7">
    <w:name w:val="toc 7"/>
    <w:basedOn w:val="a"/>
    <w:next w:val="a"/>
    <w:autoRedefine/>
    <w:semiHidden/>
    <w:qFormat/>
    <w:pPr>
      <w:ind w:left="1200"/>
    </w:pPr>
    <w:rPr>
      <w:rFonts w:ascii="Times New Roman" w:hAnsi="Times New Roman"/>
      <w:sz w:val="18"/>
      <w:szCs w:val="18"/>
    </w:rPr>
  </w:style>
  <w:style w:type="paragraph" w:styleId="TOC8">
    <w:name w:val="toc 8"/>
    <w:basedOn w:val="a"/>
    <w:next w:val="a"/>
    <w:autoRedefine/>
    <w:semiHidden/>
    <w:qFormat/>
    <w:pPr>
      <w:ind w:left="1400"/>
    </w:pPr>
    <w:rPr>
      <w:rFonts w:ascii="Times New Roman" w:hAnsi="Times New Roman"/>
      <w:sz w:val="18"/>
      <w:szCs w:val="18"/>
    </w:rPr>
  </w:style>
  <w:style w:type="paragraph" w:styleId="TOC9">
    <w:name w:val="toc 9"/>
    <w:basedOn w:val="a"/>
    <w:next w:val="a"/>
    <w:autoRedefine/>
    <w:semiHidden/>
    <w:qFormat/>
    <w:pPr>
      <w:ind w:left="1600"/>
    </w:pPr>
    <w:rPr>
      <w:rFonts w:ascii="Times New Roman" w:hAnsi="Times New Roman"/>
      <w:sz w:val="18"/>
      <w:szCs w:val="18"/>
    </w:rPr>
  </w:style>
  <w:style w:type="paragraph" w:styleId="af">
    <w:name w:val="Document Map"/>
    <w:basedOn w:val="a"/>
    <w:semiHidden/>
    <w:qFormat/>
    <w:rsid w:val="00E53F1E"/>
    <w:pPr>
      <w:shd w:val="clear" w:color="auto" w:fill="000080"/>
    </w:pPr>
  </w:style>
  <w:style w:type="paragraph" w:customStyle="1" w:styleId="TableSmHeadingbogus">
    <w:name w:val="Table_Sm_Heading_bogus"/>
    <w:basedOn w:val="TableSmHeading"/>
    <w:qFormat/>
    <w:rsid w:val="002664A3"/>
    <w:pPr>
      <w:jc w:val="center"/>
    </w:pPr>
    <w:rPr>
      <w:rFonts w:ascii="Futura Bk" w:hAnsi="Futura Bk"/>
      <w:lang w:val="en-US"/>
    </w:rPr>
  </w:style>
  <w:style w:type="paragraph" w:customStyle="1" w:styleId="Tablenotused">
    <w:name w:val="Table_not_used"/>
    <w:basedOn w:val="Table"/>
    <w:qFormat/>
    <w:rsid w:val="002664A3"/>
    <w:pPr>
      <w:jc w:val="right"/>
    </w:pPr>
    <w:rPr>
      <w:rFonts w:ascii="Futura Bk" w:hAnsi="Futura Bk"/>
      <w:lang w:val="en-US"/>
    </w:rPr>
  </w:style>
  <w:style w:type="paragraph" w:styleId="af0">
    <w:name w:val="Normal Indent"/>
    <w:aliases w:val="表正文,正文非缩进,特点,ALT+Z"/>
    <w:basedOn w:val="a"/>
    <w:qFormat/>
    <w:rsid w:val="000A710B"/>
    <w:pPr>
      <w:widowControl w:val="0"/>
      <w:spacing w:after="40"/>
      <w:ind w:firstLine="420"/>
      <w:jc w:val="both"/>
    </w:pPr>
    <w:rPr>
      <w:rFonts w:ascii="Times New Roman" w:hAnsi="Times New Roman"/>
      <w:kern w:val="2"/>
      <w:sz w:val="22"/>
      <w:lang w:val="en-US" w:eastAsia="zh-CN"/>
    </w:rPr>
  </w:style>
  <w:style w:type="paragraph" w:customStyle="1" w:styleId="af1">
    <w:name w:val="文档正文"/>
    <w:basedOn w:val="a"/>
    <w:qFormat/>
    <w:rsid w:val="000A710B"/>
    <w:pPr>
      <w:widowControl w:val="0"/>
      <w:adjustRightInd w:val="0"/>
      <w:spacing w:before="20" w:after="20"/>
      <w:jc w:val="both"/>
      <w:textAlignment w:val="baseline"/>
    </w:pPr>
    <w:rPr>
      <w:rFonts w:ascii="Times New Roman" w:hAnsi="Times New Roman"/>
      <w:kern w:val="2"/>
      <w:sz w:val="22"/>
      <w:lang w:val="en-US" w:eastAsia="zh-CN"/>
    </w:rPr>
  </w:style>
  <w:style w:type="paragraph" w:styleId="af2">
    <w:name w:val="Balloon Text"/>
    <w:basedOn w:val="a"/>
    <w:semiHidden/>
    <w:qFormat/>
    <w:rsid w:val="009A6EB4"/>
    <w:rPr>
      <w:sz w:val="16"/>
      <w:szCs w:val="16"/>
    </w:rPr>
  </w:style>
  <w:style w:type="paragraph" w:styleId="2">
    <w:name w:val="List Number 2"/>
    <w:basedOn w:val="a"/>
    <w:qFormat/>
    <w:rsid w:val="00B31E31"/>
    <w:pPr>
      <w:numPr>
        <w:numId w:val="11"/>
      </w:numPr>
    </w:pPr>
  </w:style>
  <w:style w:type="paragraph" w:customStyle="1" w:styleId="Figure">
    <w:name w:val="Figure"/>
    <w:basedOn w:val="a6"/>
    <w:qFormat/>
    <w:rsid w:val="008B7E6A"/>
    <w:pPr>
      <w:widowControl w:val="0"/>
      <w:tabs>
        <w:tab w:val="center" w:pos="8640"/>
      </w:tabs>
      <w:spacing w:before="120" w:after="240" w:line="360" w:lineRule="auto"/>
      <w:jc w:val="center"/>
    </w:pPr>
    <w:rPr>
      <w:rFonts w:ascii="Times New Roman" w:hAnsi="Times New Roman"/>
      <w:sz w:val="21"/>
      <w:lang w:val="en-US" w:eastAsia="zh-CN"/>
    </w:rPr>
  </w:style>
  <w:style w:type="paragraph" w:customStyle="1" w:styleId="af3">
    <w:name w:val="封面标签"/>
    <w:basedOn w:val="a"/>
    <w:qFormat/>
    <w:rsid w:val="008D2CCD"/>
    <w:pPr>
      <w:widowControl w:val="0"/>
      <w:spacing w:line="360" w:lineRule="auto"/>
      <w:jc w:val="both"/>
    </w:pPr>
    <w:rPr>
      <w:rFonts w:ascii="黑体" w:eastAsia="黑体" w:hAnsi="Times New Roman"/>
      <w:kern w:val="2"/>
      <w:sz w:val="21"/>
      <w:szCs w:val="24"/>
      <w:lang w:val="en-US" w:eastAsia="zh-CN"/>
    </w:rPr>
  </w:style>
  <w:style w:type="paragraph" w:styleId="af4">
    <w:name w:val="footnote text"/>
    <w:basedOn w:val="a"/>
    <w:semiHidden/>
    <w:qFormat/>
    <w:rsid w:val="00E62A12"/>
    <w:pPr>
      <w:widowControl w:val="0"/>
      <w:snapToGrid w:val="0"/>
    </w:pPr>
    <w:rPr>
      <w:rFonts w:ascii="Times New Roman" w:hAnsi="Times New Roman"/>
      <w:kern w:val="2"/>
      <w:sz w:val="18"/>
      <w:szCs w:val="18"/>
      <w:lang w:val="en-US" w:eastAsia="zh-CN"/>
    </w:rPr>
  </w:style>
  <w:style w:type="character" w:styleId="af5">
    <w:name w:val="footnote reference"/>
    <w:semiHidden/>
    <w:qFormat/>
    <w:rsid w:val="00E62A12"/>
    <w:rPr>
      <w:vertAlign w:val="superscript"/>
    </w:rPr>
  </w:style>
  <w:style w:type="paragraph" w:styleId="af6">
    <w:name w:val="annotation text"/>
    <w:basedOn w:val="a"/>
    <w:link w:val="af7"/>
    <w:qFormat/>
    <w:rsid w:val="00FF5470"/>
  </w:style>
  <w:style w:type="character" w:customStyle="1" w:styleId="af7">
    <w:name w:val="批注文字 字符"/>
    <w:link w:val="af6"/>
    <w:qFormat/>
    <w:rsid w:val="00FF5470"/>
    <w:rPr>
      <w:rFonts w:ascii="Arial" w:hAnsi="Arial"/>
      <w:lang w:val="en-GB" w:eastAsia="en-US"/>
    </w:rPr>
  </w:style>
  <w:style w:type="paragraph" w:styleId="af8">
    <w:name w:val="annotation subject"/>
    <w:basedOn w:val="af6"/>
    <w:next w:val="af6"/>
    <w:link w:val="af9"/>
    <w:qFormat/>
    <w:rsid w:val="00FF5470"/>
    <w:rPr>
      <w:b/>
      <w:bCs/>
    </w:rPr>
  </w:style>
  <w:style w:type="character" w:customStyle="1" w:styleId="af9">
    <w:name w:val="批注主题 字符"/>
    <w:link w:val="af8"/>
    <w:qFormat/>
    <w:rsid w:val="00FF5470"/>
    <w:rPr>
      <w:rFonts w:ascii="Arial" w:hAnsi="Arial"/>
      <w:b/>
      <w:bCs/>
      <w:lang w:val="en-GB" w:eastAsia="en-US"/>
    </w:rPr>
  </w:style>
  <w:style w:type="paragraph" w:styleId="TOC">
    <w:name w:val="TOC Heading"/>
    <w:basedOn w:val="10"/>
    <w:next w:val="a"/>
    <w:uiPriority w:val="39"/>
    <w:unhideWhenUsed/>
    <w:qFormat/>
    <w:rsid w:val="00C015B6"/>
    <w:pPr>
      <w:keepLines/>
      <w:numPr>
        <w:numId w:val="0"/>
      </w:numPr>
      <w:spacing w:after="0" w:line="259" w:lineRule="auto"/>
      <w:outlineLvl w:val="9"/>
    </w:pPr>
    <w:rPr>
      <w:rFonts w:ascii="等线 Light" w:eastAsia="等线 Light" w:hAnsi="等线 Light"/>
      <w:b w:val="0"/>
      <w:color w:val="2E74B5"/>
      <w:kern w:val="0"/>
      <w:sz w:val="32"/>
      <w:szCs w:val="32"/>
      <w:lang w:val="en-US" w:eastAsia="zh-CN"/>
    </w:rPr>
  </w:style>
  <w:style w:type="character" w:styleId="afa">
    <w:name w:val="Hyperlink"/>
    <w:uiPriority w:val="99"/>
    <w:unhideWhenUsed/>
    <w:qFormat/>
    <w:rsid w:val="006D5B11"/>
    <w:rPr>
      <w:color w:val="0563C1"/>
      <w:u w:val="single"/>
    </w:rPr>
  </w:style>
  <w:style w:type="paragraph" w:customStyle="1" w:styleId="23">
    <w:name w:val="样式2"/>
    <w:basedOn w:val="a"/>
    <w:link w:val="24"/>
    <w:qFormat/>
    <w:rsid w:val="00BE50F4"/>
    <w:pPr>
      <w:widowControl w:val="0"/>
      <w:spacing w:line="360" w:lineRule="auto"/>
      <w:ind w:firstLineChars="200" w:firstLine="200"/>
      <w:jc w:val="both"/>
    </w:pPr>
    <w:rPr>
      <w:rFonts w:cs="Arial"/>
      <w:kern w:val="2"/>
      <w:sz w:val="21"/>
      <w:szCs w:val="21"/>
      <w:lang w:val="en-US" w:eastAsia="zh-CN"/>
    </w:rPr>
  </w:style>
  <w:style w:type="character" w:customStyle="1" w:styleId="24">
    <w:name w:val="样式2 字符"/>
    <w:link w:val="23"/>
    <w:qFormat/>
    <w:rsid w:val="00BE50F4"/>
    <w:rPr>
      <w:rFonts w:ascii="Arial" w:hAnsi="Arial" w:cs="Arial"/>
      <w:kern w:val="2"/>
      <w:sz w:val="21"/>
      <w:szCs w:val="21"/>
    </w:rPr>
  </w:style>
  <w:style w:type="paragraph" w:styleId="afb">
    <w:name w:val="Revision"/>
    <w:hidden/>
    <w:uiPriority w:val="99"/>
    <w:semiHidden/>
    <w:rsid w:val="00BE50F4"/>
    <w:rPr>
      <w:rFonts w:ascii="Arial" w:hAnsi="Arial"/>
      <w:lang w:val="en-GB" w:eastAsia="en-US"/>
    </w:rPr>
  </w:style>
  <w:style w:type="paragraph" w:customStyle="1" w:styleId="25">
    <w:name w:val="正文2"/>
    <w:basedOn w:val="a"/>
    <w:link w:val="26"/>
    <w:qFormat/>
    <w:rsid w:val="00BE50F4"/>
    <w:pPr>
      <w:widowControl w:val="0"/>
      <w:overflowPunct w:val="0"/>
      <w:autoSpaceDE w:val="0"/>
      <w:autoSpaceDN w:val="0"/>
      <w:adjustRightInd w:val="0"/>
      <w:spacing w:line="360" w:lineRule="auto"/>
      <w:ind w:firstLineChars="200" w:firstLine="200"/>
      <w:jc w:val="both"/>
      <w:textAlignment w:val="baseline"/>
    </w:pPr>
    <w:rPr>
      <w:rFonts w:ascii="Times New Roman" w:hAnsi="Times New Roman"/>
      <w:kern w:val="2"/>
      <w:sz w:val="21"/>
      <w:lang w:val="en-US" w:eastAsia="zh-CN"/>
    </w:rPr>
  </w:style>
  <w:style w:type="character" w:customStyle="1" w:styleId="26">
    <w:name w:val="正文2 字符"/>
    <w:basedOn w:val="a0"/>
    <w:link w:val="25"/>
    <w:qFormat/>
    <w:rsid w:val="00BE50F4"/>
    <w:rPr>
      <w:kern w:val="2"/>
      <w:sz w:val="21"/>
    </w:rPr>
  </w:style>
  <w:style w:type="paragraph" w:customStyle="1" w:styleId="Default">
    <w:name w:val="Default"/>
    <w:qFormat/>
    <w:rsid w:val="00881E5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afc">
    <w:name w:val="Table Grid"/>
    <w:basedOn w:val="a1"/>
    <w:uiPriority w:val="39"/>
    <w:qFormat/>
    <w:rsid w:val="0061212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三级目录"/>
    <w:basedOn w:val="30"/>
    <w:qFormat/>
    <w:rsid w:val="00D77D7F"/>
    <w:pPr>
      <w:keepLines/>
      <w:widowControl w:val="0"/>
      <w:numPr>
        <w:ilvl w:val="0"/>
        <w:numId w:val="0"/>
      </w:numPr>
      <w:tabs>
        <w:tab w:val="left" w:pos="720"/>
      </w:tabs>
      <w:spacing w:before="100" w:beforeAutospacing="1" w:after="100" w:afterAutospacing="1"/>
      <w:ind w:left="709" w:hanging="709"/>
      <w:jc w:val="both"/>
    </w:pPr>
    <w:rPr>
      <w:rFonts w:ascii="Times New Roman" w:hAnsi="Times New Roman" w:cs="Arial"/>
      <w:b w:val="0"/>
      <w:bCs/>
      <w:kern w:val="2"/>
      <w:sz w:val="21"/>
      <w:szCs w:val="32"/>
      <w:lang w:val="x-none" w:eastAsia="x-none"/>
    </w:rPr>
  </w:style>
  <w:style w:type="character" w:styleId="afe">
    <w:name w:val="Unresolved Mention"/>
    <w:basedOn w:val="a0"/>
    <w:uiPriority w:val="99"/>
    <w:semiHidden/>
    <w:unhideWhenUsed/>
    <w:rsid w:val="0057212A"/>
    <w:rPr>
      <w:color w:val="605E5C"/>
      <w:shd w:val="clear" w:color="auto" w:fill="E1DFDD"/>
    </w:rPr>
  </w:style>
  <w:style w:type="paragraph" w:customStyle="1" w:styleId="1">
    <w:name w:val="样式1"/>
    <w:basedOn w:val="10"/>
    <w:qFormat/>
    <w:rsid w:val="005D7A92"/>
    <w:pPr>
      <w:keepLines/>
      <w:widowControl w:val="0"/>
      <w:numPr>
        <w:numId w:val="14"/>
      </w:numPr>
      <w:tabs>
        <w:tab w:val="left" w:pos="432"/>
      </w:tabs>
      <w:spacing w:before="0" w:after="0"/>
      <w:jc w:val="both"/>
    </w:pPr>
    <w:rPr>
      <w:rFonts w:ascii="Times New Roman" w:hAnsi="Times New Roman" w:cs="Arial"/>
      <w:bCs/>
      <w:kern w:val="44"/>
      <w:sz w:val="32"/>
      <w:lang w:val="zh-CN" w:eastAsia="zh-CN"/>
    </w:rPr>
  </w:style>
  <w:style w:type="paragraph" w:customStyle="1" w:styleId="3">
    <w:name w:val="样式3"/>
    <w:basedOn w:val="30"/>
    <w:qFormat/>
    <w:rsid w:val="005D7A92"/>
    <w:pPr>
      <w:keepLines/>
      <w:widowControl w:val="0"/>
      <w:numPr>
        <w:numId w:val="14"/>
      </w:numPr>
      <w:tabs>
        <w:tab w:val="left" w:pos="720"/>
      </w:tabs>
      <w:spacing w:before="100" w:beforeAutospacing="1" w:after="100" w:afterAutospacing="1" w:line="360" w:lineRule="auto"/>
      <w:jc w:val="both"/>
    </w:pPr>
    <w:rPr>
      <w:rFonts w:ascii="Times New Roman" w:hAnsi="Times New Roman" w:cs="Arial"/>
      <w:b w:val="0"/>
      <w:bCs/>
      <w:kern w:val="2"/>
      <w:sz w:val="21"/>
      <w:szCs w:val="32"/>
      <w:lang w:val="zh-CN" w:eastAsia="zh-CN"/>
    </w:rPr>
  </w:style>
  <w:style w:type="paragraph" w:customStyle="1" w:styleId="11">
    <w:name w:val="正文1"/>
    <w:basedOn w:val="1"/>
    <w:link w:val="12"/>
    <w:qFormat/>
    <w:rsid w:val="005D7A92"/>
    <w:pPr>
      <w:spacing w:line="360" w:lineRule="auto"/>
      <w:ind w:left="0" w:firstLineChars="200" w:firstLine="200"/>
    </w:pPr>
    <w:rPr>
      <w:b w:val="0"/>
      <w:sz w:val="21"/>
    </w:rPr>
  </w:style>
  <w:style w:type="character" w:customStyle="1" w:styleId="12">
    <w:name w:val="正文1 字符"/>
    <w:link w:val="11"/>
    <w:qFormat/>
    <w:rsid w:val="005D7A92"/>
    <w:rPr>
      <w:rFonts w:cs="Arial"/>
      <w:bCs/>
      <w:kern w:val="44"/>
      <w:sz w:val="21"/>
      <w:lang w:val="zh-CN"/>
    </w:rPr>
  </w:style>
  <w:style w:type="character" w:customStyle="1" w:styleId="normaltextrun">
    <w:name w:val="normaltextrun"/>
    <w:basedOn w:val="a0"/>
    <w:rsid w:val="00FC2178"/>
  </w:style>
  <w:style w:type="character" w:customStyle="1" w:styleId="eop">
    <w:name w:val="eop"/>
    <w:basedOn w:val="a0"/>
    <w:rsid w:val="00FC2178"/>
  </w:style>
  <w:style w:type="character" w:customStyle="1" w:styleId="spellingerror">
    <w:name w:val="spellingerror"/>
    <w:basedOn w:val="a0"/>
    <w:rsid w:val="009E7157"/>
  </w:style>
  <w:style w:type="paragraph" w:styleId="aff">
    <w:name w:val="Normal (Web)"/>
    <w:basedOn w:val="a"/>
    <w:semiHidden/>
    <w:unhideWhenUsed/>
    <w:rsid w:val="00A559D5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3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6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0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7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1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2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5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9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0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7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13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4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3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4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0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0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1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0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7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0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3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9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1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6/09/relationships/commentsIds" Target="commentsIds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psimp\Application%20Data\Microsoft\Templates\FocusPM3.do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20307;&#31995;-&#24037;&#20316;&#25991;&#20214;\1&#183;&#20307;&#31995;-&#25991;&#20214;\NMPA-recist\&#20307;&#31995;&#25991;&#20214;\&#29992;&#20363;-&#20998;&#26512;&#2227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Times New Roman" panose="02020603050405020304" pitchFamily="18" charset="0"/>
              </a:defRPr>
            </a:pPr>
            <a:r>
              <a:rPr lang="zh-CN"/>
              <a:t>用例总数：</a:t>
            </a:r>
            <a:r>
              <a:rPr lang="en-US"/>
              <a:t>839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defRPr>
          </a:pPr>
          <a:endParaRPr lang="zh-CN" alt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'Sheet1 (2)'!$B$31</c:f>
              <c:strCache>
                <c:ptCount val="1"/>
                <c:pt idx="0">
                  <c:v>二级Bug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(2)'!$A$33:$A$35</c:f>
              <c:strCache>
                <c:ptCount val="3"/>
                <c:pt idx="0">
                  <c:v>Bug总数</c:v>
                </c:pt>
                <c:pt idx="1">
                  <c:v>已解决Bug数</c:v>
                </c:pt>
                <c:pt idx="2">
                  <c:v>遗留Bug数</c:v>
                </c:pt>
              </c:strCache>
              <c:extLst/>
            </c:strRef>
          </c:cat>
          <c:val>
            <c:numRef>
              <c:f>'Sheet1 (2)'!$B$33:$B$35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8C96-4317-83F3-40B1E6DD834A}"/>
            </c:ext>
          </c:extLst>
        </c:ser>
        <c:ser>
          <c:idx val="1"/>
          <c:order val="1"/>
          <c:tx>
            <c:strRef>
              <c:f>'Sheet1 (2)'!$C$31</c:f>
              <c:strCache>
                <c:ptCount val="1"/>
                <c:pt idx="0">
                  <c:v>三级Bug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(2)'!$A$33:$A$35</c:f>
              <c:strCache>
                <c:ptCount val="3"/>
                <c:pt idx="0">
                  <c:v>Bug总数</c:v>
                </c:pt>
                <c:pt idx="1">
                  <c:v>已解决Bug数</c:v>
                </c:pt>
                <c:pt idx="2">
                  <c:v>遗留Bug数</c:v>
                </c:pt>
              </c:strCache>
              <c:extLst/>
            </c:strRef>
          </c:cat>
          <c:val>
            <c:numRef>
              <c:f>'Sheet1 (2)'!$C$33:$C$35</c:f>
              <c:numCache>
                <c:formatCode>General</c:formatCode>
                <c:ptCount val="3"/>
                <c:pt idx="0">
                  <c:v>2</c:v>
                </c:pt>
                <c:pt idx="2">
                  <c:v>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8C96-4317-83F3-40B1E6DD834A}"/>
            </c:ext>
          </c:extLst>
        </c:ser>
        <c:ser>
          <c:idx val="2"/>
          <c:order val="2"/>
          <c:tx>
            <c:strRef>
              <c:f>'Sheet1 (2)'!$D$31</c:f>
              <c:strCache>
                <c:ptCount val="1"/>
                <c:pt idx="0">
                  <c:v>四级Bug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(2)'!$A$33:$A$35</c:f>
              <c:strCache>
                <c:ptCount val="3"/>
                <c:pt idx="0">
                  <c:v>Bug总数</c:v>
                </c:pt>
                <c:pt idx="1">
                  <c:v>已解决Bug数</c:v>
                </c:pt>
                <c:pt idx="2">
                  <c:v>遗留Bug数</c:v>
                </c:pt>
              </c:strCache>
              <c:extLst/>
            </c:strRef>
          </c:cat>
          <c:val>
            <c:numRef>
              <c:f>'Sheet1 (2)'!$D$33:$D$35</c:f>
              <c:numCache>
                <c:formatCode>General</c:formatCode>
                <c:ptCount val="3"/>
                <c:pt idx="0">
                  <c:v>1</c:v>
                </c:pt>
                <c:pt idx="2">
                  <c:v>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8C96-4317-83F3-40B1E6DD834A}"/>
            </c:ext>
          </c:extLst>
        </c:ser>
        <c:ser>
          <c:idx val="3"/>
          <c:order val="3"/>
          <c:tx>
            <c:strRef>
              <c:f>'Sheet1 (2)'!$E$31</c:f>
              <c:strCache>
                <c:ptCount val="1"/>
                <c:pt idx="0">
                  <c:v>五级Bug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(2)'!$A$33:$A$35</c:f>
              <c:strCache>
                <c:ptCount val="3"/>
                <c:pt idx="0">
                  <c:v>Bug总数</c:v>
                </c:pt>
                <c:pt idx="1">
                  <c:v>已解决Bug数</c:v>
                </c:pt>
                <c:pt idx="2">
                  <c:v>遗留Bug数</c:v>
                </c:pt>
              </c:strCache>
              <c:extLst/>
            </c:strRef>
          </c:cat>
          <c:val>
            <c:numRef>
              <c:f>'Sheet1 (2)'!$E$33:$E$35</c:f>
              <c:numCache>
                <c:formatCode>General</c:formatCode>
                <c:ptCount val="3"/>
                <c:pt idx="0">
                  <c:v>1</c:v>
                </c:pt>
                <c:pt idx="2">
                  <c:v>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8C96-4317-83F3-40B1E6DD834A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155837503"/>
        <c:axId val="1155822111"/>
      </c:barChart>
      <c:catAx>
        <c:axId val="11558375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Times New Roman" panose="02020603050405020304" pitchFamily="18" charset="0"/>
              </a:defRPr>
            </a:pPr>
            <a:endParaRPr lang="zh-CN"/>
          </a:p>
        </c:txPr>
        <c:crossAx val="1155822111"/>
        <c:crosses val="autoZero"/>
        <c:auto val="1"/>
        <c:lblAlgn val="ctr"/>
        <c:lblOffset val="100"/>
        <c:noMultiLvlLbl val="0"/>
      </c:catAx>
      <c:valAx>
        <c:axId val="11558221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Times New Roman" panose="02020603050405020304" pitchFamily="18" charset="0"/>
              </a:defRPr>
            </a:pPr>
            <a:endParaRPr lang="zh-CN"/>
          </a:p>
        </c:txPr>
        <c:crossAx val="1155837503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ea typeface="宋体" panose="02010600030101010101" pitchFamily="2" charset="-122"/>
          <a:cs typeface="Times New Roman" panose="02020603050405020304" pitchFamily="18" charset="0"/>
        </a:defRPr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E91084A0FDA774283DDFA5328F431DD" ma:contentTypeVersion="2" ma:contentTypeDescription="新建文档。" ma:contentTypeScope="" ma:versionID="3d8887f7ab9b6e019998e12dd75eaf45">
  <xsd:schema xmlns:xsd="http://www.w3.org/2001/XMLSchema" xmlns:xs="http://www.w3.org/2001/XMLSchema" xmlns:p="http://schemas.microsoft.com/office/2006/metadata/properties" xmlns:ns2="fc9cea02-26e9-4ad2-9e27-e344aa420ece" targetNamespace="http://schemas.microsoft.com/office/2006/metadata/properties" ma:root="true" ma:fieldsID="82835d8f72af835d8a8610239016caa7" ns2:_="">
    <xsd:import namespace="fc9cea02-26e9-4ad2-9e27-e344aa420ec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cea02-26e9-4ad2-9e27-e344aa420e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B494BB-65A5-4E73-A984-113D8AC979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cea02-26e9-4ad2-9e27-e344aa420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C8DD9F-6F5B-4319-811B-C441692905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4E999E-067A-4903-B5BB-FC7E2E8712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D5DC1F-62A5-4ACA-8D23-F7B5C800587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FocusPM3.dot</Template>
  <TotalTime>1321</TotalTime>
  <Pages>21</Pages>
  <Words>2288</Words>
  <Characters>13045</Characters>
  <Application>Microsoft Office Word</Application>
  <DocSecurity>0</DocSecurity>
  <Lines>108</Lines>
  <Paragraphs>30</Paragraphs>
  <ScaleCrop>false</ScaleCrop>
  <Manager/>
  <Company>CMCC</Company>
  <LinksUpToDate>false</LinksUpToDate>
  <CharactersWithSpaces>15303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测试报告</dc:title>
  <dc:subject/>
  <dc:creator>lijiali</dc:creator>
  <cp:keywords/>
  <dc:description/>
  <cp:lastModifiedBy>李佳励</cp:lastModifiedBy>
  <cp:revision>143</cp:revision>
  <cp:lastPrinted>2005-05-13T09:34:00Z</cp:lastPrinted>
  <dcterms:created xsi:type="dcterms:W3CDTF">2019-10-28T08:47:00Z</dcterms:created>
  <dcterms:modified xsi:type="dcterms:W3CDTF">2025-12-24T06:47:00Z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0x010100EE91084A0FDA774283DDFA5328F431DD</vt:lpwstr>
  </property>
</Properties>
</file>